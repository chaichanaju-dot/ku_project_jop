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689F5" w14:textId="77777777" w:rsidR="00A70D5C" w:rsidRPr="003F6C80" w:rsidRDefault="00A70D5C" w:rsidP="00CD7A8D">
      <w:pPr>
        <w:pStyle w:val="Normal-Header"/>
        <w:jc w:val="center"/>
        <w:rPr>
          <w:b/>
          <w:bCs/>
          <w:color w:val="FF0000"/>
          <w:sz w:val="52"/>
          <w:szCs w:val="52"/>
        </w:rPr>
      </w:pPr>
      <w:r w:rsidRPr="003F6C80">
        <w:rPr>
          <w:b/>
          <w:bCs/>
          <w:sz w:val="52"/>
          <w:szCs w:val="52"/>
          <w:cs/>
        </w:rPr>
        <w:t>โครงงานวิศวกรรม</w:t>
      </w:r>
      <w:r w:rsidR="00CD7A8D" w:rsidRPr="003F6C80">
        <w:rPr>
          <w:b/>
          <w:bCs/>
          <w:sz w:val="52"/>
          <w:szCs w:val="52"/>
          <w:cs/>
        </w:rPr>
        <w:t>โยธา</w:t>
      </w:r>
    </w:p>
    <w:p w14:paraId="43F777DC" w14:textId="77777777" w:rsidR="00A70D5C" w:rsidRPr="003F6C80" w:rsidRDefault="00A70D5C" w:rsidP="0013451C">
      <w:pPr>
        <w:pStyle w:val="Normal-Header"/>
        <w:jc w:val="center"/>
        <w:rPr>
          <w:b/>
          <w:bCs/>
          <w:sz w:val="52"/>
          <w:szCs w:val="52"/>
          <w:cs/>
        </w:rPr>
      </w:pPr>
      <w:r w:rsidRPr="003F6C80">
        <w:rPr>
          <w:b/>
          <w:bCs/>
          <w:sz w:val="52"/>
          <w:szCs w:val="52"/>
          <w:cs/>
        </w:rPr>
        <w:t>ภาควิชาวิศวกรรม</w:t>
      </w:r>
      <w:r w:rsidR="00CD7A8D" w:rsidRPr="003F6C80">
        <w:rPr>
          <w:b/>
          <w:bCs/>
          <w:sz w:val="52"/>
          <w:szCs w:val="52"/>
          <w:cs/>
        </w:rPr>
        <w:t>โยธา</w:t>
      </w:r>
    </w:p>
    <w:p w14:paraId="07BE166E" w14:textId="77777777" w:rsidR="00A70D5C" w:rsidRPr="003F6C80" w:rsidRDefault="00A70D5C" w:rsidP="0013451C">
      <w:pPr>
        <w:pStyle w:val="Normal-Header"/>
        <w:jc w:val="center"/>
        <w:rPr>
          <w:b/>
          <w:bCs/>
          <w:sz w:val="52"/>
          <w:szCs w:val="52"/>
        </w:rPr>
      </w:pPr>
      <w:r w:rsidRPr="003F6C80">
        <w:rPr>
          <w:b/>
          <w:bCs/>
          <w:sz w:val="52"/>
          <w:szCs w:val="52"/>
          <w:cs/>
        </w:rPr>
        <w:t>คณะวิศวกรรมศาสตร์</w:t>
      </w:r>
    </w:p>
    <w:p w14:paraId="226F35D5" w14:textId="77777777" w:rsidR="00E260CC" w:rsidRPr="003F6C80" w:rsidRDefault="00A70D5C" w:rsidP="00CD7A8D">
      <w:pPr>
        <w:pStyle w:val="Normal-Header"/>
        <w:jc w:val="center"/>
        <w:rPr>
          <w:b/>
          <w:bCs/>
          <w:sz w:val="52"/>
          <w:szCs w:val="52"/>
        </w:rPr>
      </w:pPr>
      <w:r w:rsidRPr="003F6C80">
        <w:rPr>
          <w:b/>
          <w:bCs/>
          <w:sz w:val="52"/>
          <w:szCs w:val="52"/>
          <w:cs/>
        </w:rPr>
        <w:t>มหาวิทยาลัยเกษตรศาสตร์</w:t>
      </w:r>
    </w:p>
    <w:p w14:paraId="1F70E4E1" w14:textId="77777777" w:rsidR="0038608B" w:rsidRPr="003F6C80" w:rsidRDefault="0038608B" w:rsidP="0013451C">
      <w:pPr>
        <w:pStyle w:val="Normal-Header"/>
        <w:jc w:val="center"/>
        <w:rPr>
          <w:sz w:val="20"/>
          <w:szCs w:val="20"/>
        </w:rPr>
      </w:pPr>
    </w:p>
    <w:p w14:paraId="49093D91" w14:textId="77777777" w:rsidR="008E0164" w:rsidRPr="003F6C80" w:rsidRDefault="00A70D5C" w:rsidP="00CD7A8D">
      <w:pPr>
        <w:pStyle w:val="Normal-Header"/>
        <w:jc w:val="center"/>
        <w:rPr>
          <w:b/>
          <w:bCs/>
          <w:sz w:val="52"/>
          <w:szCs w:val="52"/>
        </w:rPr>
      </w:pPr>
      <w:r w:rsidRPr="003F6C80">
        <w:rPr>
          <w:b/>
          <w:bCs/>
          <w:sz w:val="52"/>
          <w:szCs w:val="52"/>
          <w:cs/>
        </w:rPr>
        <w:t>เรื่อง</w:t>
      </w:r>
    </w:p>
    <w:p w14:paraId="028BB580" w14:textId="77777777" w:rsidR="00CD7A8D" w:rsidRPr="003F6C80" w:rsidRDefault="00CD7A8D" w:rsidP="00CD7A8D">
      <w:pPr>
        <w:pStyle w:val="Normal-Header"/>
        <w:jc w:val="center"/>
        <w:rPr>
          <w:b/>
          <w:bCs/>
          <w:sz w:val="52"/>
          <w:szCs w:val="52"/>
        </w:rPr>
      </w:pPr>
      <w:r w:rsidRPr="003F6C80">
        <w:rPr>
          <w:b/>
          <w:bCs/>
          <w:sz w:val="52"/>
          <w:szCs w:val="52"/>
          <w:cs/>
        </w:rPr>
        <w:t>การพัฒนากรอบการทำงานระบบกึ่งอัตโนมัติสำหรับการประเมิน</w:t>
      </w:r>
    </w:p>
    <w:p w14:paraId="44BEB076" w14:textId="77777777" w:rsidR="00A70D5C" w:rsidRPr="003F6C80" w:rsidRDefault="00CD7A8D" w:rsidP="00CD7A8D">
      <w:pPr>
        <w:pStyle w:val="Normal-Header"/>
        <w:jc w:val="center"/>
        <w:rPr>
          <w:b/>
          <w:bCs/>
          <w:sz w:val="52"/>
          <w:szCs w:val="52"/>
        </w:rPr>
      </w:pPr>
      <w:r w:rsidRPr="003F6C80">
        <w:rPr>
          <w:b/>
          <w:bCs/>
          <w:sz w:val="52"/>
          <w:szCs w:val="52"/>
          <w:cs/>
        </w:rPr>
        <w:t>สภาพสะพานจากข้อมูลพอยต์คลาวด์ 3 มิติ</w:t>
      </w:r>
    </w:p>
    <w:p w14:paraId="62848B37" w14:textId="77777777" w:rsidR="00A70D5C" w:rsidRPr="003F6C80" w:rsidRDefault="00CD7A8D" w:rsidP="00CD7A8D">
      <w:pPr>
        <w:pStyle w:val="Normal-Header"/>
        <w:jc w:val="center"/>
        <w:rPr>
          <w:b/>
          <w:bCs/>
          <w:sz w:val="52"/>
          <w:szCs w:val="52"/>
        </w:rPr>
      </w:pPr>
      <w:r w:rsidRPr="003F6C80">
        <w:rPr>
          <w:b/>
          <w:bCs/>
          <w:sz w:val="52"/>
          <w:szCs w:val="52"/>
        </w:rPr>
        <w:t xml:space="preserve">Development of a Semi-Automated Framework for Bridge Condition Assessment from </w:t>
      </w:r>
      <w:r w:rsidRPr="003F6C80">
        <w:rPr>
          <w:b/>
          <w:bCs/>
          <w:sz w:val="52"/>
          <w:szCs w:val="52"/>
          <w:cs/>
        </w:rPr>
        <w:t>3</w:t>
      </w:r>
      <w:r w:rsidRPr="003F6C80">
        <w:rPr>
          <w:b/>
          <w:bCs/>
          <w:sz w:val="52"/>
          <w:szCs w:val="52"/>
        </w:rPr>
        <w:t>D Point Cloud Data</w:t>
      </w:r>
    </w:p>
    <w:p w14:paraId="11DDA07D" w14:textId="77777777" w:rsidR="0013451C" w:rsidRPr="003F6C80" w:rsidRDefault="0013451C" w:rsidP="0013451C">
      <w:pPr>
        <w:pStyle w:val="Normal-Header"/>
        <w:jc w:val="center"/>
        <w:rPr>
          <w:b/>
          <w:bCs/>
          <w:sz w:val="20"/>
          <w:szCs w:val="20"/>
        </w:rPr>
      </w:pPr>
    </w:p>
    <w:p w14:paraId="7E629746" w14:textId="77777777" w:rsidR="00A70D5C" w:rsidRPr="003F6C80" w:rsidRDefault="00A70D5C" w:rsidP="00CD7A8D">
      <w:pPr>
        <w:pStyle w:val="Normal-Header"/>
        <w:jc w:val="center"/>
        <w:rPr>
          <w:b/>
          <w:bCs/>
          <w:sz w:val="52"/>
          <w:szCs w:val="52"/>
        </w:rPr>
      </w:pPr>
      <w:r w:rsidRPr="003F6C80">
        <w:rPr>
          <w:b/>
          <w:bCs/>
          <w:sz w:val="52"/>
          <w:szCs w:val="52"/>
          <w:cs/>
        </w:rPr>
        <w:t>โดย</w:t>
      </w:r>
    </w:p>
    <w:p w14:paraId="27525DA7" w14:textId="77777777" w:rsidR="001E6F01" w:rsidRPr="003F6C80" w:rsidRDefault="001E6F01" w:rsidP="001E6F01">
      <w:pPr>
        <w:pStyle w:val="Normal-Header"/>
        <w:jc w:val="center"/>
        <w:rPr>
          <w:b/>
          <w:bCs/>
          <w:sz w:val="52"/>
          <w:szCs w:val="52"/>
        </w:rPr>
      </w:pPr>
      <w:r w:rsidRPr="003F6C80">
        <w:rPr>
          <w:b/>
          <w:bCs/>
          <w:sz w:val="52"/>
          <w:szCs w:val="52"/>
          <w:cs/>
        </w:rPr>
        <w:t>นายอิทธิกร ชื่นชิต</w:t>
      </w:r>
    </w:p>
    <w:p w14:paraId="1DDFA803" w14:textId="77777777" w:rsidR="001E6F01" w:rsidRPr="003F6C80" w:rsidRDefault="001E6F01" w:rsidP="001E6F01">
      <w:pPr>
        <w:pStyle w:val="Normal-Header"/>
        <w:spacing w:after="120"/>
        <w:jc w:val="center"/>
        <w:rPr>
          <w:b/>
          <w:bCs/>
          <w:sz w:val="52"/>
          <w:szCs w:val="52"/>
        </w:rPr>
      </w:pPr>
      <w:r w:rsidRPr="003F6C80">
        <w:rPr>
          <w:b/>
          <w:bCs/>
          <w:sz w:val="52"/>
          <w:szCs w:val="52"/>
          <w:cs/>
        </w:rPr>
        <w:t>6510502470</w:t>
      </w:r>
    </w:p>
    <w:p w14:paraId="283D347D" w14:textId="77777777" w:rsidR="00CD7A8D" w:rsidRPr="003F6C80" w:rsidRDefault="00CD7A8D" w:rsidP="0013451C">
      <w:pPr>
        <w:pStyle w:val="Normal-Header"/>
        <w:jc w:val="center"/>
        <w:rPr>
          <w:b/>
          <w:bCs/>
          <w:sz w:val="52"/>
          <w:szCs w:val="52"/>
        </w:rPr>
      </w:pPr>
      <w:r w:rsidRPr="003F6C80">
        <w:rPr>
          <w:b/>
          <w:bCs/>
          <w:sz w:val="52"/>
          <w:szCs w:val="52"/>
          <w:cs/>
        </w:rPr>
        <w:t>นายณัฐพงษ์ จินดาหรา</w:t>
      </w:r>
    </w:p>
    <w:p w14:paraId="4F135821" w14:textId="77777777" w:rsidR="00A70D5C" w:rsidRPr="003F6C80" w:rsidRDefault="00CD7A8D" w:rsidP="00CD7A8D">
      <w:pPr>
        <w:pStyle w:val="Normal-Header"/>
        <w:spacing w:after="120"/>
        <w:jc w:val="center"/>
        <w:rPr>
          <w:b/>
          <w:bCs/>
          <w:sz w:val="52"/>
          <w:szCs w:val="52"/>
        </w:rPr>
      </w:pPr>
      <w:r w:rsidRPr="003F6C80">
        <w:rPr>
          <w:b/>
          <w:bCs/>
          <w:sz w:val="52"/>
          <w:szCs w:val="52"/>
          <w:cs/>
        </w:rPr>
        <w:t>6510501805</w:t>
      </w:r>
    </w:p>
    <w:p w14:paraId="3428D716" w14:textId="77777777" w:rsidR="00CD7A8D" w:rsidRPr="003F6C80" w:rsidRDefault="00CD7A8D" w:rsidP="0013451C">
      <w:pPr>
        <w:pStyle w:val="Normal-Header"/>
        <w:jc w:val="center"/>
        <w:rPr>
          <w:b/>
          <w:bCs/>
          <w:sz w:val="52"/>
          <w:szCs w:val="52"/>
        </w:rPr>
      </w:pPr>
      <w:r w:rsidRPr="003F6C80">
        <w:rPr>
          <w:b/>
          <w:bCs/>
          <w:sz w:val="52"/>
          <w:szCs w:val="52"/>
          <w:cs/>
        </w:rPr>
        <w:t>นายพลิศ อาชวชาลี</w:t>
      </w:r>
    </w:p>
    <w:p w14:paraId="1DD02C74" w14:textId="77777777" w:rsidR="00CD7A8D" w:rsidRPr="003F6C80" w:rsidRDefault="00CD7A8D" w:rsidP="00CD7A8D">
      <w:pPr>
        <w:pStyle w:val="Normal-Header"/>
        <w:spacing w:after="120"/>
        <w:jc w:val="center"/>
        <w:rPr>
          <w:b/>
          <w:bCs/>
          <w:sz w:val="52"/>
          <w:szCs w:val="52"/>
        </w:rPr>
      </w:pPr>
      <w:r w:rsidRPr="003F6C80">
        <w:rPr>
          <w:b/>
          <w:bCs/>
          <w:sz w:val="52"/>
          <w:szCs w:val="52"/>
          <w:cs/>
        </w:rPr>
        <w:t>6510502127</w:t>
      </w:r>
    </w:p>
    <w:p w14:paraId="5646203A" w14:textId="77777777" w:rsidR="00CD7A8D" w:rsidRPr="003F6C80" w:rsidRDefault="00CD7A8D" w:rsidP="0013451C">
      <w:pPr>
        <w:pStyle w:val="Normal-Header"/>
        <w:jc w:val="center"/>
        <w:rPr>
          <w:b/>
          <w:bCs/>
          <w:sz w:val="20"/>
          <w:szCs w:val="20"/>
        </w:rPr>
      </w:pPr>
    </w:p>
    <w:p w14:paraId="5B4F32DA" w14:textId="77777777" w:rsidR="0013451C" w:rsidRPr="001E6F01" w:rsidRDefault="00460DA2" w:rsidP="001E6F01">
      <w:pPr>
        <w:pStyle w:val="Normal-Header"/>
        <w:jc w:val="center"/>
        <w:rPr>
          <w:b/>
          <w:bCs/>
          <w:sz w:val="52"/>
          <w:szCs w:val="52"/>
        </w:rPr>
      </w:pPr>
      <w:r w:rsidRPr="003F6C80">
        <w:rPr>
          <w:b/>
          <w:bCs/>
          <w:sz w:val="52"/>
          <w:szCs w:val="52"/>
          <w:cs/>
        </w:rPr>
        <w:t xml:space="preserve">พ.ศ. </w:t>
      </w:r>
      <w:r w:rsidR="00CD7A8D" w:rsidRPr="003F6C80">
        <w:rPr>
          <w:b/>
          <w:bCs/>
          <w:sz w:val="52"/>
          <w:szCs w:val="52"/>
          <w:cs/>
        </w:rPr>
        <w:t>256</w:t>
      </w:r>
      <w:r w:rsidR="003C10D5">
        <w:rPr>
          <w:b/>
          <w:bCs/>
          <w:sz w:val="52"/>
          <w:szCs w:val="52"/>
        </w:rPr>
        <w:t>8</w:t>
      </w:r>
    </w:p>
    <w:p w14:paraId="085EB09D" w14:textId="77777777" w:rsidR="008D7D4A" w:rsidRPr="003F6C80" w:rsidRDefault="008D7D4A" w:rsidP="008D7D4A">
      <w:pPr>
        <w:pageBreakBefore/>
        <w:jc w:val="center"/>
        <w:rPr>
          <w:sz w:val="40"/>
          <w:szCs w:val="40"/>
        </w:rPr>
      </w:pPr>
      <w:r w:rsidRPr="003F6C80">
        <w:rPr>
          <w:sz w:val="40"/>
          <w:szCs w:val="40"/>
          <w:cs/>
          <w:lang w:bidi="th-TH"/>
        </w:rPr>
        <w:lastRenderedPageBreak/>
        <w:t>การพัฒนากรอบการทำงานระบบกึ่งอัตโนมัติสำหรับการประเมิน</w:t>
      </w:r>
    </w:p>
    <w:p w14:paraId="33AA1B3A" w14:textId="77777777" w:rsidR="0013451C" w:rsidRPr="003F6C80" w:rsidRDefault="008D7D4A" w:rsidP="008D7D4A">
      <w:pPr>
        <w:jc w:val="center"/>
        <w:rPr>
          <w:b/>
          <w:bCs/>
          <w:color w:val="FF0000"/>
          <w:sz w:val="40"/>
          <w:szCs w:val="40"/>
        </w:rPr>
      </w:pPr>
      <w:r w:rsidRPr="003F6C80">
        <w:rPr>
          <w:sz w:val="40"/>
          <w:szCs w:val="40"/>
          <w:cs/>
          <w:lang w:bidi="th-TH"/>
        </w:rPr>
        <w:t xml:space="preserve">สภาพสะพานจากข้อมูลพอยต์คลาวด์ </w:t>
      </w:r>
      <w:r w:rsidRPr="003F6C80">
        <w:rPr>
          <w:sz w:val="40"/>
          <w:szCs w:val="40"/>
        </w:rPr>
        <w:t xml:space="preserve">3 </w:t>
      </w:r>
      <w:r w:rsidRPr="003F6C80">
        <w:rPr>
          <w:sz w:val="40"/>
          <w:szCs w:val="40"/>
          <w:cs/>
          <w:lang w:bidi="th-TH"/>
        </w:rPr>
        <w:t>มิติ</w:t>
      </w:r>
    </w:p>
    <w:p w14:paraId="1FE34FA5" w14:textId="77777777" w:rsidR="008D7D4A" w:rsidRPr="003F6C80" w:rsidRDefault="008D7D4A" w:rsidP="008D7D4A">
      <w:pPr>
        <w:pStyle w:val="Normal-Header"/>
        <w:jc w:val="center"/>
        <w:rPr>
          <w:sz w:val="40"/>
          <w:szCs w:val="40"/>
        </w:rPr>
      </w:pPr>
      <w:r w:rsidRPr="003F6C80">
        <w:rPr>
          <w:sz w:val="40"/>
          <w:szCs w:val="40"/>
        </w:rPr>
        <w:t>Development of a Semi-Automated Framework for Bridge</w:t>
      </w:r>
    </w:p>
    <w:p w14:paraId="6E734308" w14:textId="77777777" w:rsidR="0013451C" w:rsidRPr="003F6C80" w:rsidRDefault="008D7D4A" w:rsidP="008D7D4A">
      <w:pPr>
        <w:pStyle w:val="Normal-Header"/>
        <w:jc w:val="center"/>
        <w:rPr>
          <w:sz w:val="40"/>
          <w:szCs w:val="40"/>
        </w:rPr>
      </w:pPr>
      <w:r w:rsidRPr="003F6C80">
        <w:rPr>
          <w:sz w:val="40"/>
          <w:szCs w:val="40"/>
        </w:rPr>
        <w:t xml:space="preserve">Condition Assessment from </w:t>
      </w:r>
      <w:r w:rsidRPr="003F6C80">
        <w:rPr>
          <w:sz w:val="40"/>
          <w:szCs w:val="40"/>
          <w:cs/>
        </w:rPr>
        <w:t>3</w:t>
      </w:r>
      <w:r w:rsidRPr="003F6C80">
        <w:rPr>
          <w:sz w:val="40"/>
          <w:szCs w:val="40"/>
        </w:rPr>
        <w:t>D Point Cloud Data</w:t>
      </w:r>
    </w:p>
    <w:p w14:paraId="56DF7ECB" w14:textId="77777777" w:rsidR="0013451C" w:rsidRPr="003F6C80" w:rsidRDefault="0013451C" w:rsidP="0013451C">
      <w:pPr>
        <w:ind w:right="48"/>
        <w:rPr>
          <w:sz w:val="40"/>
          <w:szCs w:val="40"/>
          <w:lang w:bidi="th-TH"/>
        </w:rPr>
      </w:pPr>
    </w:p>
    <w:p w14:paraId="5710195F" w14:textId="77777777" w:rsidR="0013451C" w:rsidRPr="003F6C80" w:rsidRDefault="0013451C" w:rsidP="008D7D4A">
      <w:pPr>
        <w:tabs>
          <w:tab w:val="left" w:pos="0"/>
        </w:tabs>
        <w:ind w:right="48"/>
        <w:jc w:val="center"/>
        <w:rPr>
          <w:sz w:val="36"/>
          <w:szCs w:val="36"/>
        </w:rPr>
      </w:pPr>
      <w:r w:rsidRPr="003F6C80">
        <w:rPr>
          <w:sz w:val="36"/>
          <w:szCs w:val="36"/>
          <w:cs/>
          <w:lang w:bidi="th-TH"/>
        </w:rPr>
        <w:t>โดย</w:t>
      </w:r>
    </w:p>
    <w:p w14:paraId="1FAA335F" w14:textId="77777777" w:rsidR="001E6F01" w:rsidRPr="003F6C80" w:rsidRDefault="001E6F01" w:rsidP="001E6F01">
      <w:pPr>
        <w:pStyle w:val="Normal-Header"/>
        <w:jc w:val="center"/>
        <w:rPr>
          <w:sz w:val="36"/>
          <w:szCs w:val="36"/>
          <w:lang w:bidi="ar-SA"/>
        </w:rPr>
      </w:pPr>
      <w:r w:rsidRPr="003F6C80">
        <w:rPr>
          <w:sz w:val="36"/>
          <w:szCs w:val="36"/>
          <w:cs/>
        </w:rPr>
        <w:t xml:space="preserve">นายอิทธิกร ชื่นชิต </w:t>
      </w:r>
      <w:r w:rsidRPr="003F6C80">
        <w:rPr>
          <w:sz w:val="36"/>
          <w:szCs w:val="36"/>
          <w:lang w:bidi="ar-SA"/>
        </w:rPr>
        <w:t>6510502470</w:t>
      </w:r>
    </w:p>
    <w:p w14:paraId="5F817F87" w14:textId="77777777" w:rsidR="008D7D4A" w:rsidRPr="003F6C80" w:rsidRDefault="008D7D4A" w:rsidP="008D7D4A">
      <w:pPr>
        <w:pStyle w:val="Normal-Header"/>
        <w:jc w:val="center"/>
        <w:rPr>
          <w:sz w:val="36"/>
          <w:szCs w:val="36"/>
          <w:lang w:bidi="ar-SA"/>
        </w:rPr>
      </w:pPr>
      <w:r w:rsidRPr="003F6C80">
        <w:rPr>
          <w:sz w:val="36"/>
          <w:szCs w:val="36"/>
          <w:cs/>
        </w:rPr>
        <w:t xml:space="preserve">นายณัฐพงษ์ จินดาหรา </w:t>
      </w:r>
      <w:r w:rsidRPr="003F6C80">
        <w:rPr>
          <w:sz w:val="36"/>
          <w:szCs w:val="36"/>
          <w:lang w:bidi="ar-SA"/>
        </w:rPr>
        <w:t>6510501805</w:t>
      </w:r>
    </w:p>
    <w:p w14:paraId="06064AD8" w14:textId="77777777" w:rsidR="008D7D4A" w:rsidRPr="003F6C80" w:rsidRDefault="008D7D4A" w:rsidP="008D7D4A">
      <w:pPr>
        <w:pStyle w:val="Normal-Header"/>
        <w:jc w:val="center"/>
        <w:rPr>
          <w:sz w:val="36"/>
          <w:szCs w:val="36"/>
          <w:lang w:bidi="ar-SA"/>
        </w:rPr>
      </w:pPr>
      <w:r w:rsidRPr="003F6C80">
        <w:rPr>
          <w:sz w:val="36"/>
          <w:szCs w:val="36"/>
          <w:cs/>
        </w:rPr>
        <w:t xml:space="preserve">นายพลิศ อาชวชาลี </w:t>
      </w:r>
      <w:r w:rsidRPr="003F6C80">
        <w:rPr>
          <w:sz w:val="36"/>
          <w:szCs w:val="36"/>
          <w:lang w:bidi="ar-SA"/>
        </w:rPr>
        <w:t>6510502127</w:t>
      </w:r>
    </w:p>
    <w:p w14:paraId="3A71EA0E" w14:textId="77777777" w:rsidR="0013451C" w:rsidRPr="003F6C80" w:rsidRDefault="0013451C" w:rsidP="0013451C">
      <w:pPr>
        <w:pStyle w:val="Normal-Header"/>
        <w:jc w:val="center"/>
        <w:rPr>
          <w:sz w:val="36"/>
          <w:szCs w:val="36"/>
        </w:rPr>
      </w:pPr>
    </w:p>
    <w:p w14:paraId="3F2CEDA8" w14:textId="77777777" w:rsidR="008D7D4A" w:rsidRPr="003F6C80" w:rsidRDefault="008D7D4A" w:rsidP="008D7D4A">
      <w:pPr>
        <w:jc w:val="center"/>
        <w:rPr>
          <w:sz w:val="36"/>
          <w:szCs w:val="36"/>
        </w:rPr>
      </w:pPr>
      <w:r w:rsidRPr="003F6C80">
        <w:rPr>
          <w:sz w:val="36"/>
          <w:szCs w:val="36"/>
          <w:cs/>
          <w:lang w:bidi="th-TH"/>
        </w:rPr>
        <w:t>โครงงานวิศวกรรมโยธา</w:t>
      </w:r>
    </w:p>
    <w:p w14:paraId="39A62651" w14:textId="77777777" w:rsidR="008D7D4A" w:rsidRPr="003F6C80" w:rsidRDefault="008D7D4A" w:rsidP="008D7D4A">
      <w:pPr>
        <w:jc w:val="center"/>
        <w:rPr>
          <w:sz w:val="36"/>
          <w:szCs w:val="36"/>
        </w:rPr>
      </w:pPr>
      <w:r w:rsidRPr="003F6C80">
        <w:rPr>
          <w:sz w:val="36"/>
          <w:szCs w:val="36"/>
          <w:cs/>
          <w:lang w:bidi="th-TH"/>
        </w:rPr>
        <w:t>ภาควิชาวิศวกรรมโยธา</w:t>
      </w:r>
    </w:p>
    <w:p w14:paraId="3618B490" w14:textId="77777777" w:rsidR="008D7D4A" w:rsidRPr="003F6C80" w:rsidRDefault="008D7D4A" w:rsidP="008D7D4A">
      <w:pPr>
        <w:jc w:val="center"/>
        <w:rPr>
          <w:sz w:val="36"/>
          <w:szCs w:val="36"/>
        </w:rPr>
      </w:pPr>
      <w:r w:rsidRPr="003F6C80">
        <w:rPr>
          <w:sz w:val="36"/>
          <w:szCs w:val="36"/>
          <w:cs/>
          <w:lang w:bidi="th-TH"/>
        </w:rPr>
        <w:t>คณะวิศวกรรมศาสตร์</w:t>
      </w:r>
    </w:p>
    <w:p w14:paraId="6CD3C88F" w14:textId="77777777" w:rsidR="0013451C" w:rsidRPr="003F6C80" w:rsidRDefault="008D7D4A" w:rsidP="008D7D4A">
      <w:pPr>
        <w:jc w:val="center"/>
      </w:pPr>
      <w:r w:rsidRPr="003F6C80">
        <w:rPr>
          <w:sz w:val="36"/>
          <w:szCs w:val="36"/>
          <w:cs/>
          <w:lang w:bidi="th-TH"/>
        </w:rPr>
        <w:t>มหาวิทยาลัยเกษตรศาสตร์</w:t>
      </w:r>
    </w:p>
    <w:p w14:paraId="13C20466" w14:textId="77777777" w:rsidR="0013451C" w:rsidRPr="003F6C80" w:rsidRDefault="0013451C" w:rsidP="0013451C">
      <w:pPr>
        <w:jc w:val="center"/>
        <w:rPr>
          <w:lang w:bidi="th-TH"/>
        </w:rPr>
      </w:pPr>
    </w:p>
    <w:p w14:paraId="152F66A5" w14:textId="77777777" w:rsidR="0013451C" w:rsidRPr="003F6C80" w:rsidRDefault="0013451C" w:rsidP="0013451C">
      <w:pPr>
        <w:ind w:right="48"/>
        <w:jc w:val="center"/>
        <w:rPr>
          <w:sz w:val="36"/>
          <w:szCs w:val="36"/>
        </w:rPr>
      </w:pPr>
      <w:r w:rsidRPr="003F6C80">
        <w:rPr>
          <w:sz w:val="36"/>
          <w:szCs w:val="36"/>
          <w:cs/>
          <w:lang w:bidi="th-TH"/>
        </w:rPr>
        <w:t>ตามหลักสูตร</w:t>
      </w:r>
    </w:p>
    <w:p w14:paraId="56817426" w14:textId="77777777" w:rsidR="0013451C" w:rsidRPr="003F6C80" w:rsidRDefault="0013451C" w:rsidP="0013451C">
      <w:pPr>
        <w:tabs>
          <w:tab w:val="left" w:pos="0"/>
        </w:tabs>
        <w:ind w:right="48"/>
        <w:jc w:val="center"/>
        <w:rPr>
          <w:sz w:val="36"/>
          <w:szCs w:val="36"/>
        </w:rPr>
      </w:pPr>
      <w:r w:rsidRPr="003F6C80">
        <w:rPr>
          <w:sz w:val="36"/>
          <w:szCs w:val="36"/>
          <w:cs/>
          <w:lang w:bidi="th-TH"/>
        </w:rPr>
        <w:t>วิศวกรรมศาสตรบัณฑิต</w:t>
      </w:r>
    </w:p>
    <w:p w14:paraId="3F51B617" w14:textId="77777777" w:rsidR="0013451C" w:rsidRPr="003F6C80" w:rsidRDefault="0013451C" w:rsidP="0013451C">
      <w:pPr>
        <w:ind w:right="48"/>
        <w:jc w:val="center"/>
        <w:rPr>
          <w:sz w:val="36"/>
          <w:szCs w:val="36"/>
        </w:rPr>
      </w:pPr>
      <w:r w:rsidRPr="003F6C80">
        <w:rPr>
          <w:sz w:val="36"/>
          <w:szCs w:val="36"/>
          <w:cs/>
          <w:lang w:bidi="th-TH"/>
        </w:rPr>
        <w:t>สาขา</w:t>
      </w:r>
      <w:r w:rsidR="008D7D4A" w:rsidRPr="003F6C80">
        <w:rPr>
          <w:sz w:val="36"/>
          <w:szCs w:val="36"/>
          <w:cs/>
          <w:lang w:bidi="th-TH"/>
        </w:rPr>
        <w:t>วิศวกรรมโยธา</w:t>
      </w:r>
    </w:p>
    <w:p w14:paraId="3CC3537E" w14:textId="77777777" w:rsidR="0013451C" w:rsidRPr="003F6C80" w:rsidRDefault="0013451C" w:rsidP="0013451C">
      <w:pPr>
        <w:ind w:right="48"/>
        <w:rPr>
          <w:sz w:val="36"/>
          <w:szCs w:val="36"/>
          <w:lang w:bidi="th-TH"/>
        </w:rPr>
      </w:pPr>
    </w:p>
    <w:p w14:paraId="2C66D906" w14:textId="77777777" w:rsidR="0013451C" w:rsidRPr="003F6C80" w:rsidRDefault="0013451C" w:rsidP="0013451C">
      <w:pPr>
        <w:ind w:right="48"/>
        <w:rPr>
          <w:sz w:val="36"/>
          <w:szCs w:val="36"/>
        </w:rPr>
      </w:pPr>
      <w:r w:rsidRPr="003F6C80">
        <w:rPr>
          <w:sz w:val="36"/>
          <w:szCs w:val="36"/>
          <w:cs/>
          <w:lang w:bidi="th-TH"/>
        </w:rPr>
        <w:t>ได้รับการพิจารณาเห็นชอบโดย</w:t>
      </w:r>
    </w:p>
    <w:p w14:paraId="00A08344" w14:textId="77777777" w:rsidR="0013451C" w:rsidRPr="003F6C80" w:rsidRDefault="0013451C" w:rsidP="0013451C">
      <w:pPr>
        <w:ind w:right="48"/>
        <w:rPr>
          <w:sz w:val="36"/>
          <w:szCs w:val="36"/>
        </w:rPr>
      </w:pPr>
      <w:r w:rsidRPr="003F6C80">
        <w:rPr>
          <w:sz w:val="36"/>
          <w:szCs w:val="36"/>
          <w:cs/>
          <w:lang w:bidi="th-TH"/>
        </w:rPr>
        <w:t xml:space="preserve">อาจารย์ที่ปรึกษาโครงงาน </w:t>
      </w:r>
      <w:r w:rsidRPr="003F6C80">
        <w:rPr>
          <w:sz w:val="36"/>
          <w:szCs w:val="36"/>
        </w:rPr>
        <w:t>…………………………..…...........…........</w:t>
      </w:r>
      <w:r w:rsidRPr="003F6C80">
        <w:rPr>
          <w:sz w:val="36"/>
          <w:szCs w:val="36"/>
          <w:cs/>
          <w:lang w:bidi="th-TH"/>
        </w:rPr>
        <w:t>วันที่....</w:t>
      </w:r>
      <w:r w:rsidRPr="003F6C80">
        <w:rPr>
          <w:sz w:val="36"/>
          <w:szCs w:val="36"/>
          <w:lang w:bidi="th-TH"/>
        </w:rPr>
        <w:t>..</w:t>
      </w:r>
      <w:r w:rsidRPr="003F6C80">
        <w:rPr>
          <w:sz w:val="36"/>
          <w:szCs w:val="36"/>
          <w:cs/>
          <w:lang w:bidi="th-TH"/>
        </w:rPr>
        <w:t>.</w:t>
      </w:r>
      <w:r w:rsidRPr="003F6C80">
        <w:rPr>
          <w:sz w:val="36"/>
          <w:szCs w:val="36"/>
          <w:lang w:bidi="th-TH"/>
        </w:rPr>
        <w:t>.....</w:t>
      </w:r>
      <w:r w:rsidRPr="003F6C80">
        <w:rPr>
          <w:sz w:val="36"/>
          <w:szCs w:val="36"/>
          <w:cs/>
          <w:lang w:bidi="th-TH"/>
        </w:rPr>
        <w:t>เดือน</w:t>
      </w:r>
      <w:r w:rsidRPr="003F6C80">
        <w:rPr>
          <w:sz w:val="36"/>
          <w:szCs w:val="36"/>
          <w:lang w:bidi="th-TH"/>
        </w:rPr>
        <w:t>…....…….…….</w:t>
      </w:r>
      <w:r w:rsidRPr="003F6C80">
        <w:rPr>
          <w:sz w:val="36"/>
          <w:szCs w:val="36"/>
        </w:rPr>
        <w:t>...</w:t>
      </w:r>
      <w:r w:rsidRPr="003F6C80">
        <w:rPr>
          <w:sz w:val="36"/>
          <w:szCs w:val="36"/>
          <w:cs/>
          <w:lang w:bidi="th-TH"/>
        </w:rPr>
        <w:t>พ.ศ.</w:t>
      </w:r>
      <w:r w:rsidRPr="003F6C80">
        <w:rPr>
          <w:sz w:val="36"/>
          <w:szCs w:val="36"/>
        </w:rPr>
        <w:t>…………</w:t>
      </w:r>
    </w:p>
    <w:p w14:paraId="28D87124" w14:textId="77777777" w:rsidR="0013451C" w:rsidRPr="003F6C80" w:rsidRDefault="0013451C" w:rsidP="0013451C">
      <w:pPr>
        <w:ind w:right="48"/>
        <w:rPr>
          <w:sz w:val="36"/>
          <w:szCs w:val="36"/>
          <w:lang w:bidi="th-TH"/>
        </w:rPr>
      </w:pPr>
      <w:r w:rsidRPr="003F6C80">
        <w:rPr>
          <w:sz w:val="36"/>
          <w:szCs w:val="36"/>
        </w:rPr>
        <w:t xml:space="preserve">                      (</w:t>
      </w:r>
      <w:r w:rsidR="00F411C9" w:rsidRPr="00F411C9">
        <w:rPr>
          <w:sz w:val="36"/>
          <w:szCs w:val="36"/>
          <w:cs/>
          <w:lang w:bidi="th-TH"/>
        </w:rPr>
        <w:t>ผู้ช่วยศาสตราจารย์ ดร.ศุภศิษฏ์ ศรีวรานันท์</w:t>
      </w:r>
      <w:r w:rsidR="00F411C9">
        <w:rPr>
          <w:rFonts w:hint="cs"/>
          <w:sz w:val="36"/>
          <w:szCs w:val="36"/>
          <w:cs/>
          <w:lang w:bidi="th-TH"/>
        </w:rPr>
        <w:t>)</w:t>
      </w:r>
    </w:p>
    <w:p w14:paraId="127936B7" w14:textId="77777777" w:rsidR="0013451C" w:rsidRPr="003F6C80" w:rsidRDefault="0013451C" w:rsidP="0013451C">
      <w:pPr>
        <w:ind w:right="48"/>
        <w:rPr>
          <w:sz w:val="36"/>
          <w:szCs w:val="36"/>
        </w:rPr>
      </w:pPr>
      <w:r w:rsidRPr="003F6C80">
        <w:rPr>
          <w:sz w:val="36"/>
          <w:szCs w:val="36"/>
          <w:cs/>
          <w:lang w:bidi="th-TH"/>
        </w:rPr>
        <w:t xml:space="preserve">                    กรรมการ</w:t>
      </w:r>
      <w:r w:rsidRPr="003F6C80">
        <w:rPr>
          <w:sz w:val="36"/>
          <w:szCs w:val="36"/>
          <w:lang w:bidi="th-TH"/>
        </w:rPr>
        <w:t>..</w:t>
      </w:r>
      <w:r w:rsidRPr="003F6C80">
        <w:rPr>
          <w:sz w:val="36"/>
          <w:szCs w:val="36"/>
        </w:rPr>
        <w:t>…………………………………………........</w:t>
      </w:r>
      <w:r w:rsidRPr="003F6C80">
        <w:rPr>
          <w:sz w:val="36"/>
          <w:szCs w:val="36"/>
          <w:cs/>
          <w:lang w:bidi="th-TH"/>
        </w:rPr>
        <w:t>วันที่....</w:t>
      </w:r>
      <w:r w:rsidRPr="003F6C80">
        <w:rPr>
          <w:sz w:val="36"/>
          <w:szCs w:val="36"/>
          <w:lang w:bidi="th-TH"/>
        </w:rPr>
        <w:t>..</w:t>
      </w:r>
      <w:r w:rsidRPr="003F6C80">
        <w:rPr>
          <w:sz w:val="36"/>
          <w:szCs w:val="36"/>
          <w:cs/>
          <w:lang w:bidi="th-TH"/>
        </w:rPr>
        <w:t>.</w:t>
      </w:r>
      <w:r w:rsidRPr="003F6C80">
        <w:rPr>
          <w:sz w:val="36"/>
          <w:szCs w:val="36"/>
          <w:lang w:bidi="th-TH"/>
        </w:rPr>
        <w:t>.....</w:t>
      </w:r>
      <w:r w:rsidRPr="003F6C80">
        <w:rPr>
          <w:sz w:val="36"/>
          <w:szCs w:val="36"/>
          <w:cs/>
          <w:lang w:bidi="th-TH"/>
        </w:rPr>
        <w:t>เดือน</w:t>
      </w:r>
      <w:r w:rsidRPr="003F6C80">
        <w:rPr>
          <w:sz w:val="36"/>
          <w:szCs w:val="36"/>
          <w:lang w:bidi="th-TH"/>
        </w:rPr>
        <w:t>…....…….…….</w:t>
      </w:r>
      <w:r w:rsidRPr="003F6C80">
        <w:rPr>
          <w:sz w:val="36"/>
          <w:szCs w:val="36"/>
        </w:rPr>
        <w:t>...</w:t>
      </w:r>
      <w:r w:rsidRPr="003F6C80">
        <w:rPr>
          <w:sz w:val="36"/>
          <w:szCs w:val="36"/>
          <w:cs/>
          <w:lang w:bidi="th-TH"/>
        </w:rPr>
        <w:t>พ.ศ.</w:t>
      </w:r>
      <w:r w:rsidRPr="003F6C80">
        <w:rPr>
          <w:sz w:val="36"/>
          <w:szCs w:val="36"/>
        </w:rPr>
        <w:t>…………</w:t>
      </w:r>
    </w:p>
    <w:p w14:paraId="4F34D825" w14:textId="77777777" w:rsidR="0013451C" w:rsidRPr="003F6C80" w:rsidRDefault="0013451C" w:rsidP="0013451C">
      <w:pPr>
        <w:ind w:right="48"/>
        <w:rPr>
          <w:sz w:val="36"/>
          <w:szCs w:val="36"/>
        </w:rPr>
      </w:pPr>
      <w:r w:rsidRPr="003F6C80">
        <w:rPr>
          <w:sz w:val="36"/>
          <w:szCs w:val="36"/>
        </w:rPr>
        <w:t xml:space="preserve">                      (</w:t>
      </w:r>
      <w:r w:rsidRPr="003F6C80">
        <w:rPr>
          <w:sz w:val="36"/>
          <w:szCs w:val="36"/>
        </w:rPr>
        <w:softHyphen/>
      </w:r>
      <w:r w:rsidR="00F411C9" w:rsidRPr="00F411C9">
        <w:rPr>
          <w:sz w:val="36"/>
          <w:szCs w:val="36"/>
          <w:cs/>
          <w:lang w:bidi="th-TH"/>
        </w:rPr>
        <w:t>ผู้ช่วยศาสตราจารย์ กิตติพศ ประภัศร</w:t>
      </w:r>
      <w:r w:rsidR="00F411C9">
        <w:rPr>
          <w:rFonts w:hint="cs"/>
          <w:sz w:val="36"/>
          <w:szCs w:val="36"/>
          <w:cs/>
          <w:lang w:bidi="th-TH"/>
        </w:rPr>
        <w:t>)</w:t>
      </w:r>
    </w:p>
    <w:p w14:paraId="3954D47A" w14:textId="77777777" w:rsidR="0037156C" w:rsidRPr="0037156C" w:rsidRDefault="0037156C" w:rsidP="0037156C">
      <w:pPr>
        <w:pStyle w:val="Normal-Header"/>
        <w:pageBreakBefore/>
        <w:tabs>
          <w:tab w:val="right" w:pos="9961"/>
        </w:tabs>
        <w:jc w:val="thaiDistribute"/>
        <w:rPr>
          <w:lang w:eastAsia="en-US"/>
        </w:rPr>
      </w:pPr>
      <w:r w:rsidRPr="0037156C">
        <w:rPr>
          <w:cs/>
          <w:lang w:eastAsia="en-US"/>
        </w:rPr>
        <w:t>นาย</w:t>
      </w:r>
      <w:r>
        <w:rPr>
          <w:rFonts w:hint="cs"/>
          <w:cs/>
          <w:lang w:eastAsia="en-US"/>
        </w:rPr>
        <w:t>อิทธิกร ชื่นชิต</w:t>
      </w:r>
      <w:r w:rsidRPr="0037156C">
        <w:rPr>
          <w:lang w:eastAsia="en-US"/>
        </w:rPr>
        <w:t xml:space="preserve">, </w:t>
      </w:r>
      <w:r w:rsidRPr="0037156C">
        <w:rPr>
          <w:cs/>
          <w:lang w:eastAsia="en-US"/>
        </w:rPr>
        <w:t>นาย</w:t>
      </w:r>
      <w:r>
        <w:rPr>
          <w:rFonts w:hint="cs"/>
          <w:cs/>
          <w:lang w:eastAsia="en-US"/>
        </w:rPr>
        <w:t>ณัฐพงษ์ จินดาหรา</w:t>
      </w:r>
      <w:r w:rsidRPr="0037156C">
        <w:rPr>
          <w:cs/>
          <w:lang w:eastAsia="en-US"/>
        </w:rPr>
        <w:t xml:space="preserve"> และนาย</w:t>
      </w:r>
      <w:r>
        <w:rPr>
          <w:rFonts w:hint="cs"/>
          <w:cs/>
          <w:lang w:eastAsia="en-US"/>
        </w:rPr>
        <w:t>พลิศ อาชวชาลี</w:t>
      </w:r>
      <w:r w:rsidRPr="0037156C">
        <w:rPr>
          <w:cs/>
          <w:lang w:eastAsia="en-US"/>
        </w:rPr>
        <w:tab/>
        <w:t>ปีการศึกษา 25</w:t>
      </w:r>
      <w:r>
        <w:rPr>
          <w:rFonts w:hint="cs"/>
          <w:cs/>
          <w:lang w:eastAsia="en-US"/>
        </w:rPr>
        <w:t>68</w:t>
      </w:r>
    </w:p>
    <w:p w14:paraId="066823FE" w14:textId="77777777" w:rsidR="0037156C" w:rsidRDefault="0037156C" w:rsidP="0037156C">
      <w:pPr>
        <w:pStyle w:val="Normal-Header"/>
        <w:jc w:val="thaiDistribute"/>
        <w:rPr>
          <w:lang w:eastAsia="en-US"/>
        </w:rPr>
      </w:pPr>
      <w:r w:rsidRPr="0037156C">
        <w:rPr>
          <w:cs/>
          <w:lang w:eastAsia="en-US"/>
        </w:rPr>
        <w:t>การพัฒนากรอบการทำงานระบบกึ่งอัตโนมัติสำหรับการประเมินสภาพสะพานจากข้อมูลพอยต์คลาวด์ 3 มิติ</w:t>
      </w:r>
    </w:p>
    <w:p w14:paraId="64396851" w14:textId="77777777" w:rsidR="0037156C" w:rsidRPr="0037156C" w:rsidRDefault="0037156C" w:rsidP="0037156C">
      <w:pPr>
        <w:pStyle w:val="Normal-Header"/>
        <w:jc w:val="thaiDistribute"/>
        <w:rPr>
          <w:lang w:eastAsia="en-US"/>
        </w:rPr>
      </w:pPr>
      <w:r>
        <w:rPr>
          <w:rFonts w:hint="cs"/>
          <w:cs/>
          <w:lang w:eastAsia="en-US"/>
        </w:rPr>
        <w:t>ปริญญาวิศวกรรมศาสตร</w:t>
      </w:r>
      <w:r w:rsidRPr="0037156C">
        <w:rPr>
          <w:cs/>
          <w:lang w:eastAsia="en-US"/>
        </w:rPr>
        <w:t>บัณฑิต</w:t>
      </w:r>
      <w:r>
        <w:rPr>
          <w:rFonts w:hint="cs"/>
          <w:cs/>
          <w:lang w:eastAsia="en-US"/>
        </w:rPr>
        <w:t xml:space="preserve"> ภาค</w:t>
      </w:r>
      <w:r w:rsidRPr="0037156C">
        <w:rPr>
          <w:cs/>
          <w:lang w:eastAsia="en-US"/>
        </w:rPr>
        <w:t>วิชาวิศวกรรมโยธา</w:t>
      </w:r>
    </w:p>
    <w:p w14:paraId="0963C93D" w14:textId="77777777" w:rsidR="0037156C" w:rsidRPr="0037156C" w:rsidRDefault="0037156C" w:rsidP="0037156C">
      <w:pPr>
        <w:pStyle w:val="Normal-Header"/>
        <w:jc w:val="thaiDistribute"/>
        <w:rPr>
          <w:lang w:eastAsia="en-US"/>
        </w:rPr>
      </w:pPr>
      <w:r w:rsidRPr="0037156C">
        <w:rPr>
          <w:cs/>
          <w:lang w:eastAsia="en-US"/>
        </w:rPr>
        <w:t>คณะวิศวกรรมศาสตร์ มหาวิทยาลัยเกษตรศาสตร์</w:t>
      </w:r>
    </w:p>
    <w:p w14:paraId="542BEC85" w14:textId="77777777" w:rsidR="0037156C" w:rsidRDefault="0037156C" w:rsidP="00460DA2">
      <w:pPr>
        <w:pStyle w:val="Normal-Header"/>
        <w:jc w:val="thaiDistribute"/>
        <w:rPr>
          <w:b/>
          <w:bCs/>
          <w:lang w:eastAsia="en-US"/>
        </w:rPr>
      </w:pPr>
    </w:p>
    <w:p w14:paraId="341D8F78" w14:textId="77777777" w:rsidR="00E21B6B" w:rsidRPr="003F6C80" w:rsidRDefault="00E21B6B" w:rsidP="0037156C">
      <w:pPr>
        <w:pStyle w:val="FrontHeading"/>
        <w:jc w:val="thaiDistribute"/>
        <w:rPr>
          <w:lang w:eastAsia="en-US"/>
        </w:rPr>
      </w:pPr>
      <w:bookmarkStart w:id="0" w:name="_Toc241944213"/>
      <w:r w:rsidRPr="003F6C80">
        <w:rPr>
          <w:cs/>
          <w:lang w:eastAsia="en-US"/>
        </w:rPr>
        <w:t>บทคัดย่อ</w:t>
      </w:r>
      <w:bookmarkEnd w:id="0"/>
    </w:p>
    <w:p w14:paraId="6D15D0AC" w14:textId="77777777" w:rsidR="00072346" w:rsidRPr="00072346" w:rsidRDefault="00072346" w:rsidP="00072346">
      <w:pPr>
        <w:pStyle w:val="Normal-Header"/>
        <w:spacing w:after="120"/>
        <w:ind w:firstLine="720"/>
        <w:jc w:val="thaiDistribute"/>
        <w:rPr>
          <w:lang w:eastAsia="th-TH"/>
        </w:rPr>
      </w:pPr>
      <w:r w:rsidRPr="00072346">
        <w:rPr>
          <w:cs/>
          <w:lang w:eastAsia="th-TH"/>
        </w:rPr>
        <w:t>โครงสร้างพื้นฐานด้านสะพานมีความสำคัญต่อระบบคมนาคมและเศรษฐกิจของประเทศ อย่างไรก็ตาม การตรวจสอบสภาพสะพานในปัจจุบันยังคงพึ่งพาการสำรวจด้วยสายตาเป็นหลัก ซึ่งมีข้อจำกัดด้านความ</w:t>
      </w:r>
      <w:r>
        <w:rPr>
          <w:rFonts w:hint="cs"/>
          <w:cs/>
          <w:lang w:eastAsia="th-TH"/>
        </w:rPr>
        <w:t>ปลอดภัย</w:t>
      </w:r>
      <w:r w:rsidRPr="00072346">
        <w:rPr>
          <w:cs/>
          <w:lang w:eastAsia="th-TH"/>
        </w:rPr>
        <w:t xml:space="preserve"> </w:t>
      </w:r>
      <w:r>
        <w:rPr>
          <w:rFonts w:hint="cs"/>
          <w:cs/>
          <w:lang w:eastAsia="th-TH"/>
        </w:rPr>
        <w:t xml:space="preserve">ระยะเวลา และความเป็นมาตรฐาน </w:t>
      </w:r>
      <w:r w:rsidRPr="00072346">
        <w:rPr>
          <w:cs/>
          <w:lang w:eastAsia="th-TH"/>
        </w:rPr>
        <w:t>โครงงานนี้จึงมุ่งพัฒนากรอบการทำงานกึ่งอัตโนมัติเพื่อประเมินสภาพสะพานจากข้อมูลพอยต์คลาวด์ 3 มิติ โดยเน้นที่สะพานคอนกรีตเสริมเหล็กช่วงความยาวสั้นถึงปานกลาง ซึ่งเป็นโครงสร้างหลักในเครือข่ายทางหลวงของไทย</w:t>
      </w:r>
    </w:p>
    <w:p w14:paraId="78F34DC4" w14:textId="77777777" w:rsidR="00072346" w:rsidRPr="00072346" w:rsidRDefault="00072346" w:rsidP="00072346">
      <w:pPr>
        <w:pStyle w:val="Normal-Header"/>
        <w:spacing w:after="120"/>
        <w:ind w:firstLine="720"/>
        <w:jc w:val="thaiDistribute"/>
        <w:rPr>
          <w:lang w:eastAsia="th-TH"/>
        </w:rPr>
      </w:pPr>
      <w:r w:rsidRPr="00072346">
        <w:rPr>
          <w:cs/>
          <w:lang w:eastAsia="th-TH"/>
        </w:rPr>
        <w:t>การวิจัยเริ่มต้นด้วยการเก็บข้อมูลพอยต์คลาวด์ ณ สะพานเฉลิมพระเกียรติ 72 พรรษา จังหวัดฉะเชิงเทรา โดยใช้อากาศยานไร้คนขับ (</w:t>
      </w:r>
      <w:r w:rsidRPr="00072346">
        <w:rPr>
          <w:lang w:eastAsia="th-TH"/>
        </w:rPr>
        <w:t xml:space="preserve">UAV) </w:t>
      </w:r>
      <w:r w:rsidRPr="00072346">
        <w:rPr>
          <w:cs/>
          <w:lang w:eastAsia="th-TH"/>
        </w:rPr>
        <w:t xml:space="preserve">ร่วมกับเครื่องสแกน </w:t>
      </w:r>
      <w:r w:rsidRPr="00072346">
        <w:rPr>
          <w:lang w:eastAsia="th-TH"/>
        </w:rPr>
        <w:t xml:space="preserve">LiDAR </w:t>
      </w:r>
      <w:r w:rsidRPr="00072346">
        <w:rPr>
          <w:cs/>
          <w:lang w:eastAsia="th-TH"/>
        </w:rPr>
        <w:t xml:space="preserve">และ </w:t>
      </w:r>
      <w:r w:rsidRPr="00072346">
        <w:rPr>
          <w:lang w:eastAsia="th-TH"/>
        </w:rPr>
        <w:t xml:space="preserve">SLAM </w:t>
      </w:r>
      <w:r w:rsidRPr="00072346">
        <w:rPr>
          <w:cs/>
          <w:lang w:eastAsia="th-TH"/>
        </w:rPr>
        <w:t xml:space="preserve">พร้อมระบบ </w:t>
      </w:r>
      <w:r w:rsidRPr="00072346">
        <w:rPr>
          <w:lang w:eastAsia="th-TH"/>
        </w:rPr>
        <w:t xml:space="preserve">GNSS RTK </w:t>
      </w:r>
      <w:r w:rsidRPr="00072346">
        <w:rPr>
          <w:cs/>
          <w:lang w:eastAsia="th-TH"/>
        </w:rPr>
        <w:t xml:space="preserve">เพื่อความแม่นยำเชิงตำแหน่ง จากนั้นจึงพัฒนาโปรแกรมประมวลผลด้วยภาษา </w:t>
      </w:r>
      <w:r w:rsidRPr="00072346">
        <w:rPr>
          <w:lang w:eastAsia="th-TH"/>
        </w:rPr>
        <w:t xml:space="preserve">Python </w:t>
      </w:r>
      <w:r w:rsidRPr="00072346">
        <w:rPr>
          <w:cs/>
          <w:lang w:eastAsia="th-TH"/>
        </w:rPr>
        <w:t xml:space="preserve">โดยใช้อัลกอริทึมเชิงเรขาคณิตเพื่อจำแนกองค์ประกอบสะพานอัตโนมัติ ข้อมูลของแต่ละองค์ประกอบจะถูกแปลงเป็นภาพถ่ายออร์โธกราฟิกความละเอียดสูงผ่านกระบวนการ </w:t>
      </w:r>
      <w:r w:rsidRPr="00072346">
        <w:rPr>
          <w:lang w:eastAsia="th-TH"/>
        </w:rPr>
        <w:t xml:space="preserve">Screened Poisson Surface Reconstruction </w:t>
      </w:r>
      <w:r w:rsidRPr="00072346">
        <w:rPr>
          <w:cs/>
          <w:lang w:eastAsia="th-TH"/>
        </w:rPr>
        <w:t xml:space="preserve">และ </w:t>
      </w:r>
      <w:r w:rsidRPr="00072346">
        <w:rPr>
          <w:lang w:eastAsia="th-TH"/>
        </w:rPr>
        <w:t xml:space="preserve">Plane Capture Pipeline </w:t>
      </w:r>
      <w:r w:rsidRPr="00072346">
        <w:rPr>
          <w:cs/>
          <w:lang w:eastAsia="th-TH"/>
        </w:rPr>
        <w:t xml:space="preserve">ภาพเหล่านี้จะถูกส่งต่อให้ </w:t>
      </w:r>
      <w:r w:rsidRPr="00072346">
        <w:rPr>
          <w:lang w:eastAsia="th-TH"/>
        </w:rPr>
        <w:t xml:space="preserve">Vision Language Model (VLM) </w:t>
      </w:r>
      <w:r w:rsidRPr="00072346">
        <w:rPr>
          <w:cs/>
          <w:lang w:eastAsia="th-TH"/>
        </w:rPr>
        <w:t>ตรวจจับความเสียหายเบื้องต้น ก่อนให้วิศวกรผู้เชี่ยวชาญยืนยันผล และคำนวณการประเมินตามมาตรฐานกรมทางหลวง</w:t>
      </w:r>
    </w:p>
    <w:p w14:paraId="28FB5F00" w14:textId="77777777" w:rsidR="00FE7037" w:rsidRDefault="00072346" w:rsidP="00072346">
      <w:pPr>
        <w:pStyle w:val="Normal-Header"/>
        <w:spacing w:after="120"/>
        <w:ind w:firstLine="720"/>
        <w:jc w:val="thaiDistribute"/>
        <w:rPr>
          <w:lang w:eastAsia="th-TH"/>
        </w:rPr>
      </w:pPr>
      <w:r w:rsidRPr="00072346">
        <w:rPr>
          <w:cs/>
          <w:lang w:eastAsia="th-TH"/>
        </w:rPr>
        <w:t xml:space="preserve">ผลการวิจัยพบว่า กรอบการทำงานที่พัฒนาขึ้นสามารถประมวลผลข้อมูลพอยต์คลาวด์กว่า 212 ล้านจุด และจำแนกองค์ประกอบสะพานได้ 6 ประเภท ได้แก่ </w:t>
      </w:r>
      <w:r w:rsidRPr="00072346">
        <w:rPr>
          <w:lang w:eastAsia="th-TH"/>
        </w:rPr>
        <w:t xml:space="preserve">Deck, Girder, Diaphragm, Pier Cap, Pier </w:t>
      </w:r>
      <w:r w:rsidRPr="00072346">
        <w:rPr>
          <w:cs/>
          <w:lang w:eastAsia="th-TH"/>
        </w:rPr>
        <w:t>และ</w:t>
      </w:r>
      <w:r>
        <w:rPr>
          <w:rFonts w:hint="cs"/>
          <w:cs/>
          <w:lang w:eastAsia="th-TH"/>
        </w:rPr>
        <w:t>ประเภท</w:t>
      </w:r>
      <w:r w:rsidRPr="00072346">
        <w:rPr>
          <w:cs/>
          <w:lang w:eastAsia="th-TH"/>
        </w:rPr>
        <w:t>อื่น</w:t>
      </w:r>
      <w:r>
        <w:rPr>
          <w:rFonts w:hint="cs"/>
          <w:cs/>
          <w:lang w:eastAsia="th-TH"/>
        </w:rPr>
        <w:t xml:space="preserve"> </w:t>
      </w:r>
      <w:r w:rsidRPr="00072346">
        <w:rPr>
          <w:cs/>
          <w:lang w:eastAsia="th-TH"/>
        </w:rPr>
        <w:t xml:space="preserve">ๆ ได้อย่างครบถ้วน อีกทั้งยังสร้างภาพระนาบ 2 มิติที่เหมาะสมต่อการตรวจจับความเสียหายด้วย </w:t>
      </w:r>
      <w:r w:rsidRPr="00072346">
        <w:rPr>
          <w:lang w:eastAsia="th-TH"/>
        </w:rPr>
        <w:t xml:space="preserve">AI </w:t>
      </w:r>
      <w:r w:rsidRPr="00072346">
        <w:rPr>
          <w:cs/>
          <w:lang w:eastAsia="th-TH"/>
        </w:rPr>
        <w:t>ได้ กรอบการทำงานนี้จึงสามารถนำไปประยุกต์เป็นเครื่องมือสนับสนุนการตัดสินใจของวิศวกร ลดการพึ่งพาดุลยพินิจส่วนบุคคล และเพิ่มประสิทธิภาพในการบริหารจัดการโครงสร้างพื้นฐานสะพานของประเทศ</w:t>
      </w:r>
    </w:p>
    <w:p w14:paraId="4E785426" w14:textId="77777777" w:rsidR="00072346" w:rsidRPr="00FE7037" w:rsidRDefault="00072346" w:rsidP="00072346">
      <w:pPr>
        <w:pStyle w:val="Normal-Header"/>
        <w:ind w:firstLine="720"/>
        <w:jc w:val="thaiDistribute"/>
        <w:rPr>
          <w:lang w:eastAsia="th-TH"/>
        </w:rPr>
      </w:pPr>
    </w:p>
    <w:p w14:paraId="794104C7" w14:textId="77777777" w:rsidR="00A17948" w:rsidRPr="003F6C80" w:rsidRDefault="00FE7037" w:rsidP="00072346">
      <w:pPr>
        <w:pStyle w:val="Normal-Header"/>
        <w:rPr>
          <w:lang w:eastAsia="th-TH"/>
        </w:rPr>
      </w:pPr>
      <w:r w:rsidRPr="00FE7037">
        <w:rPr>
          <w:b/>
          <w:bCs/>
          <w:cs/>
          <w:lang w:eastAsia="th-TH"/>
        </w:rPr>
        <w:t>คำสำคัญ:</w:t>
      </w:r>
      <w:r w:rsidRPr="00FE7037">
        <w:rPr>
          <w:cs/>
          <w:lang w:eastAsia="th-TH"/>
        </w:rPr>
        <w:t xml:space="preserve"> พอยต์คลาวด์</w:t>
      </w:r>
      <w:r>
        <w:rPr>
          <w:rFonts w:hint="cs"/>
          <w:cs/>
          <w:lang w:eastAsia="th-TH"/>
        </w:rPr>
        <w:t xml:space="preserve"> 3 มิติ</w:t>
      </w:r>
      <w:r w:rsidRPr="00FE7037">
        <w:rPr>
          <w:lang w:eastAsia="th-TH"/>
        </w:rPr>
        <w:t xml:space="preserve">, </w:t>
      </w:r>
      <w:r w:rsidRPr="00FE7037">
        <w:rPr>
          <w:cs/>
          <w:lang w:eastAsia="th-TH"/>
        </w:rPr>
        <w:t>การประเมินสภาพสะพาน</w:t>
      </w:r>
      <w:r w:rsidRPr="00FE7037">
        <w:rPr>
          <w:lang w:eastAsia="th-TH"/>
        </w:rPr>
        <w:t xml:space="preserve">, </w:t>
      </w:r>
      <w:r w:rsidRPr="00FE7037">
        <w:rPr>
          <w:cs/>
          <w:lang w:eastAsia="th-TH"/>
        </w:rPr>
        <w:t>ระบบกึ่งอัตโนมัติ</w:t>
      </w:r>
      <w:r w:rsidRPr="00FE7037">
        <w:rPr>
          <w:lang w:eastAsia="th-TH"/>
        </w:rPr>
        <w:t xml:space="preserve">, </w:t>
      </w:r>
      <w:r w:rsidRPr="00FE7037">
        <w:rPr>
          <w:cs/>
          <w:lang w:eastAsia="th-TH"/>
        </w:rPr>
        <w:t>การตรวจจับความเสียหาย</w:t>
      </w:r>
      <w:r w:rsidRPr="00FE7037">
        <w:rPr>
          <w:lang w:eastAsia="th-TH"/>
        </w:rPr>
        <w:t xml:space="preserve">, </w:t>
      </w:r>
      <w:r w:rsidR="00072346">
        <w:rPr>
          <w:rFonts w:hint="cs"/>
          <w:cs/>
          <w:lang w:eastAsia="th-TH"/>
        </w:rPr>
        <w:t>ปัญญาประดิษฐ์</w:t>
      </w:r>
    </w:p>
    <w:p w14:paraId="4E61315D" w14:textId="77777777" w:rsidR="00072346" w:rsidRDefault="004B6B3B" w:rsidP="004B6B3B">
      <w:pPr>
        <w:pStyle w:val="Normal-Header"/>
        <w:jc w:val="thaiDistribute"/>
        <w:rPr>
          <w:cs/>
          <w:lang w:eastAsia="en-US"/>
        </w:rPr>
      </w:pPr>
      <w:r w:rsidRPr="003F6C80">
        <w:rPr>
          <w:cs/>
          <w:lang w:eastAsia="en-US"/>
        </w:rPr>
        <w:tab/>
      </w:r>
    </w:p>
    <w:p w14:paraId="01AFAC5C" w14:textId="77777777" w:rsidR="0037156C" w:rsidRPr="0037156C" w:rsidRDefault="0037156C" w:rsidP="0037156C">
      <w:pPr>
        <w:pStyle w:val="Normal-Header"/>
        <w:pageBreakBefore/>
        <w:tabs>
          <w:tab w:val="right" w:pos="9961"/>
        </w:tabs>
        <w:jc w:val="thaiDistribute"/>
        <w:rPr>
          <w:lang w:eastAsia="en-US"/>
        </w:rPr>
      </w:pPr>
      <w:r w:rsidRPr="0037156C">
        <w:rPr>
          <w:lang w:eastAsia="en-US"/>
        </w:rPr>
        <w:t xml:space="preserve">Chuenchit, </w:t>
      </w:r>
      <w:r w:rsidR="00AE447A">
        <w:rPr>
          <w:lang w:eastAsia="en-US"/>
        </w:rPr>
        <w:t xml:space="preserve">Itthikorn; Jindahra, Nattapong; </w:t>
      </w:r>
      <w:r w:rsidRPr="0037156C">
        <w:rPr>
          <w:lang w:eastAsia="en-US"/>
        </w:rPr>
        <w:t>and Archavachalee</w:t>
      </w:r>
      <w:r w:rsidR="00AE447A">
        <w:rPr>
          <w:lang w:eastAsia="en-US"/>
        </w:rPr>
        <w:t>, Palid</w:t>
      </w:r>
      <w:r w:rsidRPr="0037156C">
        <w:rPr>
          <w:lang w:eastAsia="en-US"/>
        </w:rPr>
        <w:tab/>
        <w:t>Academic Year 2025</w:t>
      </w:r>
    </w:p>
    <w:p w14:paraId="4B73E44B" w14:textId="77777777" w:rsidR="0037156C" w:rsidRPr="0037156C" w:rsidRDefault="0037156C" w:rsidP="0037156C">
      <w:pPr>
        <w:pStyle w:val="Normal-Header"/>
        <w:jc w:val="thaiDistribute"/>
        <w:rPr>
          <w:spacing w:val="-8"/>
          <w:lang w:eastAsia="en-US"/>
        </w:rPr>
      </w:pPr>
      <w:r w:rsidRPr="0037156C">
        <w:rPr>
          <w:spacing w:val="-8"/>
          <w:lang w:eastAsia="en-US"/>
        </w:rPr>
        <w:t xml:space="preserve">Development of a Semi-Automated Framework for Bridge Condition Assessment from </w:t>
      </w:r>
      <w:r w:rsidRPr="0037156C">
        <w:rPr>
          <w:spacing w:val="-8"/>
          <w:cs/>
          <w:lang w:eastAsia="en-US"/>
        </w:rPr>
        <w:t>3</w:t>
      </w:r>
      <w:r w:rsidRPr="0037156C">
        <w:rPr>
          <w:spacing w:val="-8"/>
          <w:lang w:eastAsia="en-US"/>
        </w:rPr>
        <w:t>D Point Cloud Data</w:t>
      </w:r>
    </w:p>
    <w:p w14:paraId="3809E4CB" w14:textId="77777777" w:rsidR="0037156C" w:rsidRPr="0037156C" w:rsidRDefault="0037156C" w:rsidP="0037156C">
      <w:pPr>
        <w:pStyle w:val="Normal-Header"/>
        <w:jc w:val="thaiDistribute"/>
        <w:rPr>
          <w:lang w:eastAsia="en-US"/>
        </w:rPr>
      </w:pPr>
      <w:r w:rsidRPr="0037156C">
        <w:rPr>
          <w:lang w:eastAsia="en-US"/>
        </w:rPr>
        <w:t>Bachelor of Engineering, Department of Civil Engineering</w:t>
      </w:r>
    </w:p>
    <w:p w14:paraId="6E9B1E87" w14:textId="77777777" w:rsidR="0037156C" w:rsidRPr="0037156C" w:rsidRDefault="0037156C" w:rsidP="0037156C">
      <w:pPr>
        <w:pStyle w:val="Normal-Header"/>
        <w:jc w:val="thaiDistribute"/>
        <w:rPr>
          <w:lang w:eastAsia="en-US"/>
        </w:rPr>
      </w:pPr>
      <w:r w:rsidRPr="0037156C">
        <w:rPr>
          <w:lang w:eastAsia="en-US"/>
        </w:rPr>
        <w:t>Faculty of Engineering, Kasetsart University</w:t>
      </w:r>
    </w:p>
    <w:p w14:paraId="4FEF18A1" w14:textId="77777777" w:rsidR="0037156C" w:rsidRDefault="0037156C" w:rsidP="0037156C">
      <w:pPr>
        <w:pStyle w:val="Normal-Header"/>
        <w:jc w:val="thaiDistribute"/>
        <w:rPr>
          <w:lang w:eastAsia="en-US"/>
        </w:rPr>
      </w:pPr>
    </w:p>
    <w:p w14:paraId="2290AE6F" w14:textId="77777777" w:rsidR="00DD0C6A" w:rsidRPr="003F6C80" w:rsidRDefault="00DD0C6A" w:rsidP="0037156C">
      <w:pPr>
        <w:pStyle w:val="FrontHeading"/>
        <w:jc w:val="thaiDistribute"/>
        <w:rPr>
          <w:lang w:eastAsia="en-US"/>
        </w:rPr>
      </w:pPr>
      <w:bookmarkStart w:id="1" w:name="_Toc241944214"/>
      <w:r w:rsidRPr="003F6C80">
        <w:rPr>
          <w:lang w:eastAsia="en-US"/>
        </w:rPr>
        <w:t>Abstract</w:t>
      </w:r>
      <w:bookmarkEnd w:id="1"/>
    </w:p>
    <w:p w14:paraId="238098EA" w14:textId="77777777" w:rsidR="00072346" w:rsidRPr="00072346" w:rsidRDefault="00072346" w:rsidP="00072346">
      <w:pPr>
        <w:pStyle w:val="Normal-Header"/>
        <w:spacing w:after="120"/>
        <w:ind w:firstLine="720"/>
        <w:jc w:val="thaiDistribute"/>
        <w:rPr>
          <w:lang w:eastAsia="th-TH"/>
        </w:rPr>
      </w:pPr>
      <w:r w:rsidRPr="00072346">
        <w:rPr>
          <w:lang w:eastAsia="th-TH"/>
        </w:rPr>
        <w:t xml:space="preserve">Bridge infrastructure is vital to the national transportation network and economy. However, current bridge inspections rely primarily on visual assessments, presenting limitations in safety, </w:t>
      </w:r>
      <w:r>
        <w:rPr>
          <w:lang w:eastAsia="th-TH"/>
        </w:rPr>
        <w:t xml:space="preserve">duration, </w:t>
      </w:r>
      <w:r w:rsidRPr="00072346">
        <w:rPr>
          <w:lang w:eastAsia="th-TH"/>
        </w:rPr>
        <w:t xml:space="preserve">and </w:t>
      </w:r>
      <w:r>
        <w:rPr>
          <w:lang w:eastAsia="th-TH"/>
        </w:rPr>
        <w:t>standardization</w:t>
      </w:r>
      <w:r w:rsidRPr="00072346">
        <w:rPr>
          <w:lang w:eastAsia="th-TH"/>
        </w:rPr>
        <w:t xml:space="preserve">. This project aims to develop a semi-automated framework for bridge condition assessment </w:t>
      </w:r>
      <w:r>
        <w:rPr>
          <w:lang w:eastAsia="th-TH"/>
        </w:rPr>
        <w:t>from</w:t>
      </w:r>
      <w:r w:rsidRPr="00072346">
        <w:rPr>
          <w:lang w:eastAsia="th-TH"/>
        </w:rPr>
        <w:t xml:space="preserve"> 3D point cloud data, focusing on short-</w:t>
      </w:r>
      <w:r>
        <w:rPr>
          <w:lang w:eastAsia="th-TH"/>
        </w:rPr>
        <w:t>span</w:t>
      </w:r>
      <w:r w:rsidRPr="00072346">
        <w:rPr>
          <w:lang w:eastAsia="th-TH"/>
        </w:rPr>
        <w:t xml:space="preserve"> to medium-span reinforced concrete bridges, which are the primary structures in Thailand's highway network.</w:t>
      </w:r>
    </w:p>
    <w:p w14:paraId="17771284" w14:textId="77777777" w:rsidR="00072346" w:rsidRPr="00072346" w:rsidRDefault="00072346" w:rsidP="00072346">
      <w:pPr>
        <w:pStyle w:val="Normal-Header"/>
        <w:spacing w:after="120"/>
        <w:ind w:firstLine="720"/>
        <w:jc w:val="thaiDistribute"/>
        <w:rPr>
          <w:lang w:eastAsia="th-TH"/>
        </w:rPr>
      </w:pPr>
      <w:r w:rsidRPr="00072346">
        <w:rPr>
          <w:lang w:eastAsia="th-TH"/>
        </w:rPr>
        <w:t>The methodology begins with point cloud data acquisition at the Chaloem Phra Kiat 72 Phansa Bridge in Chachoengsao, using Unmanned Aerial Vehicles (UAVs) equipped with LiDAR and SLAM scanners, supported by a GNSS RTK system for spatial accuracy. A Python-based processing pipeline utilizing geometric algorithms was then developed to automatically classify bridge components. Component point clouds are converted into high-resolution orthographic images via Screened Poisson Surface Reconstruction and a Plane Capture Pipeline. A Vision Language Model (VLM) detects damage from these images, which is subsequently verified by expert engineers. Final condition ratings are calculated according to the Department of Highways (DOH) standards</w:t>
      </w:r>
      <w:r>
        <w:rPr>
          <w:rFonts w:hint="cs"/>
          <w:cs/>
          <w:lang w:eastAsia="th-TH"/>
        </w:rPr>
        <w:t>.</w:t>
      </w:r>
    </w:p>
    <w:p w14:paraId="4E0E0CB2" w14:textId="77777777" w:rsidR="00072346" w:rsidRDefault="00072346" w:rsidP="00072346">
      <w:pPr>
        <w:pStyle w:val="Normal-Header"/>
        <w:spacing w:after="120"/>
        <w:ind w:firstLine="720"/>
        <w:jc w:val="thaiDistribute"/>
        <w:rPr>
          <w:lang w:eastAsia="th-TH"/>
        </w:rPr>
      </w:pPr>
      <w:r w:rsidRPr="00072346">
        <w:rPr>
          <w:lang w:eastAsia="th-TH"/>
        </w:rPr>
        <w:t>Results indicate that the framework successfully processed over 212 million points, accurately classifying six main bridge components: Deck, Girder, Diaphragm, Pier Cap, Pier, and other auxiliary elements. It efficiently generates 2D planar images optimized for AI-driven damage detection. Ultimately, this framework serves as a practical decision-support tool for engineers, reducing subjective human judgment and enhancing the overall management of the national bridge infrastructure.</w:t>
      </w:r>
    </w:p>
    <w:p w14:paraId="0C09F217" w14:textId="77777777" w:rsidR="00072346" w:rsidRDefault="00072346" w:rsidP="00072346">
      <w:pPr>
        <w:pStyle w:val="Normal-Header"/>
        <w:jc w:val="thaiDistribute"/>
        <w:rPr>
          <w:lang w:eastAsia="th-TH"/>
        </w:rPr>
      </w:pPr>
    </w:p>
    <w:p w14:paraId="749925A2" w14:textId="77777777" w:rsidR="00072346" w:rsidRDefault="004B6B3B" w:rsidP="00072346">
      <w:pPr>
        <w:pStyle w:val="Normal-Header"/>
        <w:rPr>
          <w:lang w:eastAsia="th-TH"/>
        </w:rPr>
      </w:pPr>
      <w:r w:rsidRPr="003F6C80">
        <w:rPr>
          <w:b/>
          <w:bCs/>
          <w:lang w:eastAsia="en-US"/>
        </w:rPr>
        <w:t>Keywords</w:t>
      </w:r>
      <w:r w:rsidR="00DD0C6A" w:rsidRPr="003F6C80">
        <w:rPr>
          <w:b/>
          <w:bCs/>
          <w:lang w:eastAsia="en-US"/>
        </w:rPr>
        <w:t xml:space="preserve">: </w:t>
      </w:r>
      <w:r w:rsidR="00072346" w:rsidRPr="00072346">
        <w:rPr>
          <w:lang w:eastAsia="en-US"/>
        </w:rPr>
        <w:t xml:space="preserve">3D Point Cloud, </w:t>
      </w:r>
      <w:r w:rsidR="00072346">
        <w:rPr>
          <w:lang w:eastAsia="th-TH"/>
        </w:rPr>
        <w:t>B</w:t>
      </w:r>
      <w:r w:rsidR="00072346" w:rsidRPr="00072346">
        <w:rPr>
          <w:lang w:eastAsia="th-TH"/>
        </w:rPr>
        <w:t xml:space="preserve">ridge </w:t>
      </w:r>
      <w:r w:rsidR="00072346">
        <w:rPr>
          <w:lang w:eastAsia="th-TH"/>
        </w:rPr>
        <w:t>C</w:t>
      </w:r>
      <w:r w:rsidR="00072346" w:rsidRPr="00072346">
        <w:rPr>
          <w:lang w:eastAsia="th-TH"/>
        </w:rPr>
        <w:t xml:space="preserve">ondition </w:t>
      </w:r>
      <w:r w:rsidR="00072346">
        <w:rPr>
          <w:lang w:eastAsia="th-TH"/>
        </w:rPr>
        <w:t>A</w:t>
      </w:r>
      <w:r w:rsidR="00072346" w:rsidRPr="00072346">
        <w:rPr>
          <w:lang w:eastAsia="th-TH"/>
        </w:rPr>
        <w:t>ssessment</w:t>
      </w:r>
      <w:r w:rsidR="00072346">
        <w:rPr>
          <w:lang w:eastAsia="th-TH"/>
        </w:rPr>
        <w:t>, S</w:t>
      </w:r>
      <w:r w:rsidR="00072346" w:rsidRPr="00072346">
        <w:rPr>
          <w:lang w:eastAsia="th-TH"/>
        </w:rPr>
        <w:t xml:space="preserve">emi-automated </w:t>
      </w:r>
      <w:r w:rsidR="00072346">
        <w:rPr>
          <w:lang w:eastAsia="th-TH"/>
        </w:rPr>
        <w:t>F</w:t>
      </w:r>
      <w:r w:rsidR="00072346" w:rsidRPr="00072346">
        <w:rPr>
          <w:lang w:eastAsia="th-TH"/>
        </w:rPr>
        <w:t>ramework</w:t>
      </w:r>
      <w:r w:rsidR="00072346">
        <w:rPr>
          <w:lang w:eastAsia="th-TH"/>
        </w:rPr>
        <w:t>,</w:t>
      </w:r>
    </w:p>
    <w:p w14:paraId="3245AA6B" w14:textId="77777777" w:rsidR="00DD0C6A" w:rsidRPr="00072346" w:rsidRDefault="00072346" w:rsidP="00072346">
      <w:pPr>
        <w:pStyle w:val="Normal-Header"/>
        <w:rPr>
          <w:lang w:eastAsia="en-US"/>
        </w:rPr>
      </w:pPr>
      <w:r>
        <w:rPr>
          <w:lang w:eastAsia="th-TH"/>
        </w:rPr>
        <w:t>Damage Detection, Artificial Intelligence</w:t>
      </w:r>
      <w:bookmarkStart w:id="2" w:name="_Toc272866799"/>
      <w:bookmarkStart w:id="3" w:name="_Toc272873384"/>
      <w:bookmarkStart w:id="4" w:name="_Toc272873782"/>
      <w:bookmarkStart w:id="5" w:name="_Toc272873953"/>
      <w:bookmarkStart w:id="6" w:name="_Toc272880209"/>
      <w:bookmarkStart w:id="7" w:name="_Toc272885640"/>
    </w:p>
    <w:p w14:paraId="35A79A5F" w14:textId="77777777" w:rsidR="00DD0C6A" w:rsidRPr="003F6C80" w:rsidRDefault="00DD0C6A" w:rsidP="00460DA2">
      <w:pPr>
        <w:pStyle w:val="ENG-Header"/>
        <w:pageBreakBefore/>
        <w:rPr>
          <w:lang w:eastAsia="en-US"/>
        </w:rPr>
      </w:pPr>
      <w:bookmarkStart w:id="8" w:name="_Toc241944215"/>
      <w:r w:rsidRPr="003F6C80">
        <w:rPr>
          <w:cs/>
          <w:lang w:eastAsia="en-US"/>
        </w:rPr>
        <w:t>กิตติกรรมประกาศ</w:t>
      </w:r>
      <w:bookmarkEnd w:id="2"/>
      <w:bookmarkEnd w:id="3"/>
      <w:bookmarkEnd w:id="4"/>
      <w:bookmarkEnd w:id="5"/>
      <w:bookmarkEnd w:id="6"/>
      <w:bookmarkEnd w:id="7"/>
      <w:bookmarkEnd w:id="8"/>
    </w:p>
    <w:p w14:paraId="79D9FDA2" w14:textId="77777777" w:rsidR="00AE447A" w:rsidRPr="00AE447A" w:rsidRDefault="00AE447A" w:rsidP="00AE447A">
      <w:pPr>
        <w:spacing w:after="120"/>
        <w:ind w:firstLine="720"/>
        <w:jc w:val="thaiDistribute"/>
        <w:rPr>
          <w:lang w:eastAsia="en-US"/>
        </w:rPr>
      </w:pPr>
      <w:r w:rsidRPr="00AE447A">
        <w:rPr>
          <w:cs/>
          <w:lang w:eastAsia="en-US" w:bidi="th-TH"/>
        </w:rPr>
        <w:t>คณะผู้วิจัยขอกราบขอบพระคุณ ผศ.ดร.ศุภศิษฏ์ ศรีวรานันท์</w:t>
      </w:r>
      <w:r>
        <w:rPr>
          <w:rFonts w:hint="cs"/>
          <w:cs/>
          <w:lang w:eastAsia="en-US" w:bidi="th-TH"/>
        </w:rPr>
        <w:t xml:space="preserve"> และ</w:t>
      </w:r>
      <w:r w:rsidRPr="00AE447A">
        <w:rPr>
          <w:cs/>
          <w:lang w:eastAsia="en-US" w:bidi="th-TH"/>
        </w:rPr>
        <w:t xml:space="preserve"> ผศ.กิตติพศ ประภัศร อาจารย์ที่ปรึกษาโครงงาน ภาควิชาวิศวกรรมโยธา คณะวิศวกรรมศาสตร์ มหาวิทยาลัยเกษตรศาสตร์ เป็นอย่างสูง ที่ได้กรุณาให้คำปรึกษา คำแนะนำ และถ่ายทอดความรู้อันเป็นประโยชน์อย่างยิ่งตลอดระยะเวลาการดำเนินโครงงาน ทั้งในด้านแนวคิด การพัฒนาระเบียบวิธีวิจัย และการตรวจสอบความถูกต้องของผลการศึกษา</w:t>
      </w:r>
      <w:r>
        <w:rPr>
          <w:rFonts w:hint="cs"/>
          <w:cs/>
          <w:lang w:eastAsia="en-US" w:bidi="th-TH"/>
        </w:rPr>
        <w:t xml:space="preserve"> </w:t>
      </w:r>
      <w:r w:rsidRPr="00AE447A">
        <w:rPr>
          <w:cs/>
          <w:lang w:eastAsia="en-US" w:bidi="th-TH"/>
        </w:rPr>
        <w:t>ความเอาใจใส่และความทุ่มเทของท่านถือเป็นรากฐานสำคัญที่ทำให้โครงงานวิจัยนี้สำเร็จลุล่วงได้อย่างสมบูรณ์</w:t>
      </w:r>
    </w:p>
    <w:p w14:paraId="3AE428DD" w14:textId="77777777" w:rsidR="00AE447A" w:rsidRPr="00AE447A" w:rsidRDefault="00AE447A" w:rsidP="00AE447A">
      <w:pPr>
        <w:spacing w:after="120"/>
        <w:ind w:firstLine="720"/>
        <w:jc w:val="thaiDistribute"/>
        <w:rPr>
          <w:lang w:eastAsia="en-US"/>
        </w:rPr>
      </w:pPr>
      <w:r w:rsidRPr="00AE447A">
        <w:rPr>
          <w:cs/>
          <w:lang w:eastAsia="en-US" w:bidi="th-TH"/>
        </w:rPr>
        <w:t xml:space="preserve">คณะผู้วิจัยขอขอบพระคุณ บริษัท เอ็น.พี.เซอร์เวย์ จำกัด ที่ได้กรุณาสนับสนุนอุปกรณ์สำรวจและเครื่องมือเก็บข้อมูลภาคสนาม อันได้แก่ อากาศยานไร้คนขับ เครื่องรับสัญญาณ </w:t>
      </w:r>
      <w:r w:rsidRPr="00AE447A">
        <w:rPr>
          <w:lang w:eastAsia="en-US"/>
        </w:rPr>
        <w:t xml:space="preserve">GNSS RTK </w:t>
      </w:r>
      <w:r w:rsidRPr="00AE447A">
        <w:rPr>
          <w:cs/>
          <w:lang w:eastAsia="en-US" w:bidi="th-TH"/>
        </w:rPr>
        <w:t xml:space="preserve">และ </w:t>
      </w:r>
      <w:r w:rsidRPr="00AE447A">
        <w:rPr>
          <w:lang w:eastAsia="en-US"/>
        </w:rPr>
        <w:t xml:space="preserve">LiDAR Scanner </w:t>
      </w:r>
      <w:r w:rsidRPr="00AE447A">
        <w:rPr>
          <w:cs/>
          <w:lang w:eastAsia="en-US" w:bidi="th-TH"/>
        </w:rPr>
        <w:t>รวมถึงให้ความช่วยเหลือด้านเทคนิคตลอดกระบวนการเก็บรวบรวมข้อมูลพอยต์คลาวด์ ซึ่งเป็นส่วนสำคัญอย่างยิ่งต่อความสำเร็จของโครงงานนี้</w:t>
      </w:r>
    </w:p>
    <w:p w14:paraId="5E00673F" w14:textId="77777777" w:rsidR="00AE447A" w:rsidRPr="00AE447A" w:rsidRDefault="00AE447A" w:rsidP="00BD1AC6">
      <w:pPr>
        <w:spacing w:after="120"/>
        <w:ind w:firstLine="720"/>
        <w:jc w:val="thaiDistribute"/>
        <w:rPr>
          <w:lang w:eastAsia="en-US"/>
        </w:rPr>
      </w:pPr>
      <w:r w:rsidRPr="00AE447A">
        <w:rPr>
          <w:cs/>
          <w:lang w:eastAsia="en-US" w:bidi="th-TH"/>
        </w:rPr>
        <w:t>คณะผู้วิจัยขอขอบพระคุณ กรมทางหลวง กระทรวงคมนาคม ที่ได้ให้การสนับสนุนและอำนวยความสะดวกในการเข้าพื้นที่สะพานกรณีศึกษา รวมถึงให้ข้อมูลด้านมาตรฐานการตรวจสอบและประเมินสภาพสะพาน ซึ่งเป็นประโยชน์อย่างมากต่อการดำเนินงานวิจัย</w:t>
      </w:r>
    </w:p>
    <w:p w14:paraId="5085C83B" w14:textId="77777777" w:rsidR="00AE447A" w:rsidRPr="00AE447A" w:rsidRDefault="00AE447A" w:rsidP="00BD1AC6">
      <w:pPr>
        <w:spacing w:after="120"/>
        <w:ind w:firstLine="720"/>
        <w:jc w:val="thaiDistribute"/>
        <w:rPr>
          <w:lang w:eastAsia="en-US"/>
        </w:rPr>
      </w:pPr>
      <w:r w:rsidRPr="00AE447A">
        <w:rPr>
          <w:cs/>
          <w:lang w:eastAsia="en-US" w:bidi="th-TH"/>
        </w:rPr>
        <w:t>ขอขอบพระคุณภาควิชาวิศวกรรมโยธา คณะวิศวกรรมศาสตร์ มหาวิทยาลัยเกษตรศาสตร์ ในความเอื้อเฟื้อสถานที่และทรัพยากรต่าง ๆ ตลอดระยะเวลาการศึกษา</w:t>
      </w:r>
    </w:p>
    <w:p w14:paraId="375F724D" w14:textId="77777777" w:rsidR="004B6B3B" w:rsidRPr="003F6C80" w:rsidRDefault="00AE447A" w:rsidP="00BD1AC6">
      <w:pPr>
        <w:spacing w:after="120"/>
        <w:ind w:firstLine="720"/>
        <w:jc w:val="thaiDistribute"/>
        <w:rPr>
          <w:rFonts w:eastAsia="Cordia New"/>
          <w:lang w:eastAsia="en-US"/>
        </w:rPr>
      </w:pPr>
      <w:r w:rsidRPr="00AE447A">
        <w:rPr>
          <w:cs/>
          <w:lang w:eastAsia="en-US" w:bidi="th-TH"/>
        </w:rPr>
        <w:t>หากโครงงานวิจัยฉบับนี้มีข้อผิดพลาดหรือข้อบกพร่องประการใด คณะผู้วิจัยขออภัยมา ณ ที่นี้ และหวังเป็นอย่างยิ่งว่างานวิจัยนี้จะเป็นประโยชน์แก่ผู้ที่สนใจศึกษาและพัฒนาต่อยอดในอนาคต</w:t>
      </w:r>
    </w:p>
    <w:p w14:paraId="63B0B8E8" w14:textId="77777777" w:rsidR="00137CFE" w:rsidRPr="003F6C80" w:rsidRDefault="00137CFE" w:rsidP="00137CFE">
      <w:pPr>
        <w:rPr>
          <w:color w:val="FF0000"/>
          <w:u w:val="single"/>
          <w:lang w:bidi="th-TH"/>
        </w:rPr>
      </w:pPr>
    </w:p>
    <w:p w14:paraId="0DB27A52" w14:textId="77777777" w:rsidR="00BD1AC6" w:rsidRPr="00BD1AC6" w:rsidRDefault="00BD1AC6" w:rsidP="00BD1AC6">
      <w:pPr>
        <w:tabs>
          <w:tab w:val="left" w:pos="7470"/>
        </w:tabs>
        <w:ind w:firstLine="720"/>
        <w:jc w:val="right"/>
        <w:rPr>
          <w:rFonts w:eastAsia="Calibri"/>
          <w:cs/>
          <w:lang w:eastAsia="en-US" w:bidi="th-TH"/>
        </w:rPr>
      </w:pPr>
      <w:r w:rsidRPr="00BD1AC6">
        <w:rPr>
          <w:rFonts w:eastAsia="Calibri"/>
          <w:cs/>
          <w:lang w:eastAsia="en-US" w:bidi="th-TH"/>
        </w:rPr>
        <w:t>นาย</w:t>
      </w:r>
      <w:r>
        <w:rPr>
          <w:rFonts w:eastAsia="Calibri" w:hint="cs"/>
          <w:cs/>
          <w:lang w:eastAsia="en-US" w:bidi="th-TH"/>
        </w:rPr>
        <w:t>อิทธิกร ชื่นชิต</w:t>
      </w:r>
    </w:p>
    <w:p w14:paraId="130B4DB2" w14:textId="77777777" w:rsidR="00BD1AC6" w:rsidRPr="00BD1AC6" w:rsidRDefault="00BD1AC6" w:rsidP="00BD1AC6">
      <w:pPr>
        <w:tabs>
          <w:tab w:val="left" w:pos="7470"/>
        </w:tabs>
        <w:ind w:firstLine="720"/>
        <w:jc w:val="right"/>
        <w:rPr>
          <w:rFonts w:eastAsia="Calibri"/>
          <w:lang w:eastAsia="en-US" w:bidi="th-TH"/>
        </w:rPr>
      </w:pPr>
      <w:r w:rsidRPr="00BD1AC6">
        <w:rPr>
          <w:rFonts w:eastAsia="Calibri"/>
          <w:cs/>
          <w:lang w:eastAsia="en-US" w:bidi="th-TH"/>
        </w:rPr>
        <w:t xml:space="preserve">   นาย</w:t>
      </w:r>
      <w:r>
        <w:rPr>
          <w:rFonts w:eastAsia="Calibri" w:hint="cs"/>
          <w:cs/>
          <w:lang w:eastAsia="en-US" w:bidi="th-TH"/>
        </w:rPr>
        <w:t>ณัฐพงษ์ จินดาหรา</w:t>
      </w:r>
    </w:p>
    <w:p w14:paraId="33B05818" w14:textId="77777777" w:rsidR="00BD1AC6" w:rsidRPr="00BD1AC6" w:rsidRDefault="00BD1AC6" w:rsidP="00BD1AC6">
      <w:pPr>
        <w:tabs>
          <w:tab w:val="left" w:pos="7470"/>
        </w:tabs>
        <w:ind w:firstLine="720"/>
        <w:jc w:val="right"/>
        <w:rPr>
          <w:rFonts w:eastAsia="Calibri"/>
          <w:lang w:eastAsia="en-US" w:bidi="th-TH"/>
        </w:rPr>
      </w:pPr>
      <w:r w:rsidRPr="00BD1AC6">
        <w:rPr>
          <w:rFonts w:eastAsia="Calibri"/>
          <w:cs/>
          <w:lang w:eastAsia="en-US" w:bidi="th-TH"/>
        </w:rPr>
        <w:t xml:space="preserve">   นาย</w:t>
      </w:r>
      <w:r>
        <w:rPr>
          <w:rFonts w:eastAsia="Calibri" w:hint="cs"/>
          <w:cs/>
          <w:lang w:eastAsia="en-US" w:bidi="th-TH"/>
        </w:rPr>
        <w:t>พลิศ อาชวชาลี</w:t>
      </w:r>
      <w:r w:rsidRPr="00BD1AC6">
        <w:rPr>
          <w:rFonts w:eastAsia="Calibri"/>
          <w:cs/>
          <w:lang w:eastAsia="en-US" w:bidi="th-TH"/>
        </w:rPr>
        <w:t xml:space="preserve"> </w:t>
      </w:r>
    </w:p>
    <w:p w14:paraId="0F304D90" w14:textId="77777777" w:rsidR="00BD1AC6" w:rsidRPr="00BD1AC6" w:rsidRDefault="00BD1AC6" w:rsidP="00BD1AC6">
      <w:pPr>
        <w:tabs>
          <w:tab w:val="left" w:pos="7470"/>
        </w:tabs>
        <w:ind w:firstLine="720"/>
        <w:jc w:val="right"/>
        <w:rPr>
          <w:rFonts w:eastAsia="Calibri"/>
          <w:cs/>
          <w:lang w:eastAsia="en-US" w:bidi="th-TH"/>
        </w:rPr>
      </w:pPr>
      <w:r w:rsidRPr="00BD1AC6">
        <w:rPr>
          <w:rFonts w:eastAsia="Calibri"/>
          <w:cs/>
          <w:lang w:eastAsia="en-US" w:bidi="th-TH"/>
        </w:rPr>
        <w:t xml:space="preserve">      </w:t>
      </w:r>
      <w:r w:rsidRPr="00BD1AC6">
        <w:rPr>
          <w:rFonts w:eastAsia="Calibri"/>
          <w:cs/>
          <w:lang w:eastAsia="en-US" w:bidi="th-TH"/>
        </w:rPr>
        <w:tab/>
      </w:r>
      <w:r w:rsidRPr="00BD1AC6">
        <w:rPr>
          <w:rFonts w:eastAsia="Calibri"/>
          <w:cs/>
          <w:lang w:eastAsia="en-US" w:bidi="th-TH"/>
        </w:rPr>
        <w:tab/>
      </w:r>
      <w:r w:rsidRPr="00BD1AC6">
        <w:rPr>
          <w:rFonts w:eastAsia="Calibri"/>
          <w:cs/>
          <w:lang w:eastAsia="en-US" w:bidi="th-TH"/>
        </w:rPr>
        <w:tab/>
        <w:t>ผู้จัดทำ</w:t>
      </w:r>
    </w:p>
    <w:p w14:paraId="4B1C53AB" w14:textId="77777777" w:rsidR="00D840A2" w:rsidRPr="003F6C80" w:rsidRDefault="00D840A2" w:rsidP="00BD1AC6">
      <w:pPr>
        <w:pStyle w:val="ENG-Header"/>
        <w:pageBreakBefore/>
        <w:outlineLvl w:val="9"/>
        <w:rPr>
          <w:b w:val="0"/>
          <w:bCs w:val="0"/>
        </w:rPr>
      </w:pPr>
      <w:bookmarkStart w:id="9" w:name="_Toc273106107"/>
      <w:bookmarkStart w:id="10" w:name="_Toc273107699"/>
      <w:r w:rsidRPr="003F6C80">
        <w:rPr>
          <w:cs/>
        </w:rPr>
        <w:t>สารบัญ</w:t>
      </w:r>
      <w:bookmarkEnd w:id="9"/>
      <w:bookmarkEnd w:id="10"/>
    </w:p>
    <w:p w14:paraId="478DE9A8" w14:textId="762858D8" w:rsidR="00276BFF" w:rsidRDefault="00D6656E">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r w:rsidRPr="00912BFE">
        <w:rPr>
          <w:lang w:eastAsia="en-US"/>
        </w:rPr>
        <w:fldChar w:fldCharType="begin"/>
      </w:r>
      <w:r w:rsidR="00B74B67" w:rsidRPr="00912BFE">
        <w:rPr>
          <w:lang w:eastAsia="en-US"/>
        </w:rPr>
        <w:instrText xml:space="preserve"> TOC \o "1-3" \h \z \u </w:instrText>
      </w:r>
      <w:r w:rsidRPr="00912BFE">
        <w:rPr>
          <w:lang w:eastAsia="en-US"/>
        </w:rPr>
        <w:fldChar w:fldCharType="separate"/>
      </w:r>
      <w:hyperlink w:anchor="_Toc241944213" w:history="1">
        <w:r w:rsidR="00276BFF" w:rsidRPr="0045554B">
          <w:rPr>
            <w:rStyle w:val="Hyperlink"/>
            <w:noProof/>
            <w:cs/>
            <w:lang w:eastAsia="en-US"/>
          </w:rPr>
          <w:t>บทคัดย่อ</w:t>
        </w:r>
        <w:r w:rsidR="00276BFF">
          <w:rPr>
            <w:noProof/>
            <w:webHidden/>
          </w:rPr>
          <w:tab/>
        </w:r>
        <w:r w:rsidR="00276BFF">
          <w:rPr>
            <w:noProof/>
            <w:webHidden/>
          </w:rPr>
          <w:fldChar w:fldCharType="begin"/>
        </w:r>
        <w:r w:rsidR="00276BFF">
          <w:rPr>
            <w:noProof/>
            <w:webHidden/>
          </w:rPr>
          <w:instrText xml:space="preserve"> PAGEREF _Toc241944213 \h </w:instrText>
        </w:r>
        <w:r w:rsidR="00276BFF">
          <w:rPr>
            <w:noProof/>
            <w:webHidden/>
          </w:rPr>
        </w:r>
        <w:r w:rsidR="00276BFF">
          <w:rPr>
            <w:noProof/>
            <w:webHidden/>
          </w:rPr>
          <w:fldChar w:fldCharType="separate"/>
        </w:r>
        <w:r w:rsidR="00276BFF">
          <w:rPr>
            <w:noProof/>
            <w:webHidden/>
          </w:rPr>
          <w:t>iii</w:t>
        </w:r>
        <w:r w:rsidR="00276BFF">
          <w:rPr>
            <w:noProof/>
            <w:webHidden/>
          </w:rPr>
          <w:fldChar w:fldCharType="end"/>
        </w:r>
      </w:hyperlink>
    </w:p>
    <w:p w14:paraId="2A49BA68" w14:textId="6B778A9C" w:rsidR="00276BFF" w:rsidRDefault="00276BFF">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14" w:history="1">
        <w:r w:rsidRPr="0045554B">
          <w:rPr>
            <w:rStyle w:val="Hyperlink"/>
            <w:noProof/>
            <w:lang w:eastAsia="en-US"/>
          </w:rPr>
          <w:t>Abstract</w:t>
        </w:r>
        <w:r>
          <w:rPr>
            <w:noProof/>
            <w:webHidden/>
          </w:rPr>
          <w:tab/>
        </w:r>
        <w:r>
          <w:rPr>
            <w:noProof/>
            <w:webHidden/>
          </w:rPr>
          <w:fldChar w:fldCharType="begin"/>
        </w:r>
        <w:r>
          <w:rPr>
            <w:noProof/>
            <w:webHidden/>
          </w:rPr>
          <w:instrText xml:space="preserve"> PAGEREF _Toc241944214 \h </w:instrText>
        </w:r>
        <w:r>
          <w:rPr>
            <w:noProof/>
            <w:webHidden/>
          </w:rPr>
        </w:r>
        <w:r>
          <w:rPr>
            <w:noProof/>
            <w:webHidden/>
          </w:rPr>
          <w:fldChar w:fldCharType="separate"/>
        </w:r>
        <w:r>
          <w:rPr>
            <w:noProof/>
            <w:webHidden/>
          </w:rPr>
          <w:t>iv</w:t>
        </w:r>
        <w:r>
          <w:rPr>
            <w:noProof/>
            <w:webHidden/>
          </w:rPr>
          <w:fldChar w:fldCharType="end"/>
        </w:r>
      </w:hyperlink>
    </w:p>
    <w:p w14:paraId="69810298" w14:textId="70E1F10E" w:rsidR="00276BFF" w:rsidRDefault="00276BFF">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15" w:history="1">
        <w:r w:rsidRPr="0045554B">
          <w:rPr>
            <w:rStyle w:val="Hyperlink"/>
            <w:noProof/>
            <w:cs/>
            <w:lang w:eastAsia="en-US"/>
          </w:rPr>
          <w:t>กิตติกรรมประกาศ</w:t>
        </w:r>
        <w:r>
          <w:rPr>
            <w:noProof/>
            <w:webHidden/>
          </w:rPr>
          <w:tab/>
        </w:r>
        <w:r>
          <w:rPr>
            <w:noProof/>
            <w:webHidden/>
          </w:rPr>
          <w:fldChar w:fldCharType="begin"/>
        </w:r>
        <w:r>
          <w:rPr>
            <w:noProof/>
            <w:webHidden/>
          </w:rPr>
          <w:instrText xml:space="preserve"> PAGEREF _Toc241944215 \h </w:instrText>
        </w:r>
        <w:r>
          <w:rPr>
            <w:noProof/>
            <w:webHidden/>
          </w:rPr>
        </w:r>
        <w:r>
          <w:rPr>
            <w:noProof/>
            <w:webHidden/>
          </w:rPr>
          <w:fldChar w:fldCharType="separate"/>
        </w:r>
        <w:r>
          <w:rPr>
            <w:noProof/>
            <w:webHidden/>
          </w:rPr>
          <w:t>v</w:t>
        </w:r>
        <w:r>
          <w:rPr>
            <w:noProof/>
            <w:webHidden/>
          </w:rPr>
          <w:fldChar w:fldCharType="end"/>
        </w:r>
      </w:hyperlink>
    </w:p>
    <w:p w14:paraId="154D60C1" w14:textId="6952FC98" w:rsidR="00276BFF" w:rsidRDefault="00276BFF">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16" w:history="1">
        <w:r w:rsidRPr="0045554B">
          <w:rPr>
            <w:rStyle w:val="Hyperlink"/>
            <w:noProof/>
            <w:cs/>
          </w:rPr>
          <w:t>สารบัญตาราง</w:t>
        </w:r>
        <w:r>
          <w:rPr>
            <w:noProof/>
            <w:webHidden/>
          </w:rPr>
          <w:tab/>
        </w:r>
        <w:r>
          <w:rPr>
            <w:noProof/>
            <w:webHidden/>
          </w:rPr>
          <w:fldChar w:fldCharType="begin"/>
        </w:r>
        <w:r>
          <w:rPr>
            <w:noProof/>
            <w:webHidden/>
          </w:rPr>
          <w:instrText xml:space="preserve"> PAGEREF _Toc241944216 \h </w:instrText>
        </w:r>
        <w:r>
          <w:rPr>
            <w:noProof/>
            <w:webHidden/>
          </w:rPr>
        </w:r>
        <w:r>
          <w:rPr>
            <w:noProof/>
            <w:webHidden/>
          </w:rPr>
          <w:fldChar w:fldCharType="separate"/>
        </w:r>
        <w:r>
          <w:rPr>
            <w:noProof/>
            <w:webHidden/>
          </w:rPr>
          <w:t>ix</w:t>
        </w:r>
        <w:r>
          <w:rPr>
            <w:noProof/>
            <w:webHidden/>
          </w:rPr>
          <w:fldChar w:fldCharType="end"/>
        </w:r>
      </w:hyperlink>
    </w:p>
    <w:p w14:paraId="5485964B" w14:textId="3FDA536B" w:rsidR="00276BFF" w:rsidRDefault="00276BFF">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17" w:history="1">
        <w:r w:rsidRPr="0045554B">
          <w:rPr>
            <w:rStyle w:val="Hyperlink"/>
            <w:noProof/>
            <w:cs/>
          </w:rPr>
          <w:t>สารบัญรูป</w:t>
        </w:r>
        <w:r>
          <w:rPr>
            <w:noProof/>
            <w:webHidden/>
          </w:rPr>
          <w:tab/>
        </w:r>
        <w:r>
          <w:rPr>
            <w:noProof/>
            <w:webHidden/>
          </w:rPr>
          <w:fldChar w:fldCharType="begin"/>
        </w:r>
        <w:r>
          <w:rPr>
            <w:noProof/>
            <w:webHidden/>
          </w:rPr>
          <w:instrText xml:space="preserve"> PAGEREF _Toc241944217 \h </w:instrText>
        </w:r>
        <w:r>
          <w:rPr>
            <w:noProof/>
            <w:webHidden/>
          </w:rPr>
        </w:r>
        <w:r>
          <w:rPr>
            <w:noProof/>
            <w:webHidden/>
          </w:rPr>
          <w:fldChar w:fldCharType="separate"/>
        </w:r>
        <w:r>
          <w:rPr>
            <w:noProof/>
            <w:webHidden/>
          </w:rPr>
          <w:t>x</w:t>
        </w:r>
        <w:r>
          <w:rPr>
            <w:noProof/>
            <w:webHidden/>
          </w:rPr>
          <w:fldChar w:fldCharType="end"/>
        </w:r>
      </w:hyperlink>
    </w:p>
    <w:p w14:paraId="23E38E58" w14:textId="7A4C5AA9" w:rsidR="00276BFF" w:rsidRDefault="00276BFF">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18" w:history="1">
        <w:r w:rsidRPr="0045554B">
          <w:rPr>
            <w:rStyle w:val="Hyperlink"/>
            <w:noProof/>
            <w:cs/>
          </w:rPr>
          <w:t>บทที่ 1 บทนำ</w:t>
        </w:r>
        <w:r>
          <w:rPr>
            <w:noProof/>
            <w:webHidden/>
          </w:rPr>
          <w:tab/>
        </w:r>
        <w:r>
          <w:rPr>
            <w:noProof/>
            <w:webHidden/>
          </w:rPr>
          <w:fldChar w:fldCharType="begin"/>
        </w:r>
        <w:r>
          <w:rPr>
            <w:noProof/>
            <w:webHidden/>
          </w:rPr>
          <w:instrText xml:space="preserve"> PAGEREF _Toc241944218 \h </w:instrText>
        </w:r>
        <w:r>
          <w:rPr>
            <w:noProof/>
            <w:webHidden/>
          </w:rPr>
        </w:r>
        <w:r>
          <w:rPr>
            <w:noProof/>
            <w:webHidden/>
          </w:rPr>
          <w:fldChar w:fldCharType="separate"/>
        </w:r>
        <w:r>
          <w:rPr>
            <w:noProof/>
            <w:webHidden/>
          </w:rPr>
          <w:t>1</w:t>
        </w:r>
        <w:r>
          <w:rPr>
            <w:noProof/>
            <w:webHidden/>
          </w:rPr>
          <w:fldChar w:fldCharType="end"/>
        </w:r>
      </w:hyperlink>
    </w:p>
    <w:p w14:paraId="6BD88A4D" w14:textId="31A43D78"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19" w:history="1">
        <w:r w:rsidRPr="0045554B">
          <w:rPr>
            <w:rStyle w:val="Hyperlink"/>
            <w:noProof/>
          </w:rPr>
          <w:t>1.1.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ความเป็นมาและความสำคัญของปัญหา</w:t>
        </w:r>
        <w:r>
          <w:rPr>
            <w:noProof/>
            <w:webHidden/>
          </w:rPr>
          <w:tab/>
        </w:r>
        <w:r>
          <w:rPr>
            <w:noProof/>
            <w:webHidden/>
          </w:rPr>
          <w:fldChar w:fldCharType="begin"/>
        </w:r>
        <w:r>
          <w:rPr>
            <w:noProof/>
            <w:webHidden/>
          </w:rPr>
          <w:instrText xml:space="preserve"> PAGEREF _Toc241944219 \h </w:instrText>
        </w:r>
        <w:r>
          <w:rPr>
            <w:noProof/>
            <w:webHidden/>
          </w:rPr>
        </w:r>
        <w:r>
          <w:rPr>
            <w:noProof/>
            <w:webHidden/>
          </w:rPr>
          <w:fldChar w:fldCharType="separate"/>
        </w:r>
        <w:r>
          <w:rPr>
            <w:noProof/>
            <w:webHidden/>
          </w:rPr>
          <w:t>1</w:t>
        </w:r>
        <w:r>
          <w:rPr>
            <w:noProof/>
            <w:webHidden/>
          </w:rPr>
          <w:fldChar w:fldCharType="end"/>
        </w:r>
      </w:hyperlink>
    </w:p>
    <w:p w14:paraId="6D3E9EFC" w14:textId="42540EE4"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20" w:history="1">
        <w:r w:rsidRPr="0045554B">
          <w:rPr>
            <w:rStyle w:val="Hyperlink"/>
            <w:noProof/>
          </w:rPr>
          <w:t>1.2.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วัตถุประสงค์ของโครงงาน</w:t>
        </w:r>
        <w:r>
          <w:rPr>
            <w:noProof/>
            <w:webHidden/>
          </w:rPr>
          <w:tab/>
        </w:r>
        <w:r>
          <w:rPr>
            <w:noProof/>
            <w:webHidden/>
          </w:rPr>
          <w:fldChar w:fldCharType="begin"/>
        </w:r>
        <w:r>
          <w:rPr>
            <w:noProof/>
            <w:webHidden/>
          </w:rPr>
          <w:instrText xml:space="preserve"> PAGEREF _Toc241944220 \h </w:instrText>
        </w:r>
        <w:r>
          <w:rPr>
            <w:noProof/>
            <w:webHidden/>
          </w:rPr>
        </w:r>
        <w:r>
          <w:rPr>
            <w:noProof/>
            <w:webHidden/>
          </w:rPr>
          <w:fldChar w:fldCharType="separate"/>
        </w:r>
        <w:r>
          <w:rPr>
            <w:noProof/>
            <w:webHidden/>
          </w:rPr>
          <w:t>2</w:t>
        </w:r>
        <w:r>
          <w:rPr>
            <w:noProof/>
            <w:webHidden/>
          </w:rPr>
          <w:fldChar w:fldCharType="end"/>
        </w:r>
      </w:hyperlink>
    </w:p>
    <w:p w14:paraId="166622DC" w14:textId="09B7C8D7"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21" w:history="1">
        <w:r w:rsidRPr="0045554B">
          <w:rPr>
            <w:rStyle w:val="Hyperlink"/>
            <w:noProof/>
          </w:rPr>
          <w:t>1.3.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ขอบเขตของการวิจัย</w:t>
        </w:r>
        <w:r>
          <w:rPr>
            <w:noProof/>
            <w:webHidden/>
          </w:rPr>
          <w:tab/>
        </w:r>
        <w:r>
          <w:rPr>
            <w:noProof/>
            <w:webHidden/>
          </w:rPr>
          <w:fldChar w:fldCharType="begin"/>
        </w:r>
        <w:r>
          <w:rPr>
            <w:noProof/>
            <w:webHidden/>
          </w:rPr>
          <w:instrText xml:space="preserve"> PAGEREF _Toc241944221 \h </w:instrText>
        </w:r>
        <w:r>
          <w:rPr>
            <w:noProof/>
            <w:webHidden/>
          </w:rPr>
        </w:r>
        <w:r>
          <w:rPr>
            <w:noProof/>
            <w:webHidden/>
          </w:rPr>
          <w:fldChar w:fldCharType="separate"/>
        </w:r>
        <w:r>
          <w:rPr>
            <w:noProof/>
            <w:webHidden/>
          </w:rPr>
          <w:t>2</w:t>
        </w:r>
        <w:r>
          <w:rPr>
            <w:noProof/>
            <w:webHidden/>
          </w:rPr>
          <w:fldChar w:fldCharType="end"/>
        </w:r>
      </w:hyperlink>
    </w:p>
    <w:p w14:paraId="67540865" w14:textId="2E502109"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22" w:history="1">
        <w:r w:rsidRPr="0045554B">
          <w:rPr>
            <w:rStyle w:val="Hyperlink"/>
            <w:noProof/>
          </w:rPr>
          <w:t>1.4.</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ผลประโยชน์ที่คาดหมาย</w:t>
        </w:r>
        <w:r>
          <w:rPr>
            <w:noProof/>
            <w:webHidden/>
          </w:rPr>
          <w:tab/>
        </w:r>
        <w:r>
          <w:rPr>
            <w:noProof/>
            <w:webHidden/>
          </w:rPr>
          <w:fldChar w:fldCharType="begin"/>
        </w:r>
        <w:r>
          <w:rPr>
            <w:noProof/>
            <w:webHidden/>
          </w:rPr>
          <w:instrText xml:space="preserve"> PAGEREF _Toc241944222 \h </w:instrText>
        </w:r>
        <w:r>
          <w:rPr>
            <w:noProof/>
            <w:webHidden/>
          </w:rPr>
        </w:r>
        <w:r>
          <w:rPr>
            <w:noProof/>
            <w:webHidden/>
          </w:rPr>
          <w:fldChar w:fldCharType="separate"/>
        </w:r>
        <w:r>
          <w:rPr>
            <w:noProof/>
            <w:webHidden/>
          </w:rPr>
          <w:t>3</w:t>
        </w:r>
        <w:r>
          <w:rPr>
            <w:noProof/>
            <w:webHidden/>
          </w:rPr>
          <w:fldChar w:fldCharType="end"/>
        </w:r>
      </w:hyperlink>
    </w:p>
    <w:p w14:paraId="1DD2E68E" w14:textId="2A8C07F7" w:rsidR="00276BFF" w:rsidRDefault="00276BFF">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23" w:history="1">
        <w:r w:rsidRPr="0045554B">
          <w:rPr>
            <w:rStyle w:val="Hyperlink"/>
            <w:noProof/>
            <w:cs/>
          </w:rPr>
          <w:t>บทที่ 2 ทฤษฎีที่เกี่ยวข้อง</w:t>
        </w:r>
        <w:r>
          <w:rPr>
            <w:noProof/>
            <w:webHidden/>
          </w:rPr>
          <w:tab/>
        </w:r>
        <w:r>
          <w:rPr>
            <w:noProof/>
            <w:webHidden/>
          </w:rPr>
          <w:fldChar w:fldCharType="begin"/>
        </w:r>
        <w:r>
          <w:rPr>
            <w:noProof/>
            <w:webHidden/>
          </w:rPr>
          <w:instrText xml:space="preserve"> PAGEREF _Toc241944223 \h </w:instrText>
        </w:r>
        <w:r>
          <w:rPr>
            <w:noProof/>
            <w:webHidden/>
          </w:rPr>
        </w:r>
        <w:r>
          <w:rPr>
            <w:noProof/>
            <w:webHidden/>
          </w:rPr>
          <w:fldChar w:fldCharType="separate"/>
        </w:r>
        <w:r>
          <w:rPr>
            <w:noProof/>
            <w:webHidden/>
          </w:rPr>
          <w:t>4</w:t>
        </w:r>
        <w:r>
          <w:rPr>
            <w:noProof/>
            <w:webHidden/>
          </w:rPr>
          <w:fldChar w:fldCharType="end"/>
        </w:r>
      </w:hyperlink>
    </w:p>
    <w:p w14:paraId="3EE3A396" w14:textId="6105CA6E"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24" w:history="1">
        <w:r w:rsidRPr="0045554B">
          <w:rPr>
            <w:rStyle w:val="Hyperlink"/>
            <w:noProof/>
          </w:rPr>
          <w:t>2.1.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ประเภทและองค์ประกอบของสะพาน</w:t>
        </w:r>
        <w:r>
          <w:rPr>
            <w:noProof/>
            <w:webHidden/>
          </w:rPr>
          <w:tab/>
        </w:r>
        <w:r>
          <w:rPr>
            <w:noProof/>
            <w:webHidden/>
          </w:rPr>
          <w:fldChar w:fldCharType="begin"/>
        </w:r>
        <w:r>
          <w:rPr>
            <w:noProof/>
            <w:webHidden/>
          </w:rPr>
          <w:instrText xml:space="preserve"> PAGEREF _Toc241944224 \h </w:instrText>
        </w:r>
        <w:r>
          <w:rPr>
            <w:noProof/>
            <w:webHidden/>
          </w:rPr>
        </w:r>
        <w:r>
          <w:rPr>
            <w:noProof/>
            <w:webHidden/>
          </w:rPr>
          <w:fldChar w:fldCharType="separate"/>
        </w:r>
        <w:r>
          <w:rPr>
            <w:noProof/>
            <w:webHidden/>
          </w:rPr>
          <w:t>4</w:t>
        </w:r>
        <w:r>
          <w:rPr>
            <w:noProof/>
            <w:webHidden/>
          </w:rPr>
          <w:fldChar w:fldCharType="end"/>
        </w:r>
      </w:hyperlink>
    </w:p>
    <w:p w14:paraId="3E078EB4" w14:textId="7CB9BBA1"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25" w:history="1">
        <w:r w:rsidRPr="0045554B">
          <w:rPr>
            <w:rStyle w:val="Hyperlink"/>
            <w:noProof/>
          </w:rPr>
          <w:t>2.2.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การตรวจสอบและประเมินระดับความเสียหายของโครงสร้างสะพาน</w:t>
        </w:r>
        <w:r>
          <w:rPr>
            <w:noProof/>
            <w:webHidden/>
          </w:rPr>
          <w:tab/>
        </w:r>
        <w:r>
          <w:rPr>
            <w:noProof/>
            <w:webHidden/>
          </w:rPr>
          <w:fldChar w:fldCharType="begin"/>
        </w:r>
        <w:r>
          <w:rPr>
            <w:noProof/>
            <w:webHidden/>
          </w:rPr>
          <w:instrText xml:space="preserve"> PAGEREF _Toc241944225 \h </w:instrText>
        </w:r>
        <w:r>
          <w:rPr>
            <w:noProof/>
            <w:webHidden/>
          </w:rPr>
        </w:r>
        <w:r>
          <w:rPr>
            <w:noProof/>
            <w:webHidden/>
          </w:rPr>
          <w:fldChar w:fldCharType="separate"/>
        </w:r>
        <w:r>
          <w:rPr>
            <w:noProof/>
            <w:webHidden/>
          </w:rPr>
          <w:t>7</w:t>
        </w:r>
        <w:r>
          <w:rPr>
            <w:noProof/>
            <w:webHidden/>
          </w:rPr>
          <w:fldChar w:fldCharType="end"/>
        </w:r>
      </w:hyperlink>
    </w:p>
    <w:p w14:paraId="42FA67BB" w14:textId="096F8BD8"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26" w:history="1">
        <w:r w:rsidRPr="0045554B">
          <w:rPr>
            <w:rStyle w:val="Hyperlink"/>
            <w:noProof/>
          </w:rPr>
          <w:t>2.2.1.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การตรวจสอบด้วยสายตา (</w:t>
        </w:r>
        <w:r w:rsidRPr="0045554B">
          <w:rPr>
            <w:rStyle w:val="Hyperlink"/>
            <w:noProof/>
          </w:rPr>
          <w:t>Visual Inspection)</w:t>
        </w:r>
        <w:r>
          <w:rPr>
            <w:noProof/>
            <w:webHidden/>
          </w:rPr>
          <w:tab/>
        </w:r>
        <w:r>
          <w:rPr>
            <w:noProof/>
            <w:webHidden/>
          </w:rPr>
          <w:fldChar w:fldCharType="begin"/>
        </w:r>
        <w:r>
          <w:rPr>
            <w:noProof/>
            <w:webHidden/>
          </w:rPr>
          <w:instrText xml:space="preserve"> PAGEREF _Toc241944226 \h </w:instrText>
        </w:r>
        <w:r>
          <w:rPr>
            <w:noProof/>
            <w:webHidden/>
          </w:rPr>
        </w:r>
        <w:r>
          <w:rPr>
            <w:noProof/>
            <w:webHidden/>
          </w:rPr>
          <w:fldChar w:fldCharType="separate"/>
        </w:r>
        <w:r>
          <w:rPr>
            <w:noProof/>
            <w:webHidden/>
          </w:rPr>
          <w:t>7</w:t>
        </w:r>
        <w:r>
          <w:rPr>
            <w:noProof/>
            <w:webHidden/>
          </w:rPr>
          <w:fldChar w:fldCharType="end"/>
        </w:r>
      </w:hyperlink>
    </w:p>
    <w:p w14:paraId="1B6A50B2" w14:textId="25574269"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27" w:history="1">
        <w:r w:rsidRPr="0045554B">
          <w:rPr>
            <w:rStyle w:val="Hyperlink"/>
            <w:noProof/>
          </w:rPr>
          <w:t>2.2.2.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การใช้กล้องดิจิทัลและเทคนิคประมวลผลภาพเบื้องต้น (</w:t>
        </w:r>
        <w:r w:rsidRPr="0045554B">
          <w:rPr>
            <w:rStyle w:val="Hyperlink"/>
            <w:noProof/>
          </w:rPr>
          <w:t>Heuristic Techniques)</w:t>
        </w:r>
        <w:r>
          <w:rPr>
            <w:noProof/>
            <w:webHidden/>
          </w:rPr>
          <w:tab/>
        </w:r>
        <w:r>
          <w:rPr>
            <w:noProof/>
            <w:webHidden/>
          </w:rPr>
          <w:fldChar w:fldCharType="begin"/>
        </w:r>
        <w:r>
          <w:rPr>
            <w:noProof/>
            <w:webHidden/>
          </w:rPr>
          <w:instrText xml:space="preserve"> PAGEREF _Toc241944227 \h </w:instrText>
        </w:r>
        <w:r>
          <w:rPr>
            <w:noProof/>
            <w:webHidden/>
          </w:rPr>
        </w:r>
        <w:r>
          <w:rPr>
            <w:noProof/>
            <w:webHidden/>
          </w:rPr>
          <w:fldChar w:fldCharType="separate"/>
        </w:r>
        <w:r>
          <w:rPr>
            <w:noProof/>
            <w:webHidden/>
          </w:rPr>
          <w:t>8</w:t>
        </w:r>
        <w:r>
          <w:rPr>
            <w:noProof/>
            <w:webHidden/>
          </w:rPr>
          <w:fldChar w:fldCharType="end"/>
        </w:r>
      </w:hyperlink>
    </w:p>
    <w:p w14:paraId="58A67562" w14:textId="2C9C577B"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28" w:history="1">
        <w:r w:rsidRPr="0045554B">
          <w:rPr>
            <w:rStyle w:val="Hyperlink"/>
            <w:noProof/>
          </w:rPr>
          <w:t>2.2.3.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ระบบการบริหารงานบำรุงรักษาสะพานและเกณฑ์การประเมินความเสียหาย (กรมทางหลวง</w:t>
        </w:r>
        <w:r w:rsidRPr="0045554B">
          <w:rPr>
            <w:rStyle w:val="Hyperlink"/>
            <w:noProof/>
          </w:rPr>
          <w:t>, 2555</w:t>
        </w:r>
        <w:r w:rsidRPr="0045554B">
          <w:rPr>
            <w:rStyle w:val="Hyperlink"/>
            <w:noProof/>
            <w:cs/>
          </w:rPr>
          <w:t>)</w:t>
        </w:r>
        <w:r>
          <w:rPr>
            <w:noProof/>
            <w:webHidden/>
          </w:rPr>
          <w:tab/>
        </w:r>
        <w:r>
          <w:rPr>
            <w:noProof/>
            <w:webHidden/>
          </w:rPr>
          <w:fldChar w:fldCharType="begin"/>
        </w:r>
        <w:r>
          <w:rPr>
            <w:noProof/>
            <w:webHidden/>
          </w:rPr>
          <w:instrText xml:space="preserve"> PAGEREF _Toc241944228 \h </w:instrText>
        </w:r>
        <w:r>
          <w:rPr>
            <w:noProof/>
            <w:webHidden/>
          </w:rPr>
        </w:r>
        <w:r>
          <w:rPr>
            <w:noProof/>
            <w:webHidden/>
          </w:rPr>
          <w:fldChar w:fldCharType="separate"/>
        </w:r>
        <w:r>
          <w:rPr>
            <w:noProof/>
            <w:webHidden/>
          </w:rPr>
          <w:t>8</w:t>
        </w:r>
        <w:r>
          <w:rPr>
            <w:noProof/>
            <w:webHidden/>
          </w:rPr>
          <w:fldChar w:fldCharType="end"/>
        </w:r>
      </w:hyperlink>
    </w:p>
    <w:p w14:paraId="04F21DB3" w14:textId="743AF398"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29" w:history="1">
        <w:r w:rsidRPr="0045554B">
          <w:rPr>
            <w:rStyle w:val="Hyperlink"/>
            <w:noProof/>
          </w:rPr>
          <w:t>2.3.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พอยต์คลาวด์ 3 มิติ (3D Point Cloud)</w:t>
        </w:r>
        <w:r>
          <w:rPr>
            <w:noProof/>
            <w:webHidden/>
          </w:rPr>
          <w:tab/>
        </w:r>
        <w:r>
          <w:rPr>
            <w:noProof/>
            <w:webHidden/>
          </w:rPr>
          <w:fldChar w:fldCharType="begin"/>
        </w:r>
        <w:r>
          <w:rPr>
            <w:noProof/>
            <w:webHidden/>
          </w:rPr>
          <w:instrText xml:space="preserve"> PAGEREF _Toc241944229 \h </w:instrText>
        </w:r>
        <w:r>
          <w:rPr>
            <w:noProof/>
            <w:webHidden/>
          </w:rPr>
        </w:r>
        <w:r>
          <w:rPr>
            <w:noProof/>
            <w:webHidden/>
          </w:rPr>
          <w:fldChar w:fldCharType="separate"/>
        </w:r>
        <w:r>
          <w:rPr>
            <w:noProof/>
            <w:webHidden/>
          </w:rPr>
          <w:t>12</w:t>
        </w:r>
        <w:r>
          <w:rPr>
            <w:noProof/>
            <w:webHidden/>
          </w:rPr>
          <w:fldChar w:fldCharType="end"/>
        </w:r>
      </w:hyperlink>
    </w:p>
    <w:p w14:paraId="576A217C" w14:textId="58427A6A"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30" w:history="1">
        <w:r w:rsidRPr="0045554B">
          <w:rPr>
            <w:rStyle w:val="Hyperlink"/>
            <w:noProof/>
          </w:rPr>
          <w:t>2.4.</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การตรวจวัดระยะด้วยแสงเลเซอร์</w:t>
        </w:r>
        <w:r w:rsidRPr="0045554B">
          <w:rPr>
            <w:rStyle w:val="Hyperlink"/>
            <w:noProof/>
          </w:rPr>
          <w:t xml:space="preserve"> (Light Detection and Ranging, LiDAR)</w:t>
        </w:r>
        <w:r>
          <w:rPr>
            <w:noProof/>
            <w:webHidden/>
          </w:rPr>
          <w:tab/>
        </w:r>
        <w:r>
          <w:rPr>
            <w:noProof/>
            <w:webHidden/>
          </w:rPr>
          <w:fldChar w:fldCharType="begin"/>
        </w:r>
        <w:r>
          <w:rPr>
            <w:noProof/>
            <w:webHidden/>
          </w:rPr>
          <w:instrText xml:space="preserve"> PAGEREF _Toc241944230 \h </w:instrText>
        </w:r>
        <w:r>
          <w:rPr>
            <w:noProof/>
            <w:webHidden/>
          </w:rPr>
        </w:r>
        <w:r>
          <w:rPr>
            <w:noProof/>
            <w:webHidden/>
          </w:rPr>
          <w:fldChar w:fldCharType="separate"/>
        </w:r>
        <w:r>
          <w:rPr>
            <w:noProof/>
            <w:webHidden/>
          </w:rPr>
          <w:t>12</w:t>
        </w:r>
        <w:r>
          <w:rPr>
            <w:noProof/>
            <w:webHidden/>
          </w:rPr>
          <w:fldChar w:fldCharType="end"/>
        </w:r>
      </w:hyperlink>
    </w:p>
    <w:p w14:paraId="1D937A80" w14:textId="222E760B"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31" w:history="1">
        <w:r w:rsidRPr="0045554B">
          <w:rPr>
            <w:rStyle w:val="Hyperlink"/>
            <w:noProof/>
          </w:rPr>
          <w:t>2.4.1.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ความหมายของ </w:t>
        </w:r>
        <w:r w:rsidRPr="0045554B">
          <w:rPr>
            <w:rStyle w:val="Hyperlink"/>
            <w:noProof/>
          </w:rPr>
          <w:t>LiDAR</w:t>
        </w:r>
        <w:r>
          <w:rPr>
            <w:noProof/>
            <w:webHidden/>
          </w:rPr>
          <w:tab/>
        </w:r>
        <w:r>
          <w:rPr>
            <w:noProof/>
            <w:webHidden/>
          </w:rPr>
          <w:fldChar w:fldCharType="begin"/>
        </w:r>
        <w:r>
          <w:rPr>
            <w:noProof/>
            <w:webHidden/>
          </w:rPr>
          <w:instrText xml:space="preserve"> PAGEREF _Toc241944231 \h </w:instrText>
        </w:r>
        <w:r>
          <w:rPr>
            <w:noProof/>
            <w:webHidden/>
          </w:rPr>
        </w:r>
        <w:r>
          <w:rPr>
            <w:noProof/>
            <w:webHidden/>
          </w:rPr>
          <w:fldChar w:fldCharType="separate"/>
        </w:r>
        <w:r>
          <w:rPr>
            <w:noProof/>
            <w:webHidden/>
          </w:rPr>
          <w:t>12</w:t>
        </w:r>
        <w:r>
          <w:rPr>
            <w:noProof/>
            <w:webHidden/>
          </w:rPr>
          <w:fldChar w:fldCharType="end"/>
        </w:r>
      </w:hyperlink>
    </w:p>
    <w:p w14:paraId="3DCF3BEB" w14:textId="42B5D9FE"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32" w:history="1">
        <w:r w:rsidRPr="0045554B">
          <w:rPr>
            <w:rStyle w:val="Hyperlink"/>
            <w:noProof/>
          </w:rPr>
          <w:t>2.4.2.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กระบวนการทำงานของ </w:t>
        </w:r>
        <w:r w:rsidRPr="0045554B">
          <w:rPr>
            <w:rStyle w:val="Hyperlink"/>
            <w:noProof/>
          </w:rPr>
          <w:t>LiDAR</w:t>
        </w:r>
        <w:r>
          <w:rPr>
            <w:noProof/>
            <w:webHidden/>
          </w:rPr>
          <w:tab/>
        </w:r>
        <w:r>
          <w:rPr>
            <w:noProof/>
            <w:webHidden/>
          </w:rPr>
          <w:fldChar w:fldCharType="begin"/>
        </w:r>
        <w:r>
          <w:rPr>
            <w:noProof/>
            <w:webHidden/>
          </w:rPr>
          <w:instrText xml:space="preserve"> PAGEREF _Toc241944232 \h </w:instrText>
        </w:r>
        <w:r>
          <w:rPr>
            <w:noProof/>
            <w:webHidden/>
          </w:rPr>
        </w:r>
        <w:r>
          <w:rPr>
            <w:noProof/>
            <w:webHidden/>
          </w:rPr>
          <w:fldChar w:fldCharType="separate"/>
        </w:r>
        <w:r>
          <w:rPr>
            <w:noProof/>
            <w:webHidden/>
          </w:rPr>
          <w:t>12</w:t>
        </w:r>
        <w:r>
          <w:rPr>
            <w:noProof/>
            <w:webHidden/>
          </w:rPr>
          <w:fldChar w:fldCharType="end"/>
        </w:r>
      </w:hyperlink>
    </w:p>
    <w:p w14:paraId="523A81C8" w14:textId="15D53B5D"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33" w:history="1">
        <w:r w:rsidRPr="0045554B">
          <w:rPr>
            <w:rStyle w:val="Hyperlink"/>
            <w:noProof/>
          </w:rPr>
          <w:t>2.5.</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กระบวนการระบุตำแหน่งและสร้างแผนที่จำลอง (</w:t>
        </w:r>
        <w:r w:rsidRPr="0045554B">
          <w:rPr>
            <w:rStyle w:val="Hyperlink"/>
            <w:noProof/>
          </w:rPr>
          <w:t>Simultaneous Localization and Mapping, SLAM)</w:t>
        </w:r>
        <w:r>
          <w:rPr>
            <w:noProof/>
            <w:webHidden/>
          </w:rPr>
          <w:tab/>
        </w:r>
        <w:r>
          <w:rPr>
            <w:noProof/>
            <w:webHidden/>
          </w:rPr>
          <w:fldChar w:fldCharType="begin"/>
        </w:r>
        <w:r>
          <w:rPr>
            <w:noProof/>
            <w:webHidden/>
          </w:rPr>
          <w:instrText xml:space="preserve"> PAGEREF _Toc241944233 \h </w:instrText>
        </w:r>
        <w:r>
          <w:rPr>
            <w:noProof/>
            <w:webHidden/>
          </w:rPr>
        </w:r>
        <w:r>
          <w:rPr>
            <w:noProof/>
            <w:webHidden/>
          </w:rPr>
          <w:fldChar w:fldCharType="separate"/>
        </w:r>
        <w:r>
          <w:rPr>
            <w:noProof/>
            <w:webHidden/>
          </w:rPr>
          <w:t>13</w:t>
        </w:r>
        <w:r>
          <w:rPr>
            <w:noProof/>
            <w:webHidden/>
          </w:rPr>
          <w:fldChar w:fldCharType="end"/>
        </w:r>
      </w:hyperlink>
    </w:p>
    <w:p w14:paraId="2991C693" w14:textId="7EE1DB25"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34" w:history="1">
        <w:r w:rsidRPr="0045554B">
          <w:rPr>
            <w:rStyle w:val="Hyperlink"/>
            <w:noProof/>
          </w:rPr>
          <w:t>2.5.1.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ความหมายของ </w:t>
        </w:r>
        <w:r w:rsidRPr="0045554B">
          <w:rPr>
            <w:rStyle w:val="Hyperlink"/>
            <w:noProof/>
          </w:rPr>
          <w:t>SLAM</w:t>
        </w:r>
        <w:r>
          <w:rPr>
            <w:noProof/>
            <w:webHidden/>
          </w:rPr>
          <w:tab/>
        </w:r>
        <w:r>
          <w:rPr>
            <w:noProof/>
            <w:webHidden/>
          </w:rPr>
          <w:fldChar w:fldCharType="begin"/>
        </w:r>
        <w:r>
          <w:rPr>
            <w:noProof/>
            <w:webHidden/>
          </w:rPr>
          <w:instrText xml:space="preserve"> PAGEREF _Toc241944234 \h </w:instrText>
        </w:r>
        <w:r>
          <w:rPr>
            <w:noProof/>
            <w:webHidden/>
          </w:rPr>
        </w:r>
        <w:r>
          <w:rPr>
            <w:noProof/>
            <w:webHidden/>
          </w:rPr>
          <w:fldChar w:fldCharType="separate"/>
        </w:r>
        <w:r>
          <w:rPr>
            <w:noProof/>
            <w:webHidden/>
          </w:rPr>
          <w:t>13</w:t>
        </w:r>
        <w:r>
          <w:rPr>
            <w:noProof/>
            <w:webHidden/>
          </w:rPr>
          <w:fldChar w:fldCharType="end"/>
        </w:r>
      </w:hyperlink>
    </w:p>
    <w:p w14:paraId="587BC4FA" w14:textId="74544003"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35" w:history="1">
        <w:r w:rsidRPr="0045554B">
          <w:rPr>
            <w:rStyle w:val="Hyperlink"/>
            <w:noProof/>
          </w:rPr>
          <w:t>2.5.2.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กระบวนการทำงานของ </w:t>
        </w:r>
        <w:r w:rsidRPr="0045554B">
          <w:rPr>
            <w:rStyle w:val="Hyperlink"/>
            <w:noProof/>
          </w:rPr>
          <w:t>SLAM</w:t>
        </w:r>
        <w:r>
          <w:rPr>
            <w:noProof/>
            <w:webHidden/>
          </w:rPr>
          <w:tab/>
        </w:r>
        <w:r>
          <w:rPr>
            <w:noProof/>
            <w:webHidden/>
          </w:rPr>
          <w:fldChar w:fldCharType="begin"/>
        </w:r>
        <w:r>
          <w:rPr>
            <w:noProof/>
            <w:webHidden/>
          </w:rPr>
          <w:instrText xml:space="preserve"> PAGEREF _Toc241944235 \h </w:instrText>
        </w:r>
        <w:r>
          <w:rPr>
            <w:noProof/>
            <w:webHidden/>
          </w:rPr>
        </w:r>
        <w:r>
          <w:rPr>
            <w:noProof/>
            <w:webHidden/>
          </w:rPr>
          <w:fldChar w:fldCharType="separate"/>
        </w:r>
        <w:r>
          <w:rPr>
            <w:noProof/>
            <w:webHidden/>
          </w:rPr>
          <w:t>13</w:t>
        </w:r>
        <w:r>
          <w:rPr>
            <w:noProof/>
            <w:webHidden/>
          </w:rPr>
          <w:fldChar w:fldCharType="end"/>
        </w:r>
      </w:hyperlink>
    </w:p>
    <w:p w14:paraId="1F4080EA" w14:textId="380B6F11"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36" w:history="1">
        <w:r w:rsidRPr="0045554B">
          <w:rPr>
            <w:rStyle w:val="Hyperlink"/>
            <w:noProof/>
          </w:rPr>
          <w:t>2.6.</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การถ่ายภาพแบบ </w:t>
        </w:r>
        <w:r w:rsidRPr="0045554B">
          <w:rPr>
            <w:rStyle w:val="Hyperlink"/>
            <w:noProof/>
          </w:rPr>
          <w:t>Orthographic</w:t>
        </w:r>
        <w:r>
          <w:rPr>
            <w:noProof/>
            <w:webHidden/>
          </w:rPr>
          <w:tab/>
        </w:r>
        <w:r>
          <w:rPr>
            <w:noProof/>
            <w:webHidden/>
          </w:rPr>
          <w:fldChar w:fldCharType="begin"/>
        </w:r>
        <w:r>
          <w:rPr>
            <w:noProof/>
            <w:webHidden/>
          </w:rPr>
          <w:instrText xml:space="preserve"> PAGEREF _Toc241944236 \h </w:instrText>
        </w:r>
        <w:r>
          <w:rPr>
            <w:noProof/>
            <w:webHidden/>
          </w:rPr>
        </w:r>
        <w:r>
          <w:rPr>
            <w:noProof/>
            <w:webHidden/>
          </w:rPr>
          <w:fldChar w:fldCharType="separate"/>
        </w:r>
        <w:r>
          <w:rPr>
            <w:noProof/>
            <w:webHidden/>
          </w:rPr>
          <w:t>15</w:t>
        </w:r>
        <w:r>
          <w:rPr>
            <w:noProof/>
            <w:webHidden/>
          </w:rPr>
          <w:fldChar w:fldCharType="end"/>
        </w:r>
      </w:hyperlink>
    </w:p>
    <w:p w14:paraId="089E5F89" w14:textId="77A8EECF"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37" w:history="1">
        <w:r w:rsidRPr="0045554B">
          <w:rPr>
            <w:rStyle w:val="Hyperlink"/>
            <w:noProof/>
          </w:rPr>
          <w:t>2.6.1.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ความหมายของการถ่ายภาพแบบ </w:t>
        </w:r>
        <w:r w:rsidRPr="0045554B">
          <w:rPr>
            <w:rStyle w:val="Hyperlink"/>
            <w:noProof/>
          </w:rPr>
          <w:t>Orthographic</w:t>
        </w:r>
        <w:r>
          <w:rPr>
            <w:noProof/>
            <w:webHidden/>
          </w:rPr>
          <w:tab/>
        </w:r>
        <w:r>
          <w:rPr>
            <w:noProof/>
            <w:webHidden/>
          </w:rPr>
          <w:fldChar w:fldCharType="begin"/>
        </w:r>
        <w:r>
          <w:rPr>
            <w:noProof/>
            <w:webHidden/>
          </w:rPr>
          <w:instrText xml:space="preserve"> PAGEREF _Toc241944237 \h </w:instrText>
        </w:r>
        <w:r>
          <w:rPr>
            <w:noProof/>
            <w:webHidden/>
          </w:rPr>
        </w:r>
        <w:r>
          <w:rPr>
            <w:noProof/>
            <w:webHidden/>
          </w:rPr>
          <w:fldChar w:fldCharType="separate"/>
        </w:r>
        <w:r>
          <w:rPr>
            <w:noProof/>
            <w:webHidden/>
          </w:rPr>
          <w:t>15</w:t>
        </w:r>
        <w:r>
          <w:rPr>
            <w:noProof/>
            <w:webHidden/>
          </w:rPr>
          <w:fldChar w:fldCharType="end"/>
        </w:r>
      </w:hyperlink>
    </w:p>
    <w:p w14:paraId="3EC3CC08" w14:textId="3EDADF7B"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38" w:history="1">
        <w:r w:rsidRPr="0045554B">
          <w:rPr>
            <w:rStyle w:val="Hyperlink"/>
            <w:noProof/>
          </w:rPr>
          <w:t>2.6.2.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กระบวนการของการถ่ายภาพแบบ </w:t>
        </w:r>
        <w:r w:rsidRPr="0045554B">
          <w:rPr>
            <w:rStyle w:val="Hyperlink"/>
            <w:noProof/>
          </w:rPr>
          <w:t>Orthographic</w:t>
        </w:r>
        <w:r>
          <w:rPr>
            <w:noProof/>
            <w:webHidden/>
          </w:rPr>
          <w:tab/>
        </w:r>
        <w:r>
          <w:rPr>
            <w:noProof/>
            <w:webHidden/>
          </w:rPr>
          <w:fldChar w:fldCharType="begin"/>
        </w:r>
        <w:r>
          <w:rPr>
            <w:noProof/>
            <w:webHidden/>
          </w:rPr>
          <w:instrText xml:space="preserve"> PAGEREF _Toc241944238 \h </w:instrText>
        </w:r>
        <w:r>
          <w:rPr>
            <w:noProof/>
            <w:webHidden/>
          </w:rPr>
        </w:r>
        <w:r>
          <w:rPr>
            <w:noProof/>
            <w:webHidden/>
          </w:rPr>
          <w:fldChar w:fldCharType="separate"/>
        </w:r>
        <w:r>
          <w:rPr>
            <w:noProof/>
            <w:webHidden/>
          </w:rPr>
          <w:t>15</w:t>
        </w:r>
        <w:r>
          <w:rPr>
            <w:noProof/>
            <w:webHidden/>
          </w:rPr>
          <w:fldChar w:fldCharType="end"/>
        </w:r>
      </w:hyperlink>
    </w:p>
    <w:p w14:paraId="787730C2" w14:textId="6A59D47B"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39" w:history="1">
        <w:r w:rsidRPr="0045554B">
          <w:rPr>
            <w:rStyle w:val="Hyperlink"/>
            <w:noProof/>
          </w:rPr>
          <w:t>2.7.</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งานวิจัยที่เกี่ยวข้อง</w:t>
        </w:r>
        <w:r>
          <w:rPr>
            <w:noProof/>
            <w:webHidden/>
          </w:rPr>
          <w:tab/>
        </w:r>
        <w:r>
          <w:rPr>
            <w:noProof/>
            <w:webHidden/>
          </w:rPr>
          <w:fldChar w:fldCharType="begin"/>
        </w:r>
        <w:r>
          <w:rPr>
            <w:noProof/>
            <w:webHidden/>
          </w:rPr>
          <w:instrText xml:space="preserve"> PAGEREF _Toc241944239 \h </w:instrText>
        </w:r>
        <w:r>
          <w:rPr>
            <w:noProof/>
            <w:webHidden/>
          </w:rPr>
        </w:r>
        <w:r>
          <w:rPr>
            <w:noProof/>
            <w:webHidden/>
          </w:rPr>
          <w:fldChar w:fldCharType="separate"/>
        </w:r>
        <w:r>
          <w:rPr>
            <w:noProof/>
            <w:webHidden/>
          </w:rPr>
          <w:t>16</w:t>
        </w:r>
        <w:r>
          <w:rPr>
            <w:noProof/>
            <w:webHidden/>
          </w:rPr>
          <w:fldChar w:fldCharType="end"/>
        </w:r>
      </w:hyperlink>
    </w:p>
    <w:p w14:paraId="0F968B39" w14:textId="1B6F9D5E"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40" w:history="1">
        <w:r w:rsidRPr="0045554B">
          <w:rPr>
            <w:rStyle w:val="Hyperlink"/>
            <w:noProof/>
          </w:rPr>
          <w:t>2.7.1.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การระบุองค์ประกอบสะพานจากข้อมูลภาพและพอยต์คลาวด์ (</w:t>
        </w:r>
        <w:r w:rsidRPr="0045554B">
          <w:rPr>
            <w:rStyle w:val="Hyperlink"/>
            <w:noProof/>
          </w:rPr>
          <w:t xml:space="preserve">Kim </w:t>
        </w:r>
        <w:r w:rsidRPr="0045554B">
          <w:rPr>
            <w:rStyle w:val="Hyperlink"/>
            <w:i/>
            <w:iCs/>
            <w:noProof/>
          </w:rPr>
          <w:t>et al</w:t>
        </w:r>
        <w:r w:rsidRPr="0045554B">
          <w:rPr>
            <w:rStyle w:val="Hyperlink"/>
            <w:noProof/>
          </w:rPr>
          <w:t xml:space="preserve">., </w:t>
        </w:r>
        <w:r w:rsidRPr="0045554B">
          <w:rPr>
            <w:rStyle w:val="Hyperlink"/>
            <w:noProof/>
            <w:cs/>
          </w:rPr>
          <w:t>2023)</w:t>
        </w:r>
        <w:r>
          <w:rPr>
            <w:noProof/>
            <w:webHidden/>
          </w:rPr>
          <w:tab/>
        </w:r>
        <w:r>
          <w:rPr>
            <w:noProof/>
            <w:webHidden/>
          </w:rPr>
          <w:fldChar w:fldCharType="begin"/>
        </w:r>
        <w:r>
          <w:rPr>
            <w:noProof/>
            <w:webHidden/>
          </w:rPr>
          <w:instrText xml:space="preserve"> PAGEREF _Toc241944240 \h </w:instrText>
        </w:r>
        <w:r>
          <w:rPr>
            <w:noProof/>
            <w:webHidden/>
          </w:rPr>
        </w:r>
        <w:r>
          <w:rPr>
            <w:noProof/>
            <w:webHidden/>
          </w:rPr>
          <w:fldChar w:fldCharType="separate"/>
        </w:r>
        <w:r>
          <w:rPr>
            <w:noProof/>
            <w:webHidden/>
          </w:rPr>
          <w:t>16</w:t>
        </w:r>
        <w:r>
          <w:rPr>
            <w:noProof/>
            <w:webHidden/>
          </w:rPr>
          <w:fldChar w:fldCharType="end"/>
        </w:r>
      </w:hyperlink>
    </w:p>
    <w:p w14:paraId="1D67D038" w14:textId="03C80436"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41" w:history="1">
        <w:r w:rsidRPr="0045554B">
          <w:rPr>
            <w:rStyle w:val="Hyperlink"/>
            <w:noProof/>
          </w:rPr>
          <w:t>2.7.2.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การตรวจจับความเสียหายและกรองพื้นหลังโดยใช้ </w:t>
        </w:r>
        <w:r w:rsidRPr="0045554B">
          <w:rPr>
            <w:rStyle w:val="Hyperlink"/>
            <w:noProof/>
          </w:rPr>
          <w:t xml:space="preserve">Image-Point Cloud Fusion (Lin </w:t>
        </w:r>
        <w:r w:rsidRPr="0045554B">
          <w:rPr>
            <w:rStyle w:val="Hyperlink"/>
            <w:i/>
            <w:iCs/>
            <w:noProof/>
          </w:rPr>
          <w:t>et al</w:t>
        </w:r>
        <w:r w:rsidRPr="0045554B">
          <w:rPr>
            <w:rStyle w:val="Hyperlink"/>
            <w:noProof/>
          </w:rPr>
          <w:t>., 2025)</w:t>
        </w:r>
        <w:r>
          <w:rPr>
            <w:noProof/>
            <w:webHidden/>
          </w:rPr>
          <w:tab/>
        </w:r>
        <w:r>
          <w:rPr>
            <w:noProof/>
            <w:webHidden/>
          </w:rPr>
          <w:fldChar w:fldCharType="begin"/>
        </w:r>
        <w:r>
          <w:rPr>
            <w:noProof/>
            <w:webHidden/>
          </w:rPr>
          <w:instrText xml:space="preserve"> PAGEREF _Toc241944241 \h </w:instrText>
        </w:r>
        <w:r>
          <w:rPr>
            <w:noProof/>
            <w:webHidden/>
          </w:rPr>
        </w:r>
        <w:r>
          <w:rPr>
            <w:noProof/>
            <w:webHidden/>
          </w:rPr>
          <w:fldChar w:fldCharType="separate"/>
        </w:r>
        <w:r>
          <w:rPr>
            <w:noProof/>
            <w:webHidden/>
          </w:rPr>
          <w:t>17</w:t>
        </w:r>
        <w:r>
          <w:rPr>
            <w:noProof/>
            <w:webHidden/>
          </w:rPr>
          <w:fldChar w:fldCharType="end"/>
        </w:r>
      </w:hyperlink>
    </w:p>
    <w:p w14:paraId="32ABA4E6" w14:textId="28ECF44E"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42" w:history="1">
        <w:r w:rsidRPr="0045554B">
          <w:rPr>
            <w:rStyle w:val="Hyperlink"/>
            <w:noProof/>
          </w:rPr>
          <w:t>2.7.3.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การบันทึกตำแหน่งความเสียหายลงบนแบบจำลอง 3 มิติ </w:t>
        </w:r>
        <w:r w:rsidRPr="0045554B">
          <w:rPr>
            <w:rStyle w:val="Hyperlink"/>
            <w:noProof/>
          </w:rPr>
          <w:t xml:space="preserve">(Lin </w:t>
        </w:r>
        <w:r w:rsidRPr="0045554B">
          <w:rPr>
            <w:rStyle w:val="Hyperlink"/>
            <w:i/>
            <w:iCs/>
            <w:noProof/>
          </w:rPr>
          <w:t>et al</w:t>
        </w:r>
        <w:r w:rsidRPr="0045554B">
          <w:rPr>
            <w:rStyle w:val="Hyperlink"/>
            <w:noProof/>
          </w:rPr>
          <w:t>., 2025)</w:t>
        </w:r>
        <w:r>
          <w:rPr>
            <w:noProof/>
            <w:webHidden/>
          </w:rPr>
          <w:tab/>
        </w:r>
        <w:r>
          <w:rPr>
            <w:noProof/>
            <w:webHidden/>
          </w:rPr>
          <w:fldChar w:fldCharType="begin"/>
        </w:r>
        <w:r>
          <w:rPr>
            <w:noProof/>
            <w:webHidden/>
          </w:rPr>
          <w:instrText xml:space="preserve"> PAGEREF _Toc241944242 \h </w:instrText>
        </w:r>
        <w:r>
          <w:rPr>
            <w:noProof/>
            <w:webHidden/>
          </w:rPr>
        </w:r>
        <w:r>
          <w:rPr>
            <w:noProof/>
            <w:webHidden/>
          </w:rPr>
          <w:fldChar w:fldCharType="separate"/>
        </w:r>
        <w:r>
          <w:rPr>
            <w:noProof/>
            <w:webHidden/>
          </w:rPr>
          <w:t>17</w:t>
        </w:r>
        <w:r>
          <w:rPr>
            <w:noProof/>
            <w:webHidden/>
          </w:rPr>
          <w:fldChar w:fldCharType="end"/>
        </w:r>
      </w:hyperlink>
    </w:p>
    <w:p w14:paraId="7DE1DA00" w14:textId="30C3FE68"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43" w:history="1">
        <w:r w:rsidRPr="0045554B">
          <w:rPr>
            <w:rStyle w:val="Hyperlink"/>
            <w:noProof/>
          </w:rPr>
          <w:t>2.7.4.</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การบูรณาการข้อมูลการตรวจสอบเข้ากับระบบบริหารจัดการ </w:t>
        </w:r>
        <w:r w:rsidRPr="0045554B">
          <w:rPr>
            <w:rStyle w:val="Hyperlink"/>
            <w:noProof/>
          </w:rPr>
          <w:t xml:space="preserve">(Santos </w:t>
        </w:r>
        <w:r w:rsidRPr="0045554B">
          <w:rPr>
            <w:rStyle w:val="Hyperlink"/>
            <w:i/>
            <w:iCs/>
            <w:noProof/>
          </w:rPr>
          <w:t>et al</w:t>
        </w:r>
        <w:r w:rsidRPr="0045554B">
          <w:rPr>
            <w:rStyle w:val="Hyperlink"/>
            <w:noProof/>
          </w:rPr>
          <w:t>., 2025)</w:t>
        </w:r>
        <w:r>
          <w:rPr>
            <w:noProof/>
            <w:webHidden/>
          </w:rPr>
          <w:tab/>
        </w:r>
        <w:r>
          <w:rPr>
            <w:noProof/>
            <w:webHidden/>
          </w:rPr>
          <w:fldChar w:fldCharType="begin"/>
        </w:r>
        <w:r>
          <w:rPr>
            <w:noProof/>
            <w:webHidden/>
          </w:rPr>
          <w:instrText xml:space="preserve"> PAGEREF _Toc241944243 \h </w:instrText>
        </w:r>
        <w:r>
          <w:rPr>
            <w:noProof/>
            <w:webHidden/>
          </w:rPr>
        </w:r>
        <w:r>
          <w:rPr>
            <w:noProof/>
            <w:webHidden/>
          </w:rPr>
          <w:fldChar w:fldCharType="separate"/>
        </w:r>
        <w:r>
          <w:rPr>
            <w:noProof/>
            <w:webHidden/>
          </w:rPr>
          <w:t>18</w:t>
        </w:r>
        <w:r>
          <w:rPr>
            <w:noProof/>
            <w:webHidden/>
          </w:rPr>
          <w:fldChar w:fldCharType="end"/>
        </w:r>
      </w:hyperlink>
    </w:p>
    <w:p w14:paraId="5C753905" w14:textId="2A58B213" w:rsidR="00276BFF" w:rsidRDefault="00276BFF">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44" w:history="1">
        <w:r w:rsidRPr="0045554B">
          <w:rPr>
            <w:rStyle w:val="Hyperlink"/>
            <w:noProof/>
            <w:cs/>
          </w:rPr>
          <w:t>บทที่ 3 วิธีการดำเนินงานวิจัย</w:t>
        </w:r>
        <w:r>
          <w:rPr>
            <w:noProof/>
            <w:webHidden/>
          </w:rPr>
          <w:tab/>
        </w:r>
        <w:r>
          <w:rPr>
            <w:noProof/>
            <w:webHidden/>
          </w:rPr>
          <w:fldChar w:fldCharType="begin"/>
        </w:r>
        <w:r>
          <w:rPr>
            <w:noProof/>
            <w:webHidden/>
          </w:rPr>
          <w:instrText xml:space="preserve"> PAGEREF _Toc241944244 \h </w:instrText>
        </w:r>
        <w:r>
          <w:rPr>
            <w:noProof/>
            <w:webHidden/>
          </w:rPr>
        </w:r>
        <w:r>
          <w:rPr>
            <w:noProof/>
            <w:webHidden/>
          </w:rPr>
          <w:fldChar w:fldCharType="separate"/>
        </w:r>
        <w:r>
          <w:rPr>
            <w:noProof/>
            <w:webHidden/>
          </w:rPr>
          <w:t>20</w:t>
        </w:r>
        <w:r>
          <w:rPr>
            <w:noProof/>
            <w:webHidden/>
          </w:rPr>
          <w:fldChar w:fldCharType="end"/>
        </w:r>
      </w:hyperlink>
    </w:p>
    <w:p w14:paraId="18195AF2" w14:textId="4B5CCD75"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45" w:history="1">
        <w:r w:rsidRPr="0045554B">
          <w:rPr>
            <w:rStyle w:val="Hyperlink"/>
            <w:noProof/>
          </w:rPr>
          <w:t>3.1.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เครื่องมือที่เกี่ยวข้องและใช้สำหรับเก็บรวบรวมข้อมูลพอยต์คลาวด์</w:t>
        </w:r>
        <w:r>
          <w:rPr>
            <w:noProof/>
            <w:webHidden/>
          </w:rPr>
          <w:tab/>
        </w:r>
        <w:r>
          <w:rPr>
            <w:noProof/>
            <w:webHidden/>
          </w:rPr>
          <w:fldChar w:fldCharType="begin"/>
        </w:r>
        <w:r>
          <w:rPr>
            <w:noProof/>
            <w:webHidden/>
          </w:rPr>
          <w:instrText xml:space="preserve"> PAGEREF _Toc241944245 \h </w:instrText>
        </w:r>
        <w:r>
          <w:rPr>
            <w:noProof/>
            <w:webHidden/>
          </w:rPr>
        </w:r>
        <w:r>
          <w:rPr>
            <w:noProof/>
            <w:webHidden/>
          </w:rPr>
          <w:fldChar w:fldCharType="separate"/>
        </w:r>
        <w:r>
          <w:rPr>
            <w:noProof/>
            <w:webHidden/>
          </w:rPr>
          <w:t>20</w:t>
        </w:r>
        <w:r>
          <w:rPr>
            <w:noProof/>
            <w:webHidden/>
          </w:rPr>
          <w:fldChar w:fldCharType="end"/>
        </w:r>
      </w:hyperlink>
    </w:p>
    <w:p w14:paraId="1FC2BF7F" w14:textId="194A57A0"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46" w:history="1">
        <w:r w:rsidRPr="0045554B">
          <w:rPr>
            <w:rStyle w:val="Hyperlink"/>
            <w:noProof/>
          </w:rPr>
          <w:t>3.1.1.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อากาศยานไร้คนขับ (</w:t>
        </w:r>
        <w:r w:rsidRPr="0045554B">
          <w:rPr>
            <w:rStyle w:val="Hyperlink"/>
            <w:noProof/>
          </w:rPr>
          <w:t>Unmanned Aerial Vehicle: UAV): DJI Mavic 3 Enterprise (M3E)</w:t>
        </w:r>
        <w:r>
          <w:rPr>
            <w:noProof/>
            <w:webHidden/>
          </w:rPr>
          <w:tab/>
        </w:r>
        <w:r>
          <w:rPr>
            <w:noProof/>
            <w:webHidden/>
          </w:rPr>
          <w:fldChar w:fldCharType="begin"/>
        </w:r>
        <w:r>
          <w:rPr>
            <w:noProof/>
            <w:webHidden/>
          </w:rPr>
          <w:instrText xml:space="preserve"> PAGEREF _Toc241944246 \h </w:instrText>
        </w:r>
        <w:r>
          <w:rPr>
            <w:noProof/>
            <w:webHidden/>
          </w:rPr>
        </w:r>
        <w:r>
          <w:rPr>
            <w:noProof/>
            <w:webHidden/>
          </w:rPr>
          <w:fldChar w:fldCharType="separate"/>
        </w:r>
        <w:r>
          <w:rPr>
            <w:noProof/>
            <w:webHidden/>
          </w:rPr>
          <w:t>20</w:t>
        </w:r>
        <w:r>
          <w:rPr>
            <w:noProof/>
            <w:webHidden/>
          </w:rPr>
          <w:fldChar w:fldCharType="end"/>
        </w:r>
      </w:hyperlink>
    </w:p>
    <w:p w14:paraId="0D392CDA" w14:textId="1447595F"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47" w:history="1">
        <w:r w:rsidRPr="0045554B">
          <w:rPr>
            <w:rStyle w:val="Hyperlink"/>
            <w:noProof/>
          </w:rPr>
          <w:t>3.1.2.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ระบบกำหนดตำแหน่ง </w:t>
        </w:r>
        <w:r w:rsidRPr="0045554B">
          <w:rPr>
            <w:rStyle w:val="Hyperlink"/>
            <w:noProof/>
          </w:rPr>
          <w:t>GNSS RTK (GNSS Survey Equipment): Trimble R780 GNSS Receiver</w:t>
        </w:r>
        <w:r>
          <w:rPr>
            <w:noProof/>
            <w:webHidden/>
          </w:rPr>
          <w:tab/>
        </w:r>
        <w:r>
          <w:rPr>
            <w:noProof/>
            <w:webHidden/>
          </w:rPr>
          <w:fldChar w:fldCharType="begin"/>
        </w:r>
        <w:r>
          <w:rPr>
            <w:noProof/>
            <w:webHidden/>
          </w:rPr>
          <w:instrText xml:space="preserve"> PAGEREF _Toc241944247 \h </w:instrText>
        </w:r>
        <w:r>
          <w:rPr>
            <w:noProof/>
            <w:webHidden/>
          </w:rPr>
        </w:r>
        <w:r>
          <w:rPr>
            <w:noProof/>
            <w:webHidden/>
          </w:rPr>
          <w:fldChar w:fldCharType="separate"/>
        </w:r>
        <w:r>
          <w:rPr>
            <w:noProof/>
            <w:webHidden/>
          </w:rPr>
          <w:t>20</w:t>
        </w:r>
        <w:r>
          <w:rPr>
            <w:noProof/>
            <w:webHidden/>
          </w:rPr>
          <w:fldChar w:fldCharType="end"/>
        </w:r>
      </w:hyperlink>
    </w:p>
    <w:p w14:paraId="657A6622" w14:textId="76938886"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48" w:history="1">
        <w:r w:rsidRPr="0045554B">
          <w:rPr>
            <w:rStyle w:val="Hyperlink"/>
            <w:noProof/>
          </w:rPr>
          <w:t>3.1.3.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กล้องสำรวจรวม (</w:t>
        </w:r>
        <w:r w:rsidRPr="0045554B">
          <w:rPr>
            <w:rStyle w:val="Hyperlink"/>
            <w:noProof/>
          </w:rPr>
          <w:t>Total Station):</w:t>
        </w:r>
        <w:r w:rsidRPr="0045554B">
          <w:rPr>
            <w:rStyle w:val="Hyperlink"/>
            <w:noProof/>
            <w:cs/>
          </w:rPr>
          <w:t xml:space="preserve"> </w:t>
        </w:r>
        <w:r w:rsidRPr="0045554B">
          <w:rPr>
            <w:rStyle w:val="Hyperlink"/>
            <w:noProof/>
          </w:rPr>
          <w:t>Trimble SX</w:t>
        </w:r>
        <w:r w:rsidRPr="0045554B">
          <w:rPr>
            <w:rStyle w:val="Hyperlink"/>
            <w:noProof/>
            <w:cs/>
          </w:rPr>
          <w:t xml:space="preserve">12 </w:t>
        </w:r>
        <w:r w:rsidRPr="0045554B">
          <w:rPr>
            <w:rStyle w:val="Hyperlink"/>
            <w:noProof/>
          </w:rPr>
          <w:t>Scanning Total Station</w:t>
        </w:r>
        <w:r>
          <w:rPr>
            <w:noProof/>
            <w:webHidden/>
          </w:rPr>
          <w:tab/>
        </w:r>
        <w:r>
          <w:rPr>
            <w:noProof/>
            <w:webHidden/>
          </w:rPr>
          <w:fldChar w:fldCharType="begin"/>
        </w:r>
        <w:r>
          <w:rPr>
            <w:noProof/>
            <w:webHidden/>
          </w:rPr>
          <w:instrText xml:space="preserve"> PAGEREF _Toc241944248 \h </w:instrText>
        </w:r>
        <w:r>
          <w:rPr>
            <w:noProof/>
            <w:webHidden/>
          </w:rPr>
        </w:r>
        <w:r>
          <w:rPr>
            <w:noProof/>
            <w:webHidden/>
          </w:rPr>
          <w:fldChar w:fldCharType="separate"/>
        </w:r>
        <w:r>
          <w:rPr>
            <w:noProof/>
            <w:webHidden/>
          </w:rPr>
          <w:t>21</w:t>
        </w:r>
        <w:r>
          <w:rPr>
            <w:noProof/>
            <w:webHidden/>
          </w:rPr>
          <w:fldChar w:fldCharType="end"/>
        </w:r>
      </w:hyperlink>
    </w:p>
    <w:p w14:paraId="23AD165F" w14:textId="59CDD9DA"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49" w:history="1">
        <w:r w:rsidRPr="0045554B">
          <w:rPr>
            <w:rStyle w:val="Hyperlink"/>
            <w:noProof/>
          </w:rPr>
          <w:t>3.1.4.</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เป้าสำรวจภาคพื้น (</w:t>
        </w:r>
        <w:r w:rsidRPr="0045554B">
          <w:rPr>
            <w:rStyle w:val="Hyperlink"/>
            <w:noProof/>
          </w:rPr>
          <w:t>Ground Control Point – GCP Target Sticker)</w:t>
        </w:r>
        <w:r>
          <w:rPr>
            <w:noProof/>
            <w:webHidden/>
          </w:rPr>
          <w:tab/>
        </w:r>
        <w:r>
          <w:rPr>
            <w:noProof/>
            <w:webHidden/>
          </w:rPr>
          <w:fldChar w:fldCharType="begin"/>
        </w:r>
        <w:r>
          <w:rPr>
            <w:noProof/>
            <w:webHidden/>
          </w:rPr>
          <w:instrText xml:space="preserve"> PAGEREF _Toc241944249 \h </w:instrText>
        </w:r>
        <w:r>
          <w:rPr>
            <w:noProof/>
            <w:webHidden/>
          </w:rPr>
        </w:r>
        <w:r>
          <w:rPr>
            <w:noProof/>
            <w:webHidden/>
          </w:rPr>
          <w:fldChar w:fldCharType="separate"/>
        </w:r>
        <w:r>
          <w:rPr>
            <w:noProof/>
            <w:webHidden/>
          </w:rPr>
          <w:t>22</w:t>
        </w:r>
        <w:r>
          <w:rPr>
            <w:noProof/>
            <w:webHidden/>
          </w:rPr>
          <w:fldChar w:fldCharType="end"/>
        </w:r>
      </w:hyperlink>
    </w:p>
    <w:p w14:paraId="42400331" w14:textId="1FB0F6DE"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50" w:history="1">
        <w:r w:rsidRPr="0045554B">
          <w:rPr>
            <w:rStyle w:val="Hyperlink"/>
            <w:noProof/>
          </w:rPr>
          <w:t>3.2.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โปรแกรมและซอฟต์แวร์ทางคอมพิวเตอร์</w:t>
        </w:r>
        <w:r>
          <w:rPr>
            <w:noProof/>
            <w:webHidden/>
          </w:rPr>
          <w:tab/>
        </w:r>
        <w:r>
          <w:rPr>
            <w:noProof/>
            <w:webHidden/>
          </w:rPr>
          <w:fldChar w:fldCharType="begin"/>
        </w:r>
        <w:r>
          <w:rPr>
            <w:noProof/>
            <w:webHidden/>
          </w:rPr>
          <w:instrText xml:space="preserve"> PAGEREF _Toc241944250 \h </w:instrText>
        </w:r>
        <w:r>
          <w:rPr>
            <w:noProof/>
            <w:webHidden/>
          </w:rPr>
        </w:r>
        <w:r>
          <w:rPr>
            <w:noProof/>
            <w:webHidden/>
          </w:rPr>
          <w:fldChar w:fldCharType="separate"/>
        </w:r>
        <w:r>
          <w:rPr>
            <w:noProof/>
            <w:webHidden/>
          </w:rPr>
          <w:t>23</w:t>
        </w:r>
        <w:r>
          <w:rPr>
            <w:noProof/>
            <w:webHidden/>
          </w:rPr>
          <w:fldChar w:fldCharType="end"/>
        </w:r>
      </w:hyperlink>
    </w:p>
    <w:p w14:paraId="2CC74FFC" w14:textId="5ECABF4E"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51" w:history="1">
        <w:r w:rsidRPr="0045554B">
          <w:rPr>
            <w:rStyle w:val="Hyperlink"/>
            <w:noProof/>
          </w:rPr>
          <w:t>3.2.1.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โปรแกรมสำหรับพัฒนาซอฟต์แวร์ในการจัดการข้อมูลพอยต์คลาวด์</w:t>
        </w:r>
        <w:r w:rsidRPr="0045554B">
          <w:rPr>
            <w:rStyle w:val="Hyperlink"/>
            <w:noProof/>
          </w:rPr>
          <w:t>: Thonny</w:t>
        </w:r>
        <w:r>
          <w:rPr>
            <w:noProof/>
            <w:webHidden/>
          </w:rPr>
          <w:tab/>
        </w:r>
        <w:r>
          <w:rPr>
            <w:noProof/>
            <w:webHidden/>
          </w:rPr>
          <w:fldChar w:fldCharType="begin"/>
        </w:r>
        <w:r>
          <w:rPr>
            <w:noProof/>
            <w:webHidden/>
          </w:rPr>
          <w:instrText xml:space="preserve"> PAGEREF _Toc241944251 \h </w:instrText>
        </w:r>
        <w:r>
          <w:rPr>
            <w:noProof/>
            <w:webHidden/>
          </w:rPr>
        </w:r>
        <w:r>
          <w:rPr>
            <w:noProof/>
            <w:webHidden/>
          </w:rPr>
          <w:fldChar w:fldCharType="separate"/>
        </w:r>
        <w:r>
          <w:rPr>
            <w:noProof/>
            <w:webHidden/>
          </w:rPr>
          <w:t>23</w:t>
        </w:r>
        <w:r>
          <w:rPr>
            <w:noProof/>
            <w:webHidden/>
          </w:rPr>
          <w:fldChar w:fldCharType="end"/>
        </w:r>
      </w:hyperlink>
    </w:p>
    <w:p w14:paraId="75544093" w14:textId="368133F1"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52" w:history="1">
        <w:r w:rsidRPr="0045554B">
          <w:rPr>
            <w:rStyle w:val="Hyperlink"/>
            <w:noProof/>
          </w:rPr>
          <w:t>3.2.2.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โปรแกรมสำหรับอ้างอิงการพัฒนาระบบเกี่ยวกับโมเดลพอยต์คลาวด์</w:t>
        </w:r>
        <w:r w:rsidRPr="0045554B">
          <w:rPr>
            <w:rStyle w:val="Hyperlink"/>
            <w:noProof/>
          </w:rPr>
          <w:t>: Autodesk ReCap</w:t>
        </w:r>
        <w:r>
          <w:rPr>
            <w:noProof/>
            <w:webHidden/>
          </w:rPr>
          <w:tab/>
        </w:r>
        <w:r>
          <w:rPr>
            <w:noProof/>
            <w:webHidden/>
          </w:rPr>
          <w:fldChar w:fldCharType="begin"/>
        </w:r>
        <w:r>
          <w:rPr>
            <w:noProof/>
            <w:webHidden/>
          </w:rPr>
          <w:instrText xml:space="preserve"> PAGEREF _Toc241944252 \h </w:instrText>
        </w:r>
        <w:r>
          <w:rPr>
            <w:noProof/>
            <w:webHidden/>
          </w:rPr>
        </w:r>
        <w:r>
          <w:rPr>
            <w:noProof/>
            <w:webHidden/>
          </w:rPr>
          <w:fldChar w:fldCharType="separate"/>
        </w:r>
        <w:r>
          <w:rPr>
            <w:noProof/>
            <w:webHidden/>
          </w:rPr>
          <w:t>23</w:t>
        </w:r>
        <w:r>
          <w:rPr>
            <w:noProof/>
            <w:webHidden/>
          </w:rPr>
          <w:fldChar w:fldCharType="end"/>
        </w:r>
      </w:hyperlink>
    </w:p>
    <w:p w14:paraId="3C3E32ED" w14:textId="78A81687"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53" w:history="1">
        <w:r w:rsidRPr="0045554B">
          <w:rPr>
            <w:rStyle w:val="Hyperlink"/>
            <w:noProof/>
          </w:rPr>
          <w:t>3.3.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ภาพรวมของกระบวนการวิจัย</w:t>
        </w:r>
        <w:r>
          <w:rPr>
            <w:noProof/>
            <w:webHidden/>
          </w:rPr>
          <w:tab/>
        </w:r>
        <w:r>
          <w:rPr>
            <w:noProof/>
            <w:webHidden/>
          </w:rPr>
          <w:fldChar w:fldCharType="begin"/>
        </w:r>
        <w:r>
          <w:rPr>
            <w:noProof/>
            <w:webHidden/>
          </w:rPr>
          <w:instrText xml:space="preserve"> PAGEREF _Toc241944253 \h </w:instrText>
        </w:r>
        <w:r>
          <w:rPr>
            <w:noProof/>
            <w:webHidden/>
          </w:rPr>
        </w:r>
        <w:r>
          <w:rPr>
            <w:noProof/>
            <w:webHidden/>
          </w:rPr>
          <w:fldChar w:fldCharType="separate"/>
        </w:r>
        <w:r>
          <w:rPr>
            <w:noProof/>
            <w:webHidden/>
          </w:rPr>
          <w:t>23</w:t>
        </w:r>
        <w:r>
          <w:rPr>
            <w:noProof/>
            <w:webHidden/>
          </w:rPr>
          <w:fldChar w:fldCharType="end"/>
        </w:r>
      </w:hyperlink>
    </w:p>
    <w:p w14:paraId="39347AC0" w14:textId="213C2D91"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54" w:history="1">
        <w:r w:rsidRPr="0045554B">
          <w:rPr>
            <w:rStyle w:val="Hyperlink"/>
            <w:noProof/>
          </w:rPr>
          <w:t>3.4.</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รายละเอียดของสะพานที่ทำการศึกษา</w:t>
        </w:r>
        <w:r>
          <w:rPr>
            <w:noProof/>
            <w:webHidden/>
          </w:rPr>
          <w:tab/>
        </w:r>
        <w:r>
          <w:rPr>
            <w:noProof/>
            <w:webHidden/>
          </w:rPr>
          <w:fldChar w:fldCharType="begin"/>
        </w:r>
        <w:r>
          <w:rPr>
            <w:noProof/>
            <w:webHidden/>
          </w:rPr>
          <w:instrText xml:space="preserve"> PAGEREF _Toc241944254 \h </w:instrText>
        </w:r>
        <w:r>
          <w:rPr>
            <w:noProof/>
            <w:webHidden/>
          </w:rPr>
        </w:r>
        <w:r>
          <w:rPr>
            <w:noProof/>
            <w:webHidden/>
          </w:rPr>
          <w:fldChar w:fldCharType="separate"/>
        </w:r>
        <w:r>
          <w:rPr>
            <w:noProof/>
            <w:webHidden/>
          </w:rPr>
          <w:t>24</w:t>
        </w:r>
        <w:r>
          <w:rPr>
            <w:noProof/>
            <w:webHidden/>
          </w:rPr>
          <w:fldChar w:fldCharType="end"/>
        </w:r>
      </w:hyperlink>
    </w:p>
    <w:p w14:paraId="2D55EA9F" w14:textId="2E497359"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55" w:history="1">
        <w:r w:rsidRPr="0045554B">
          <w:rPr>
            <w:rStyle w:val="Hyperlink"/>
            <w:noProof/>
          </w:rPr>
          <w:t>3.5.</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การเก็บรวบรวมข้อมูล</w:t>
        </w:r>
        <w:r>
          <w:rPr>
            <w:noProof/>
            <w:webHidden/>
          </w:rPr>
          <w:tab/>
        </w:r>
        <w:r>
          <w:rPr>
            <w:noProof/>
            <w:webHidden/>
          </w:rPr>
          <w:fldChar w:fldCharType="begin"/>
        </w:r>
        <w:r>
          <w:rPr>
            <w:noProof/>
            <w:webHidden/>
          </w:rPr>
          <w:instrText xml:space="preserve"> PAGEREF _Toc241944255 \h </w:instrText>
        </w:r>
        <w:r>
          <w:rPr>
            <w:noProof/>
            <w:webHidden/>
          </w:rPr>
        </w:r>
        <w:r>
          <w:rPr>
            <w:noProof/>
            <w:webHidden/>
          </w:rPr>
          <w:fldChar w:fldCharType="separate"/>
        </w:r>
        <w:r>
          <w:rPr>
            <w:noProof/>
            <w:webHidden/>
          </w:rPr>
          <w:t>26</w:t>
        </w:r>
        <w:r>
          <w:rPr>
            <w:noProof/>
            <w:webHidden/>
          </w:rPr>
          <w:fldChar w:fldCharType="end"/>
        </w:r>
      </w:hyperlink>
    </w:p>
    <w:p w14:paraId="5416AB8E" w14:textId="307DBBE1"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56" w:history="1">
        <w:r w:rsidRPr="0045554B">
          <w:rPr>
            <w:rStyle w:val="Hyperlink"/>
            <w:noProof/>
          </w:rPr>
          <w:t>3.6.</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การพัฒนาระบบประมวลผลข้อมูล</w:t>
        </w:r>
        <w:r>
          <w:rPr>
            <w:noProof/>
            <w:webHidden/>
          </w:rPr>
          <w:tab/>
        </w:r>
        <w:r>
          <w:rPr>
            <w:noProof/>
            <w:webHidden/>
          </w:rPr>
          <w:fldChar w:fldCharType="begin"/>
        </w:r>
        <w:r>
          <w:rPr>
            <w:noProof/>
            <w:webHidden/>
          </w:rPr>
          <w:instrText xml:space="preserve"> PAGEREF _Toc241944256 \h </w:instrText>
        </w:r>
        <w:r>
          <w:rPr>
            <w:noProof/>
            <w:webHidden/>
          </w:rPr>
        </w:r>
        <w:r>
          <w:rPr>
            <w:noProof/>
            <w:webHidden/>
          </w:rPr>
          <w:fldChar w:fldCharType="separate"/>
        </w:r>
        <w:r>
          <w:rPr>
            <w:noProof/>
            <w:webHidden/>
          </w:rPr>
          <w:t>29</w:t>
        </w:r>
        <w:r>
          <w:rPr>
            <w:noProof/>
            <w:webHidden/>
          </w:rPr>
          <w:fldChar w:fldCharType="end"/>
        </w:r>
      </w:hyperlink>
    </w:p>
    <w:p w14:paraId="04C03F9B" w14:textId="4E88A8E1"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57" w:history="1">
        <w:r w:rsidRPr="0045554B">
          <w:rPr>
            <w:rStyle w:val="Hyperlink"/>
            <w:noProof/>
          </w:rPr>
          <w:t>3.7.</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การตรวจจับและจำแนกส่วนประกอบสะพาน</w:t>
        </w:r>
        <w:r>
          <w:rPr>
            <w:noProof/>
            <w:webHidden/>
          </w:rPr>
          <w:tab/>
        </w:r>
        <w:r>
          <w:rPr>
            <w:noProof/>
            <w:webHidden/>
          </w:rPr>
          <w:fldChar w:fldCharType="begin"/>
        </w:r>
        <w:r>
          <w:rPr>
            <w:noProof/>
            <w:webHidden/>
          </w:rPr>
          <w:instrText xml:space="preserve"> PAGEREF _Toc241944257 \h </w:instrText>
        </w:r>
        <w:r>
          <w:rPr>
            <w:noProof/>
            <w:webHidden/>
          </w:rPr>
        </w:r>
        <w:r>
          <w:rPr>
            <w:noProof/>
            <w:webHidden/>
          </w:rPr>
          <w:fldChar w:fldCharType="separate"/>
        </w:r>
        <w:r>
          <w:rPr>
            <w:noProof/>
            <w:webHidden/>
          </w:rPr>
          <w:t>30</w:t>
        </w:r>
        <w:r>
          <w:rPr>
            <w:noProof/>
            <w:webHidden/>
          </w:rPr>
          <w:fldChar w:fldCharType="end"/>
        </w:r>
      </w:hyperlink>
    </w:p>
    <w:p w14:paraId="5E54C8B1" w14:textId="48ED7FB0"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58" w:history="1">
        <w:r w:rsidRPr="0045554B">
          <w:rPr>
            <w:rStyle w:val="Hyperlink"/>
            <w:noProof/>
          </w:rPr>
          <w:t>3.7.1.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rPr>
          <w:t>PCA (Principal Component Analysis)</w:t>
        </w:r>
        <w:r>
          <w:rPr>
            <w:noProof/>
            <w:webHidden/>
          </w:rPr>
          <w:tab/>
        </w:r>
        <w:r>
          <w:rPr>
            <w:noProof/>
            <w:webHidden/>
          </w:rPr>
          <w:fldChar w:fldCharType="begin"/>
        </w:r>
        <w:r>
          <w:rPr>
            <w:noProof/>
            <w:webHidden/>
          </w:rPr>
          <w:instrText xml:space="preserve"> PAGEREF _Toc241944258 \h </w:instrText>
        </w:r>
        <w:r>
          <w:rPr>
            <w:noProof/>
            <w:webHidden/>
          </w:rPr>
        </w:r>
        <w:r>
          <w:rPr>
            <w:noProof/>
            <w:webHidden/>
          </w:rPr>
          <w:fldChar w:fldCharType="separate"/>
        </w:r>
        <w:r>
          <w:rPr>
            <w:noProof/>
            <w:webHidden/>
          </w:rPr>
          <w:t>30</w:t>
        </w:r>
        <w:r>
          <w:rPr>
            <w:noProof/>
            <w:webHidden/>
          </w:rPr>
          <w:fldChar w:fldCharType="end"/>
        </w:r>
      </w:hyperlink>
    </w:p>
    <w:p w14:paraId="75A40EA8" w14:textId="270A79B9"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59" w:history="1">
        <w:r w:rsidRPr="0045554B">
          <w:rPr>
            <w:rStyle w:val="Hyperlink"/>
            <w:noProof/>
          </w:rPr>
          <w:t>3.7.2.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rPr>
          <w:t>RANSAC (Random Sample Consensus) Plane Fitting</w:t>
        </w:r>
        <w:r>
          <w:rPr>
            <w:noProof/>
            <w:webHidden/>
          </w:rPr>
          <w:tab/>
        </w:r>
        <w:r>
          <w:rPr>
            <w:noProof/>
            <w:webHidden/>
          </w:rPr>
          <w:fldChar w:fldCharType="begin"/>
        </w:r>
        <w:r>
          <w:rPr>
            <w:noProof/>
            <w:webHidden/>
          </w:rPr>
          <w:instrText xml:space="preserve"> PAGEREF _Toc241944259 \h </w:instrText>
        </w:r>
        <w:r>
          <w:rPr>
            <w:noProof/>
            <w:webHidden/>
          </w:rPr>
        </w:r>
        <w:r>
          <w:rPr>
            <w:noProof/>
            <w:webHidden/>
          </w:rPr>
          <w:fldChar w:fldCharType="separate"/>
        </w:r>
        <w:r>
          <w:rPr>
            <w:noProof/>
            <w:webHidden/>
          </w:rPr>
          <w:t>31</w:t>
        </w:r>
        <w:r>
          <w:rPr>
            <w:noProof/>
            <w:webHidden/>
          </w:rPr>
          <w:fldChar w:fldCharType="end"/>
        </w:r>
      </w:hyperlink>
    </w:p>
    <w:p w14:paraId="31D33380" w14:textId="255D665D"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60" w:history="1">
        <w:r w:rsidRPr="0045554B">
          <w:rPr>
            <w:rStyle w:val="Hyperlink"/>
            <w:noProof/>
          </w:rPr>
          <w:t>3.7.3.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rPr>
          <w:t>Z-Histogram Change-Point Detection</w:t>
        </w:r>
        <w:r>
          <w:rPr>
            <w:noProof/>
            <w:webHidden/>
          </w:rPr>
          <w:tab/>
        </w:r>
        <w:r>
          <w:rPr>
            <w:noProof/>
            <w:webHidden/>
          </w:rPr>
          <w:fldChar w:fldCharType="begin"/>
        </w:r>
        <w:r>
          <w:rPr>
            <w:noProof/>
            <w:webHidden/>
          </w:rPr>
          <w:instrText xml:space="preserve"> PAGEREF _Toc241944260 \h </w:instrText>
        </w:r>
        <w:r>
          <w:rPr>
            <w:noProof/>
            <w:webHidden/>
          </w:rPr>
        </w:r>
        <w:r>
          <w:rPr>
            <w:noProof/>
            <w:webHidden/>
          </w:rPr>
          <w:fldChar w:fldCharType="separate"/>
        </w:r>
        <w:r>
          <w:rPr>
            <w:noProof/>
            <w:webHidden/>
          </w:rPr>
          <w:t>31</w:t>
        </w:r>
        <w:r>
          <w:rPr>
            <w:noProof/>
            <w:webHidden/>
          </w:rPr>
          <w:fldChar w:fldCharType="end"/>
        </w:r>
      </w:hyperlink>
    </w:p>
    <w:p w14:paraId="0E6B81B5" w14:textId="5172F124"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61" w:history="1">
        <w:r w:rsidRPr="0045554B">
          <w:rPr>
            <w:rStyle w:val="Hyperlink"/>
            <w:noProof/>
          </w:rPr>
          <w:t>3.7.4.</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rPr>
          <w:t>Occupancy Grid and Void-Column Analysis</w:t>
        </w:r>
        <w:r>
          <w:rPr>
            <w:noProof/>
            <w:webHidden/>
          </w:rPr>
          <w:tab/>
        </w:r>
        <w:r>
          <w:rPr>
            <w:noProof/>
            <w:webHidden/>
          </w:rPr>
          <w:fldChar w:fldCharType="begin"/>
        </w:r>
        <w:r>
          <w:rPr>
            <w:noProof/>
            <w:webHidden/>
          </w:rPr>
          <w:instrText xml:space="preserve"> PAGEREF _Toc241944261 \h </w:instrText>
        </w:r>
        <w:r>
          <w:rPr>
            <w:noProof/>
            <w:webHidden/>
          </w:rPr>
        </w:r>
        <w:r>
          <w:rPr>
            <w:noProof/>
            <w:webHidden/>
          </w:rPr>
          <w:fldChar w:fldCharType="separate"/>
        </w:r>
        <w:r>
          <w:rPr>
            <w:noProof/>
            <w:webHidden/>
          </w:rPr>
          <w:t>31</w:t>
        </w:r>
        <w:r>
          <w:rPr>
            <w:noProof/>
            <w:webHidden/>
          </w:rPr>
          <w:fldChar w:fldCharType="end"/>
        </w:r>
      </w:hyperlink>
    </w:p>
    <w:p w14:paraId="4D5BA5D0" w14:textId="47896181"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62" w:history="1">
        <w:r w:rsidRPr="0045554B">
          <w:rPr>
            <w:rStyle w:val="Hyperlink"/>
            <w:noProof/>
          </w:rPr>
          <w:t>3.7.5.</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rPr>
          <w:t xml:space="preserve">DBSCAN (Ester </w:t>
        </w:r>
        <w:r w:rsidRPr="0045554B">
          <w:rPr>
            <w:rStyle w:val="Hyperlink"/>
            <w:i/>
            <w:iCs/>
            <w:noProof/>
          </w:rPr>
          <w:t>et al</w:t>
        </w:r>
        <w:r w:rsidRPr="0045554B">
          <w:rPr>
            <w:rStyle w:val="Hyperlink"/>
            <w:noProof/>
          </w:rPr>
          <w:t>., 1996)</w:t>
        </w:r>
        <w:r>
          <w:rPr>
            <w:noProof/>
            <w:webHidden/>
          </w:rPr>
          <w:tab/>
        </w:r>
        <w:r>
          <w:rPr>
            <w:noProof/>
            <w:webHidden/>
          </w:rPr>
          <w:fldChar w:fldCharType="begin"/>
        </w:r>
        <w:r>
          <w:rPr>
            <w:noProof/>
            <w:webHidden/>
          </w:rPr>
          <w:instrText xml:space="preserve"> PAGEREF _Toc241944262 \h </w:instrText>
        </w:r>
        <w:r>
          <w:rPr>
            <w:noProof/>
            <w:webHidden/>
          </w:rPr>
        </w:r>
        <w:r>
          <w:rPr>
            <w:noProof/>
            <w:webHidden/>
          </w:rPr>
          <w:fldChar w:fldCharType="separate"/>
        </w:r>
        <w:r>
          <w:rPr>
            <w:noProof/>
            <w:webHidden/>
          </w:rPr>
          <w:t>32</w:t>
        </w:r>
        <w:r>
          <w:rPr>
            <w:noProof/>
            <w:webHidden/>
          </w:rPr>
          <w:fldChar w:fldCharType="end"/>
        </w:r>
      </w:hyperlink>
    </w:p>
    <w:p w14:paraId="4FF50B15" w14:textId="33042B9E"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63" w:history="1">
        <w:r w:rsidRPr="0045554B">
          <w:rPr>
            <w:rStyle w:val="Hyperlink"/>
            <w:noProof/>
          </w:rPr>
          <w:t>3.8.</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การปรับพื้นผิว (</w:t>
        </w:r>
        <w:r w:rsidRPr="0045554B">
          <w:rPr>
            <w:rStyle w:val="Hyperlink"/>
            <w:noProof/>
          </w:rPr>
          <w:t xml:space="preserve">mesh) </w:t>
        </w:r>
        <w:r w:rsidRPr="0045554B">
          <w:rPr>
            <w:rStyle w:val="Hyperlink"/>
            <w:noProof/>
            <w:cs/>
          </w:rPr>
          <w:t>และตรวจจับระนาบของข้อมูลพอยต์คลาวด์</w:t>
        </w:r>
        <w:r>
          <w:rPr>
            <w:noProof/>
            <w:webHidden/>
          </w:rPr>
          <w:tab/>
        </w:r>
        <w:r>
          <w:rPr>
            <w:noProof/>
            <w:webHidden/>
          </w:rPr>
          <w:fldChar w:fldCharType="begin"/>
        </w:r>
        <w:r>
          <w:rPr>
            <w:noProof/>
            <w:webHidden/>
          </w:rPr>
          <w:instrText xml:space="preserve"> PAGEREF _Toc241944263 \h </w:instrText>
        </w:r>
        <w:r>
          <w:rPr>
            <w:noProof/>
            <w:webHidden/>
          </w:rPr>
        </w:r>
        <w:r>
          <w:rPr>
            <w:noProof/>
            <w:webHidden/>
          </w:rPr>
          <w:fldChar w:fldCharType="separate"/>
        </w:r>
        <w:r>
          <w:rPr>
            <w:noProof/>
            <w:webHidden/>
          </w:rPr>
          <w:t>32</w:t>
        </w:r>
        <w:r>
          <w:rPr>
            <w:noProof/>
            <w:webHidden/>
          </w:rPr>
          <w:fldChar w:fldCharType="end"/>
        </w:r>
      </w:hyperlink>
    </w:p>
    <w:p w14:paraId="06B6FB66" w14:textId="1647F36D"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64" w:history="1">
        <w:r w:rsidRPr="0045554B">
          <w:rPr>
            <w:rStyle w:val="Hyperlink"/>
            <w:noProof/>
          </w:rPr>
          <w:t>3.8.1.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การปรับพื้นผิว (</w:t>
        </w:r>
        <w:r w:rsidRPr="0045554B">
          <w:rPr>
            <w:rStyle w:val="Hyperlink"/>
            <w:noProof/>
          </w:rPr>
          <w:t>mesh</w:t>
        </w:r>
        <w:r w:rsidRPr="0045554B">
          <w:rPr>
            <w:rStyle w:val="Hyperlink"/>
            <w:noProof/>
            <w:cs/>
          </w:rPr>
          <w:t>)</w:t>
        </w:r>
        <w:r>
          <w:rPr>
            <w:noProof/>
            <w:webHidden/>
          </w:rPr>
          <w:tab/>
        </w:r>
        <w:r>
          <w:rPr>
            <w:noProof/>
            <w:webHidden/>
          </w:rPr>
          <w:fldChar w:fldCharType="begin"/>
        </w:r>
        <w:r>
          <w:rPr>
            <w:noProof/>
            <w:webHidden/>
          </w:rPr>
          <w:instrText xml:space="preserve"> PAGEREF _Toc241944264 \h </w:instrText>
        </w:r>
        <w:r>
          <w:rPr>
            <w:noProof/>
            <w:webHidden/>
          </w:rPr>
        </w:r>
        <w:r>
          <w:rPr>
            <w:noProof/>
            <w:webHidden/>
          </w:rPr>
          <w:fldChar w:fldCharType="separate"/>
        </w:r>
        <w:r>
          <w:rPr>
            <w:noProof/>
            <w:webHidden/>
          </w:rPr>
          <w:t>33</w:t>
        </w:r>
        <w:r>
          <w:rPr>
            <w:noProof/>
            <w:webHidden/>
          </w:rPr>
          <w:fldChar w:fldCharType="end"/>
        </w:r>
      </w:hyperlink>
    </w:p>
    <w:p w14:paraId="34D73892" w14:textId="30D3582D"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65" w:history="1">
        <w:r w:rsidRPr="0045554B">
          <w:rPr>
            <w:rStyle w:val="Hyperlink"/>
            <w:noProof/>
          </w:rPr>
          <w:t>3.8.2.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การตรวจจับระนาบ</w:t>
        </w:r>
        <w:r>
          <w:rPr>
            <w:noProof/>
            <w:webHidden/>
          </w:rPr>
          <w:tab/>
        </w:r>
        <w:r>
          <w:rPr>
            <w:noProof/>
            <w:webHidden/>
          </w:rPr>
          <w:fldChar w:fldCharType="begin"/>
        </w:r>
        <w:r>
          <w:rPr>
            <w:noProof/>
            <w:webHidden/>
          </w:rPr>
          <w:instrText xml:space="preserve"> PAGEREF _Toc241944265 \h </w:instrText>
        </w:r>
        <w:r>
          <w:rPr>
            <w:noProof/>
            <w:webHidden/>
          </w:rPr>
        </w:r>
        <w:r>
          <w:rPr>
            <w:noProof/>
            <w:webHidden/>
          </w:rPr>
          <w:fldChar w:fldCharType="separate"/>
        </w:r>
        <w:r>
          <w:rPr>
            <w:noProof/>
            <w:webHidden/>
          </w:rPr>
          <w:t>33</w:t>
        </w:r>
        <w:r>
          <w:rPr>
            <w:noProof/>
            <w:webHidden/>
          </w:rPr>
          <w:fldChar w:fldCharType="end"/>
        </w:r>
      </w:hyperlink>
    </w:p>
    <w:p w14:paraId="3FA1FB93" w14:textId="5C4BF9E8"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66" w:history="1">
        <w:r w:rsidRPr="0045554B">
          <w:rPr>
            <w:rStyle w:val="Hyperlink"/>
            <w:noProof/>
          </w:rPr>
          <w:t>3.8.3.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การถ่ายภาพออร์โธกราฟิก</w:t>
        </w:r>
        <w:r>
          <w:rPr>
            <w:noProof/>
            <w:webHidden/>
          </w:rPr>
          <w:tab/>
        </w:r>
        <w:r>
          <w:rPr>
            <w:noProof/>
            <w:webHidden/>
          </w:rPr>
          <w:fldChar w:fldCharType="begin"/>
        </w:r>
        <w:r>
          <w:rPr>
            <w:noProof/>
            <w:webHidden/>
          </w:rPr>
          <w:instrText xml:space="preserve"> PAGEREF _Toc241944266 \h </w:instrText>
        </w:r>
        <w:r>
          <w:rPr>
            <w:noProof/>
            <w:webHidden/>
          </w:rPr>
        </w:r>
        <w:r>
          <w:rPr>
            <w:noProof/>
            <w:webHidden/>
          </w:rPr>
          <w:fldChar w:fldCharType="separate"/>
        </w:r>
        <w:r>
          <w:rPr>
            <w:noProof/>
            <w:webHidden/>
          </w:rPr>
          <w:t>35</w:t>
        </w:r>
        <w:r>
          <w:rPr>
            <w:noProof/>
            <w:webHidden/>
          </w:rPr>
          <w:fldChar w:fldCharType="end"/>
        </w:r>
      </w:hyperlink>
    </w:p>
    <w:p w14:paraId="443D1BA1" w14:textId="63898FB5"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67" w:history="1">
        <w:r w:rsidRPr="0045554B">
          <w:rPr>
            <w:rStyle w:val="Hyperlink"/>
            <w:noProof/>
          </w:rPr>
          <w:t>3.9.</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การจำแนกและระบุคุณลักษณะของความเสียหาย</w:t>
        </w:r>
        <w:r>
          <w:rPr>
            <w:noProof/>
            <w:webHidden/>
          </w:rPr>
          <w:tab/>
        </w:r>
        <w:r>
          <w:rPr>
            <w:noProof/>
            <w:webHidden/>
          </w:rPr>
          <w:fldChar w:fldCharType="begin"/>
        </w:r>
        <w:r>
          <w:rPr>
            <w:noProof/>
            <w:webHidden/>
          </w:rPr>
          <w:instrText xml:space="preserve"> PAGEREF _Toc241944267 \h </w:instrText>
        </w:r>
        <w:r>
          <w:rPr>
            <w:noProof/>
            <w:webHidden/>
          </w:rPr>
        </w:r>
        <w:r>
          <w:rPr>
            <w:noProof/>
            <w:webHidden/>
          </w:rPr>
          <w:fldChar w:fldCharType="separate"/>
        </w:r>
        <w:r>
          <w:rPr>
            <w:noProof/>
            <w:webHidden/>
          </w:rPr>
          <w:t>35</w:t>
        </w:r>
        <w:r>
          <w:rPr>
            <w:noProof/>
            <w:webHidden/>
          </w:rPr>
          <w:fldChar w:fldCharType="end"/>
        </w:r>
      </w:hyperlink>
    </w:p>
    <w:p w14:paraId="7759D889" w14:textId="4F304982"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68" w:history="1">
        <w:r w:rsidRPr="0045554B">
          <w:rPr>
            <w:rStyle w:val="Hyperlink"/>
            <w:noProof/>
            <w:lang w:eastAsia="en-US"/>
          </w:rPr>
          <w:t>3.9.1.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lang w:eastAsia="en-US"/>
          </w:rPr>
          <w:t>VLM-based 2D Image Detection</w:t>
        </w:r>
        <w:r>
          <w:rPr>
            <w:noProof/>
            <w:webHidden/>
          </w:rPr>
          <w:tab/>
        </w:r>
        <w:r>
          <w:rPr>
            <w:noProof/>
            <w:webHidden/>
          </w:rPr>
          <w:fldChar w:fldCharType="begin"/>
        </w:r>
        <w:r>
          <w:rPr>
            <w:noProof/>
            <w:webHidden/>
          </w:rPr>
          <w:instrText xml:space="preserve"> PAGEREF _Toc241944268 \h </w:instrText>
        </w:r>
        <w:r>
          <w:rPr>
            <w:noProof/>
            <w:webHidden/>
          </w:rPr>
        </w:r>
        <w:r>
          <w:rPr>
            <w:noProof/>
            <w:webHidden/>
          </w:rPr>
          <w:fldChar w:fldCharType="separate"/>
        </w:r>
        <w:r>
          <w:rPr>
            <w:noProof/>
            <w:webHidden/>
          </w:rPr>
          <w:t>35</w:t>
        </w:r>
        <w:r>
          <w:rPr>
            <w:noProof/>
            <w:webHidden/>
          </w:rPr>
          <w:fldChar w:fldCharType="end"/>
        </w:r>
      </w:hyperlink>
    </w:p>
    <w:p w14:paraId="4CD4F2EF" w14:textId="0F4E2C6A"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69" w:history="1">
        <w:r w:rsidRPr="0045554B">
          <w:rPr>
            <w:rStyle w:val="Hyperlink"/>
            <w:noProof/>
            <w:lang w:eastAsia="en-US"/>
          </w:rPr>
          <w:t>3.9.2.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lang w:eastAsia="en-US"/>
          </w:rPr>
          <w:t>Image Preprocessing Pipeline</w:t>
        </w:r>
        <w:r>
          <w:rPr>
            <w:noProof/>
            <w:webHidden/>
          </w:rPr>
          <w:tab/>
        </w:r>
        <w:r>
          <w:rPr>
            <w:noProof/>
            <w:webHidden/>
          </w:rPr>
          <w:fldChar w:fldCharType="begin"/>
        </w:r>
        <w:r>
          <w:rPr>
            <w:noProof/>
            <w:webHidden/>
          </w:rPr>
          <w:instrText xml:space="preserve"> PAGEREF _Toc241944269 \h </w:instrText>
        </w:r>
        <w:r>
          <w:rPr>
            <w:noProof/>
            <w:webHidden/>
          </w:rPr>
        </w:r>
        <w:r>
          <w:rPr>
            <w:noProof/>
            <w:webHidden/>
          </w:rPr>
          <w:fldChar w:fldCharType="separate"/>
        </w:r>
        <w:r>
          <w:rPr>
            <w:noProof/>
            <w:webHidden/>
          </w:rPr>
          <w:t>36</w:t>
        </w:r>
        <w:r>
          <w:rPr>
            <w:noProof/>
            <w:webHidden/>
          </w:rPr>
          <w:fldChar w:fldCharType="end"/>
        </w:r>
      </w:hyperlink>
    </w:p>
    <w:p w14:paraId="20789BB5" w14:textId="44BF9D7D"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70" w:history="1">
        <w:r w:rsidRPr="0045554B">
          <w:rPr>
            <w:rStyle w:val="Hyperlink"/>
            <w:noProof/>
            <w:lang w:eastAsia="en-US"/>
          </w:rPr>
          <w:t>3.9.3.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lang w:eastAsia="en-US"/>
          </w:rPr>
          <w:t>Human-in-the-Loop Verification Workflow</w:t>
        </w:r>
        <w:r>
          <w:rPr>
            <w:noProof/>
            <w:webHidden/>
          </w:rPr>
          <w:tab/>
        </w:r>
        <w:r>
          <w:rPr>
            <w:noProof/>
            <w:webHidden/>
          </w:rPr>
          <w:fldChar w:fldCharType="begin"/>
        </w:r>
        <w:r>
          <w:rPr>
            <w:noProof/>
            <w:webHidden/>
          </w:rPr>
          <w:instrText xml:space="preserve"> PAGEREF _Toc241944270 \h </w:instrText>
        </w:r>
        <w:r>
          <w:rPr>
            <w:noProof/>
            <w:webHidden/>
          </w:rPr>
        </w:r>
        <w:r>
          <w:rPr>
            <w:noProof/>
            <w:webHidden/>
          </w:rPr>
          <w:fldChar w:fldCharType="separate"/>
        </w:r>
        <w:r>
          <w:rPr>
            <w:noProof/>
            <w:webHidden/>
          </w:rPr>
          <w:t>37</w:t>
        </w:r>
        <w:r>
          <w:rPr>
            <w:noProof/>
            <w:webHidden/>
          </w:rPr>
          <w:fldChar w:fldCharType="end"/>
        </w:r>
      </w:hyperlink>
    </w:p>
    <w:p w14:paraId="4DFA4346" w14:textId="3CCBEF1C" w:rsidR="00276BFF" w:rsidRDefault="00276BFF">
      <w:pPr>
        <w:pStyle w:val="TOC2"/>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71" w:history="1">
        <w:r w:rsidRPr="0045554B">
          <w:rPr>
            <w:rStyle w:val="Hyperlink"/>
            <w:noProof/>
            <w:cs/>
          </w:rPr>
          <w:t>3.10.</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การวิเคราะห์และประเมินสภาพโครงสร้างโดยรวมของสะพาน</w:t>
        </w:r>
        <w:r>
          <w:rPr>
            <w:noProof/>
            <w:webHidden/>
          </w:rPr>
          <w:tab/>
        </w:r>
        <w:r>
          <w:rPr>
            <w:noProof/>
            <w:webHidden/>
          </w:rPr>
          <w:fldChar w:fldCharType="begin"/>
        </w:r>
        <w:r>
          <w:rPr>
            <w:noProof/>
            <w:webHidden/>
          </w:rPr>
          <w:instrText xml:space="preserve"> PAGEREF _Toc241944271 \h </w:instrText>
        </w:r>
        <w:r>
          <w:rPr>
            <w:noProof/>
            <w:webHidden/>
          </w:rPr>
        </w:r>
        <w:r>
          <w:rPr>
            <w:noProof/>
            <w:webHidden/>
          </w:rPr>
          <w:fldChar w:fldCharType="separate"/>
        </w:r>
        <w:r>
          <w:rPr>
            <w:noProof/>
            <w:webHidden/>
          </w:rPr>
          <w:t>38</w:t>
        </w:r>
        <w:r>
          <w:rPr>
            <w:noProof/>
            <w:webHidden/>
          </w:rPr>
          <w:fldChar w:fldCharType="end"/>
        </w:r>
      </w:hyperlink>
    </w:p>
    <w:p w14:paraId="14F3AA13" w14:textId="121464BC" w:rsidR="00276BFF" w:rsidRDefault="00276BFF">
      <w:pPr>
        <w:pStyle w:val="TOC2"/>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72" w:history="1">
        <w:r w:rsidRPr="0045554B">
          <w:rPr>
            <w:rStyle w:val="Hyperlink"/>
            <w:noProof/>
          </w:rPr>
          <w:t>3.11.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การคำนวณ </w:t>
        </w:r>
        <w:r w:rsidRPr="0045554B">
          <w:rPr>
            <w:rStyle w:val="Hyperlink"/>
            <w:noProof/>
          </w:rPr>
          <w:t>Priority Index (Pellegrino Algorithm)</w:t>
        </w:r>
        <w:r>
          <w:rPr>
            <w:noProof/>
            <w:webHidden/>
          </w:rPr>
          <w:tab/>
        </w:r>
        <w:r>
          <w:rPr>
            <w:noProof/>
            <w:webHidden/>
          </w:rPr>
          <w:fldChar w:fldCharType="begin"/>
        </w:r>
        <w:r>
          <w:rPr>
            <w:noProof/>
            <w:webHidden/>
          </w:rPr>
          <w:instrText xml:space="preserve"> PAGEREF _Toc241944272 \h </w:instrText>
        </w:r>
        <w:r>
          <w:rPr>
            <w:noProof/>
            <w:webHidden/>
          </w:rPr>
        </w:r>
        <w:r>
          <w:rPr>
            <w:noProof/>
            <w:webHidden/>
          </w:rPr>
          <w:fldChar w:fldCharType="separate"/>
        </w:r>
        <w:r>
          <w:rPr>
            <w:noProof/>
            <w:webHidden/>
          </w:rPr>
          <w:t>38</w:t>
        </w:r>
        <w:r>
          <w:rPr>
            <w:noProof/>
            <w:webHidden/>
          </w:rPr>
          <w:fldChar w:fldCharType="end"/>
        </w:r>
      </w:hyperlink>
    </w:p>
    <w:p w14:paraId="62D065FB" w14:textId="664480FA" w:rsidR="00276BFF" w:rsidRDefault="00276BFF">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73" w:history="1">
        <w:r w:rsidRPr="0045554B">
          <w:rPr>
            <w:rStyle w:val="Hyperlink"/>
            <w:noProof/>
            <w:cs/>
          </w:rPr>
          <w:t>บทที่ 4 ผลการดำเนินงานและวิจารณ์</w:t>
        </w:r>
        <w:r>
          <w:rPr>
            <w:noProof/>
            <w:webHidden/>
          </w:rPr>
          <w:tab/>
        </w:r>
        <w:r>
          <w:rPr>
            <w:noProof/>
            <w:webHidden/>
          </w:rPr>
          <w:fldChar w:fldCharType="begin"/>
        </w:r>
        <w:r>
          <w:rPr>
            <w:noProof/>
            <w:webHidden/>
          </w:rPr>
          <w:instrText xml:space="preserve"> PAGEREF _Toc241944273 \h </w:instrText>
        </w:r>
        <w:r>
          <w:rPr>
            <w:noProof/>
            <w:webHidden/>
          </w:rPr>
        </w:r>
        <w:r>
          <w:rPr>
            <w:noProof/>
            <w:webHidden/>
          </w:rPr>
          <w:fldChar w:fldCharType="separate"/>
        </w:r>
        <w:r>
          <w:rPr>
            <w:noProof/>
            <w:webHidden/>
          </w:rPr>
          <w:t>42</w:t>
        </w:r>
        <w:r>
          <w:rPr>
            <w:noProof/>
            <w:webHidden/>
          </w:rPr>
          <w:fldChar w:fldCharType="end"/>
        </w:r>
      </w:hyperlink>
    </w:p>
    <w:p w14:paraId="6FE5282B" w14:textId="5838B425"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74" w:history="1">
        <w:r w:rsidRPr="0045554B">
          <w:rPr>
            <w:rStyle w:val="Hyperlink"/>
            <w:noProof/>
          </w:rPr>
          <w:t>4.1.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ผลการเก็บรวบรวมและเตรียมข้อมูล</w:t>
        </w:r>
        <w:r>
          <w:rPr>
            <w:noProof/>
            <w:webHidden/>
          </w:rPr>
          <w:tab/>
        </w:r>
        <w:r>
          <w:rPr>
            <w:noProof/>
            <w:webHidden/>
          </w:rPr>
          <w:fldChar w:fldCharType="begin"/>
        </w:r>
        <w:r>
          <w:rPr>
            <w:noProof/>
            <w:webHidden/>
          </w:rPr>
          <w:instrText xml:space="preserve"> PAGEREF _Toc241944274 \h </w:instrText>
        </w:r>
        <w:r>
          <w:rPr>
            <w:noProof/>
            <w:webHidden/>
          </w:rPr>
        </w:r>
        <w:r>
          <w:rPr>
            <w:noProof/>
            <w:webHidden/>
          </w:rPr>
          <w:fldChar w:fldCharType="separate"/>
        </w:r>
        <w:r>
          <w:rPr>
            <w:noProof/>
            <w:webHidden/>
          </w:rPr>
          <w:t>42</w:t>
        </w:r>
        <w:r>
          <w:rPr>
            <w:noProof/>
            <w:webHidden/>
          </w:rPr>
          <w:fldChar w:fldCharType="end"/>
        </w:r>
      </w:hyperlink>
    </w:p>
    <w:p w14:paraId="4542FF98" w14:textId="19899CB1"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75" w:history="1">
        <w:r w:rsidRPr="0045554B">
          <w:rPr>
            <w:rStyle w:val="Hyperlink"/>
            <w:noProof/>
          </w:rPr>
          <w:t>4.2.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ผลการตรวจจับและจำแนกส่วนประกอบของสะพาน</w:t>
        </w:r>
        <w:r>
          <w:rPr>
            <w:noProof/>
            <w:webHidden/>
          </w:rPr>
          <w:tab/>
        </w:r>
        <w:r>
          <w:rPr>
            <w:noProof/>
            <w:webHidden/>
          </w:rPr>
          <w:fldChar w:fldCharType="begin"/>
        </w:r>
        <w:r>
          <w:rPr>
            <w:noProof/>
            <w:webHidden/>
          </w:rPr>
          <w:instrText xml:space="preserve"> PAGEREF _Toc241944275 \h </w:instrText>
        </w:r>
        <w:r>
          <w:rPr>
            <w:noProof/>
            <w:webHidden/>
          </w:rPr>
        </w:r>
        <w:r>
          <w:rPr>
            <w:noProof/>
            <w:webHidden/>
          </w:rPr>
          <w:fldChar w:fldCharType="separate"/>
        </w:r>
        <w:r>
          <w:rPr>
            <w:noProof/>
            <w:webHidden/>
          </w:rPr>
          <w:t>42</w:t>
        </w:r>
        <w:r>
          <w:rPr>
            <w:noProof/>
            <w:webHidden/>
          </w:rPr>
          <w:fldChar w:fldCharType="end"/>
        </w:r>
      </w:hyperlink>
    </w:p>
    <w:p w14:paraId="36543B5E" w14:textId="5742707E"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76" w:history="1">
        <w:r w:rsidRPr="0045554B">
          <w:rPr>
            <w:rStyle w:val="Hyperlink"/>
            <w:noProof/>
          </w:rPr>
          <w:t>4.3.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ผลการปรับพื้นผิว (</w:t>
        </w:r>
        <w:r w:rsidRPr="0045554B">
          <w:rPr>
            <w:rStyle w:val="Hyperlink"/>
            <w:noProof/>
          </w:rPr>
          <w:t xml:space="preserve">mesh) </w:t>
        </w:r>
        <w:r w:rsidRPr="0045554B">
          <w:rPr>
            <w:rStyle w:val="Hyperlink"/>
            <w:noProof/>
            <w:cs/>
          </w:rPr>
          <w:t>และตรวจจับระนาบของข้อมูลพอยต์คลาวด์</w:t>
        </w:r>
        <w:r>
          <w:rPr>
            <w:noProof/>
            <w:webHidden/>
          </w:rPr>
          <w:tab/>
        </w:r>
        <w:r>
          <w:rPr>
            <w:noProof/>
            <w:webHidden/>
          </w:rPr>
          <w:fldChar w:fldCharType="begin"/>
        </w:r>
        <w:r>
          <w:rPr>
            <w:noProof/>
            <w:webHidden/>
          </w:rPr>
          <w:instrText xml:space="preserve"> PAGEREF _Toc241944276 \h </w:instrText>
        </w:r>
        <w:r>
          <w:rPr>
            <w:noProof/>
            <w:webHidden/>
          </w:rPr>
        </w:r>
        <w:r>
          <w:rPr>
            <w:noProof/>
            <w:webHidden/>
          </w:rPr>
          <w:fldChar w:fldCharType="separate"/>
        </w:r>
        <w:r>
          <w:rPr>
            <w:noProof/>
            <w:webHidden/>
          </w:rPr>
          <w:t>46</w:t>
        </w:r>
        <w:r>
          <w:rPr>
            <w:noProof/>
            <w:webHidden/>
          </w:rPr>
          <w:fldChar w:fldCharType="end"/>
        </w:r>
      </w:hyperlink>
    </w:p>
    <w:p w14:paraId="5876541F" w14:textId="4F4689AB"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77" w:history="1">
        <w:r w:rsidRPr="0045554B">
          <w:rPr>
            <w:rStyle w:val="Hyperlink"/>
            <w:noProof/>
          </w:rPr>
          <w:t>4.4.</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ผลลัพธ์เชิงคุณภาพจากระบบจำแนกและประเมินสภาพโครงสร้างโดยรวมของสะพาน</w:t>
        </w:r>
        <w:r w:rsidRPr="0045554B">
          <w:rPr>
            <w:rStyle w:val="Hyperlink"/>
            <w:noProof/>
          </w:rPr>
          <w:t>: INFRAPULSE</w:t>
        </w:r>
        <w:r>
          <w:rPr>
            <w:noProof/>
            <w:webHidden/>
          </w:rPr>
          <w:tab/>
        </w:r>
        <w:r>
          <w:rPr>
            <w:noProof/>
            <w:webHidden/>
          </w:rPr>
          <w:fldChar w:fldCharType="begin"/>
        </w:r>
        <w:r>
          <w:rPr>
            <w:noProof/>
            <w:webHidden/>
          </w:rPr>
          <w:instrText xml:space="preserve"> PAGEREF _Toc241944277 \h </w:instrText>
        </w:r>
        <w:r>
          <w:rPr>
            <w:noProof/>
            <w:webHidden/>
          </w:rPr>
        </w:r>
        <w:r>
          <w:rPr>
            <w:noProof/>
            <w:webHidden/>
          </w:rPr>
          <w:fldChar w:fldCharType="separate"/>
        </w:r>
        <w:r>
          <w:rPr>
            <w:noProof/>
            <w:webHidden/>
          </w:rPr>
          <w:t>54</w:t>
        </w:r>
        <w:r>
          <w:rPr>
            <w:noProof/>
            <w:webHidden/>
          </w:rPr>
          <w:fldChar w:fldCharType="end"/>
        </w:r>
      </w:hyperlink>
    </w:p>
    <w:p w14:paraId="4E861455" w14:textId="353285DA" w:rsidR="00276BFF" w:rsidRDefault="00276BFF">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78" w:history="1">
        <w:r w:rsidRPr="0045554B">
          <w:rPr>
            <w:rStyle w:val="Hyperlink"/>
            <w:noProof/>
            <w:cs/>
          </w:rPr>
          <w:t>บทที่ 5 สรุปผลการดำเนินงานและข้อเสนอแนะ</w:t>
        </w:r>
        <w:r>
          <w:rPr>
            <w:noProof/>
            <w:webHidden/>
          </w:rPr>
          <w:tab/>
        </w:r>
        <w:r>
          <w:rPr>
            <w:noProof/>
            <w:webHidden/>
          </w:rPr>
          <w:fldChar w:fldCharType="begin"/>
        </w:r>
        <w:r>
          <w:rPr>
            <w:noProof/>
            <w:webHidden/>
          </w:rPr>
          <w:instrText xml:space="preserve"> PAGEREF _Toc241944278 \h </w:instrText>
        </w:r>
        <w:r>
          <w:rPr>
            <w:noProof/>
            <w:webHidden/>
          </w:rPr>
        </w:r>
        <w:r>
          <w:rPr>
            <w:noProof/>
            <w:webHidden/>
          </w:rPr>
          <w:fldChar w:fldCharType="separate"/>
        </w:r>
        <w:r>
          <w:rPr>
            <w:noProof/>
            <w:webHidden/>
          </w:rPr>
          <w:t>57</w:t>
        </w:r>
        <w:r>
          <w:rPr>
            <w:noProof/>
            <w:webHidden/>
          </w:rPr>
          <w:fldChar w:fldCharType="end"/>
        </w:r>
      </w:hyperlink>
    </w:p>
    <w:p w14:paraId="08C6F060" w14:textId="07EBEC0D"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79" w:history="1">
        <w:r w:rsidRPr="0045554B">
          <w:rPr>
            <w:rStyle w:val="Hyperlink"/>
            <w:noProof/>
          </w:rPr>
          <w:t>5.1.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สรุปตามวัตถุประสงค์การวิจัย</w:t>
        </w:r>
        <w:r>
          <w:rPr>
            <w:noProof/>
            <w:webHidden/>
          </w:rPr>
          <w:tab/>
        </w:r>
        <w:r>
          <w:rPr>
            <w:noProof/>
            <w:webHidden/>
          </w:rPr>
          <w:fldChar w:fldCharType="begin"/>
        </w:r>
        <w:r>
          <w:rPr>
            <w:noProof/>
            <w:webHidden/>
          </w:rPr>
          <w:instrText xml:space="preserve"> PAGEREF _Toc241944279 \h </w:instrText>
        </w:r>
        <w:r>
          <w:rPr>
            <w:noProof/>
            <w:webHidden/>
          </w:rPr>
        </w:r>
        <w:r>
          <w:rPr>
            <w:noProof/>
            <w:webHidden/>
          </w:rPr>
          <w:fldChar w:fldCharType="separate"/>
        </w:r>
        <w:r>
          <w:rPr>
            <w:noProof/>
            <w:webHidden/>
          </w:rPr>
          <w:t>57</w:t>
        </w:r>
        <w:r>
          <w:rPr>
            <w:noProof/>
            <w:webHidden/>
          </w:rPr>
          <w:fldChar w:fldCharType="end"/>
        </w:r>
      </w:hyperlink>
    </w:p>
    <w:p w14:paraId="53005124" w14:textId="130AACA7"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80" w:history="1">
        <w:r w:rsidRPr="0045554B">
          <w:rPr>
            <w:rStyle w:val="Hyperlink"/>
            <w:noProof/>
          </w:rPr>
          <w:t>5.1.1.</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การพัฒนากรอบการทำงาน </w:t>
        </w:r>
        <w:r w:rsidRPr="0045554B">
          <w:rPr>
            <w:rStyle w:val="Hyperlink"/>
            <w:noProof/>
          </w:rPr>
          <w:t>Semi-Automated Pipeline</w:t>
        </w:r>
        <w:r>
          <w:rPr>
            <w:noProof/>
            <w:webHidden/>
          </w:rPr>
          <w:tab/>
        </w:r>
        <w:r>
          <w:rPr>
            <w:noProof/>
            <w:webHidden/>
          </w:rPr>
          <w:fldChar w:fldCharType="begin"/>
        </w:r>
        <w:r>
          <w:rPr>
            <w:noProof/>
            <w:webHidden/>
          </w:rPr>
          <w:instrText xml:space="preserve"> PAGEREF _Toc241944280 \h </w:instrText>
        </w:r>
        <w:r>
          <w:rPr>
            <w:noProof/>
            <w:webHidden/>
          </w:rPr>
        </w:r>
        <w:r>
          <w:rPr>
            <w:noProof/>
            <w:webHidden/>
          </w:rPr>
          <w:fldChar w:fldCharType="separate"/>
        </w:r>
        <w:r>
          <w:rPr>
            <w:noProof/>
            <w:webHidden/>
          </w:rPr>
          <w:t>57</w:t>
        </w:r>
        <w:r>
          <w:rPr>
            <w:noProof/>
            <w:webHidden/>
          </w:rPr>
          <w:fldChar w:fldCharType="end"/>
        </w:r>
      </w:hyperlink>
    </w:p>
    <w:p w14:paraId="4E35A9BE" w14:textId="3D521D7D"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81" w:history="1">
        <w:r w:rsidRPr="0045554B">
          <w:rPr>
            <w:rStyle w:val="Hyperlink"/>
            <w:noProof/>
          </w:rPr>
          <w:t>5.1.2.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การสร้างชุดข้อมูล </w:t>
        </w:r>
        <w:r w:rsidRPr="0045554B">
          <w:rPr>
            <w:rStyle w:val="Hyperlink"/>
            <w:noProof/>
          </w:rPr>
          <w:t xml:space="preserve">Plane Capture </w:t>
        </w:r>
        <w:r w:rsidRPr="0045554B">
          <w:rPr>
            <w:rStyle w:val="Hyperlink"/>
            <w:noProof/>
            <w:cs/>
          </w:rPr>
          <w:t xml:space="preserve">สำหรับ </w:t>
        </w:r>
        <w:r w:rsidRPr="0045554B">
          <w:rPr>
            <w:rStyle w:val="Hyperlink"/>
            <w:noProof/>
          </w:rPr>
          <w:t>AI</w:t>
        </w:r>
        <w:r>
          <w:rPr>
            <w:noProof/>
            <w:webHidden/>
          </w:rPr>
          <w:tab/>
        </w:r>
        <w:r>
          <w:rPr>
            <w:noProof/>
            <w:webHidden/>
          </w:rPr>
          <w:fldChar w:fldCharType="begin"/>
        </w:r>
        <w:r>
          <w:rPr>
            <w:noProof/>
            <w:webHidden/>
          </w:rPr>
          <w:instrText xml:space="preserve"> PAGEREF _Toc241944281 \h </w:instrText>
        </w:r>
        <w:r>
          <w:rPr>
            <w:noProof/>
            <w:webHidden/>
          </w:rPr>
        </w:r>
        <w:r>
          <w:rPr>
            <w:noProof/>
            <w:webHidden/>
          </w:rPr>
          <w:fldChar w:fldCharType="separate"/>
        </w:r>
        <w:r>
          <w:rPr>
            <w:noProof/>
            <w:webHidden/>
          </w:rPr>
          <w:t>57</w:t>
        </w:r>
        <w:r>
          <w:rPr>
            <w:noProof/>
            <w:webHidden/>
          </w:rPr>
          <w:fldChar w:fldCharType="end"/>
        </w:r>
      </w:hyperlink>
    </w:p>
    <w:p w14:paraId="7BBDCBCA" w14:textId="0EC4510F" w:rsidR="00276BFF" w:rsidRDefault="00276BFF">
      <w:pPr>
        <w:pStyle w:val="TOC3"/>
        <w:tabs>
          <w:tab w:val="left" w:pos="1701"/>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82" w:history="1">
        <w:r w:rsidRPr="0045554B">
          <w:rPr>
            <w:rStyle w:val="Hyperlink"/>
            <w:noProof/>
          </w:rPr>
          <w:t>5.1.3.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การพัฒนาระบบประเมินสภาพสะพาน</w:t>
        </w:r>
        <w:r>
          <w:rPr>
            <w:noProof/>
            <w:webHidden/>
          </w:rPr>
          <w:tab/>
        </w:r>
        <w:r>
          <w:rPr>
            <w:noProof/>
            <w:webHidden/>
          </w:rPr>
          <w:fldChar w:fldCharType="begin"/>
        </w:r>
        <w:r>
          <w:rPr>
            <w:noProof/>
            <w:webHidden/>
          </w:rPr>
          <w:instrText xml:space="preserve"> PAGEREF _Toc241944282 \h </w:instrText>
        </w:r>
        <w:r>
          <w:rPr>
            <w:noProof/>
            <w:webHidden/>
          </w:rPr>
        </w:r>
        <w:r>
          <w:rPr>
            <w:noProof/>
            <w:webHidden/>
          </w:rPr>
          <w:fldChar w:fldCharType="separate"/>
        </w:r>
        <w:r>
          <w:rPr>
            <w:noProof/>
            <w:webHidden/>
          </w:rPr>
          <w:t>57</w:t>
        </w:r>
        <w:r>
          <w:rPr>
            <w:noProof/>
            <w:webHidden/>
          </w:rPr>
          <w:fldChar w:fldCharType="end"/>
        </w:r>
      </w:hyperlink>
    </w:p>
    <w:p w14:paraId="3B40088F" w14:textId="2188B598"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83" w:history="1">
        <w:r w:rsidRPr="0045554B">
          <w:rPr>
            <w:rStyle w:val="Hyperlink"/>
            <w:noProof/>
          </w:rPr>
          <w:t>5.2.</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 xml:space="preserve">ผลการพัฒนากรอบการทำงาน </w:t>
        </w:r>
        <w:r w:rsidRPr="0045554B">
          <w:rPr>
            <w:rStyle w:val="Hyperlink"/>
            <w:noProof/>
          </w:rPr>
          <w:t>Semi-Automated Framework</w:t>
        </w:r>
        <w:r>
          <w:rPr>
            <w:noProof/>
            <w:webHidden/>
          </w:rPr>
          <w:tab/>
        </w:r>
        <w:r>
          <w:rPr>
            <w:noProof/>
            <w:webHidden/>
          </w:rPr>
          <w:fldChar w:fldCharType="begin"/>
        </w:r>
        <w:r>
          <w:rPr>
            <w:noProof/>
            <w:webHidden/>
          </w:rPr>
          <w:instrText xml:space="preserve"> PAGEREF _Toc241944283 \h </w:instrText>
        </w:r>
        <w:r>
          <w:rPr>
            <w:noProof/>
            <w:webHidden/>
          </w:rPr>
        </w:r>
        <w:r>
          <w:rPr>
            <w:noProof/>
            <w:webHidden/>
          </w:rPr>
          <w:fldChar w:fldCharType="separate"/>
        </w:r>
        <w:r>
          <w:rPr>
            <w:noProof/>
            <w:webHidden/>
          </w:rPr>
          <w:t>57</w:t>
        </w:r>
        <w:r>
          <w:rPr>
            <w:noProof/>
            <w:webHidden/>
          </w:rPr>
          <w:fldChar w:fldCharType="end"/>
        </w:r>
      </w:hyperlink>
    </w:p>
    <w:p w14:paraId="22951950" w14:textId="0C8A7A63"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84" w:history="1">
        <w:r w:rsidRPr="0045554B">
          <w:rPr>
            <w:rStyle w:val="Hyperlink"/>
            <w:noProof/>
          </w:rPr>
          <w:t>5.3.</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ข้อค้นพบสำคัญ</w:t>
        </w:r>
        <w:r>
          <w:rPr>
            <w:noProof/>
            <w:webHidden/>
          </w:rPr>
          <w:tab/>
        </w:r>
        <w:r>
          <w:rPr>
            <w:noProof/>
            <w:webHidden/>
          </w:rPr>
          <w:fldChar w:fldCharType="begin"/>
        </w:r>
        <w:r>
          <w:rPr>
            <w:noProof/>
            <w:webHidden/>
          </w:rPr>
          <w:instrText xml:space="preserve"> PAGEREF _Toc241944284 \h </w:instrText>
        </w:r>
        <w:r>
          <w:rPr>
            <w:noProof/>
            <w:webHidden/>
          </w:rPr>
        </w:r>
        <w:r>
          <w:rPr>
            <w:noProof/>
            <w:webHidden/>
          </w:rPr>
          <w:fldChar w:fldCharType="separate"/>
        </w:r>
        <w:r>
          <w:rPr>
            <w:noProof/>
            <w:webHidden/>
          </w:rPr>
          <w:t>58</w:t>
        </w:r>
        <w:r>
          <w:rPr>
            <w:noProof/>
            <w:webHidden/>
          </w:rPr>
          <w:fldChar w:fldCharType="end"/>
        </w:r>
      </w:hyperlink>
    </w:p>
    <w:p w14:paraId="4CF8D0DA" w14:textId="2351E5F8"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85" w:history="1">
        <w:r w:rsidRPr="0045554B">
          <w:rPr>
            <w:rStyle w:val="Hyperlink"/>
            <w:noProof/>
          </w:rPr>
          <w:t>5.4.</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ข้อจำกัด</w:t>
        </w:r>
        <w:r>
          <w:rPr>
            <w:noProof/>
            <w:webHidden/>
          </w:rPr>
          <w:tab/>
        </w:r>
        <w:r>
          <w:rPr>
            <w:noProof/>
            <w:webHidden/>
          </w:rPr>
          <w:fldChar w:fldCharType="begin"/>
        </w:r>
        <w:r>
          <w:rPr>
            <w:noProof/>
            <w:webHidden/>
          </w:rPr>
          <w:instrText xml:space="preserve"> PAGEREF _Toc241944285 \h </w:instrText>
        </w:r>
        <w:r>
          <w:rPr>
            <w:noProof/>
            <w:webHidden/>
          </w:rPr>
        </w:r>
        <w:r>
          <w:rPr>
            <w:noProof/>
            <w:webHidden/>
          </w:rPr>
          <w:fldChar w:fldCharType="separate"/>
        </w:r>
        <w:r>
          <w:rPr>
            <w:noProof/>
            <w:webHidden/>
          </w:rPr>
          <w:t>58</w:t>
        </w:r>
        <w:r>
          <w:rPr>
            <w:noProof/>
            <w:webHidden/>
          </w:rPr>
          <w:fldChar w:fldCharType="end"/>
        </w:r>
      </w:hyperlink>
    </w:p>
    <w:p w14:paraId="00711D48" w14:textId="7217E9EE" w:rsidR="00276BFF" w:rsidRDefault="00276BFF">
      <w:pPr>
        <w:pStyle w:val="TOC2"/>
        <w:tabs>
          <w:tab w:val="left" w:pos="1077"/>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86" w:history="1">
        <w:r w:rsidRPr="0045554B">
          <w:rPr>
            <w:rStyle w:val="Hyperlink"/>
            <w:noProof/>
          </w:rPr>
          <w:t>5.5.</w:t>
        </w:r>
        <w:r>
          <w:rPr>
            <w:rFonts w:asciiTheme="minorHAnsi" w:eastAsiaTheme="minorEastAsia" w:hAnsiTheme="minorHAnsi" w:cstheme="minorBidi"/>
            <w:noProof/>
            <w:kern w:val="2"/>
            <w:sz w:val="24"/>
            <w:szCs w:val="24"/>
            <w:lang w:eastAsia="en-US" w:bidi="ar-SA"/>
            <w14:ligatures w14:val="standardContextual"/>
          </w:rPr>
          <w:tab/>
        </w:r>
        <w:r w:rsidRPr="0045554B">
          <w:rPr>
            <w:rStyle w:val="Hyperlink"/>
            <w:noProof/>
            <w:cs/>
          </w:rPr>
          <w:t>ข้อเสนอแนะ</w:t>
        </w:r>
        <w:r>
          <w:rPr>
            <w:noProof/>
            <w:webHidden/>
          </w:rPr>
          <w:tab/>
        </w:r>
        <w:r>
          <w:rPr>
            <w:noProof/>
            <w:webHidden/>
          </w:rPr>
          <w:fldChar w:fldCharType="begin"/>
        </w:r>
        <w:r>
          <w:rPr>
            <w:noProof/>
            <w:webHidden/>
          </w:rPr>
          <w:instrText xml:space="preserve"> PAGEREF _Toc241944286 \h </w:instrText>
        </w:r>
        <w:r>
          <w:rPr>
            <w:noProof/>
            <w:webHidden/>
          </w:rPr>
        </w:r>
        <w:r>
          <w:rPr>
            <w:noProof/>
            <w:webHidden/>
          </w:rPr>
          <w:fldChar w:fldCharType="separate"/>
        </w:r>
        <w:r>
          <w:rPr>
            <w:noProof/>
            <w:webHidden/>
          </w:rPr>
          <w:t>59</w:t>
        </w:r>
        <w:r>
          <w:rPr>
            <w:noProof/>
            <w:webHidden/>
          </w:rPr>
          <w:fldChar w:fldCharType="end"/>
        </w:r>
      </w:hyperlink>
    </w:p>
    <w:p w14:paraId="0E7CFDB8" w14:textId="448824C9" w:rsidR="00276BFF" w:rsidRDefault="00276BFF">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87" w:history="1">
        <w:r w:rsidRPr="0045554B">
          <w:rPr>
            <w:rStyle w:val="Hyperlink"/>
            <w:noProof/>
            <w:cs/>
          </w:rPr>
          <w:t>บรรณานุกรม</w:t>
        </w:r>
        <w:r>
          <w:rPr>
            <w:noProof/>
            <w:webHidden/>
          </w:rPr>
          <w:tab/>
        </w:r>
        <w:r>
          <w:rPr>
            <w:noProof/>
            <w:webHidden/>
          </w:rPr>
          <w:fldChar w:fldCharType="begin"/>
        </w:r>
        <w:r>
          <w:rPr>
            <w:noProof/>
            <w:webHidden/>
          </w:rPr>
          <w:instrText xml:space="preserve"> PAGEREF _Toc241944287 \h </w:instrText>
        </w:r>
        <w:r>
          <w:rPr>
            <w:noProof/>
            <w:webHidden/>
          </w:rPr>
        </w:r>
        <w:r>
          <w:rPr>
            <w:noProof/>
            <w:webHidden/>
          </w:rPr>
          <w:fldChar w:fldCharType="separate"/>
        </w:r>
        <w:r>
          <w:rPr>
            <w:noProof/>
            <w:webHidden/>
          </w:rPr>
          <w:t>60</w:t>
        </w:r>
        <w:r>
          <w:rPr>
            <w:noProof/>
            <w:webHidden/>
          </w:rPr>
          <w:fldChar w:fldCharType="end"/>
        </w:r>
      </w:hyperlink>
    </w:p>
    <w:p w14:paraId="6C1E35E9" w14:textId="07E147CC" w:rsidR="00276BFF" w:rsidRDefault="00276BFF">
      <w:pPr>
        <w:pStyle w:val="TOC1"/>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88" w:history="1">
        <w:r w:rsidRPr="0045554B">
          <w:rPr>
            <w:rStyle w:val="Hyperlink"/>
            <w:noProof/>
            <w:cs/>
          </w:rPr>
          <w:t>ประวัตินิสิต</w:t>
        </w:r>
        <w:r>
          <w:rPr>
            <w:noProof/>
            <w:webHidden/>
          </w:rPr>
          <w:tab/>
        </w:r>
        <w:r>
          <w:rPr>
            <w:noProof/>
            <w:webHidden/>
          </w:rPr>
          <w:fldChar w:fldCharType="begin"/>
        </w:r>
        <w:r>
          <w:rPr>
            <w:noProof/>
            <w:webHidden/>
          </w:rPr>
          <w:instrText xml:space="preserve"> PAGEREF _Toc241944288 \h </w:instrText>
        </w:r>
        <w:r>
          <w:rPr>
            <w:noProof/>
            <w:webHidden/>
          </w:rPr>
        </w:r>
        <w:r>
          <w:rPr>
            <w:noProof/>
            <w:webHidden/>
          </w:rPr>
          <w:fldChar w:fldCharType="separate"/>
        </w:r>
        <w:r>
          <w:rPr>
            <w:noProof/>
            <w:webHidden/>
          </w:rPr>
          <w:t>62</w:t>
        </w:r>
        <w:r>
          <w:rPr>
            <w:noProof/>
            <w:webHidden/>
          </w:rPr>
          <w:fldChar w:fldCharType="end"/>
        </w:r>
      </w:hyperlink>
    </w:p>
    <w:p w14:paraId="2434EA4F" w14:textId="5E072E95" w:rsidR="00AB4C9F" w:rsidRPr="003F6C80" w:rsidRDefault="00D6656E" w:rsidP="000E397B">
      <w:pPr>
        <w:pStyle w:val="Normal-Header"/>
        <w:jc w:val="thaiDistribute"/>
        <w:rPr>
          <w:lang w:eastAsia="en-US"/>
        </w:rPr>
      </w:pPr>
      <w:r w:rsidRPr="00912BFE">
        <w:rPr>
          <w:caps/>
          <w:lang w:eastAsia="en-US"/>
        </w:rPr>
        <w:fldChar w:fldCharType="end"/>
      </w:r>
      <w:bookmarkStart w:id="11" w:name="_Toc273106108"/>
      <w:bookmarkStart w:id="12" w:name="_Toc273107700"/>
    </w:p>
    <w:p w14:paraId="1D0DA8A6" w14:textId="77777777" w:rsidR="00E77411" w:rsidRPr="003F6C80" w:rsidRDefault="00E77411" w:rsidP="00D840A2">
      <w:pPr>
        <w:pStyle w:val="ENG-Header"/>
        <w:pageBreakBefore/>
      </w:pPr>
      <w:bookmarkStart w:id="13" w:name="_Toc241944216"/>
      <w:r w:rsidRPr="003F6C80">
        <w:rPr>
          <w:cs/>
        </w:rPr>
        <w:t>สารบัญตาราง</w:t>
      </w:r>
      <w:bookmarkEnd w:id="13"/>
    </w:p>
    <w:p w14:paraId="6101ACE0" w14:textId="5F540873" w:rsidR="00276BFF" w:rsidRDefault="00D6656E">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r w:rsidRPr="003F6C80">
        <w:rPr>
          <w:sz w:val="20"/>
          <w:szCs w:val="23"/>
        </w:rPr>
        <w:fldChar w:fldCharType="begin"/>
      </w:r>
      <w:r w:rsidR="00E23C70" w:rsidRPr="003F6C80">
        <w:rPr>
          <w:sz w:val="20"/>
          <w:szCs w:val="23"/>
        </w:rPr>
        <w:instrText xml:space="preserve"> TOC \h \z \t "ENG-Table" \c </w:instrText>
      </w:r>
      <w:r w:rsidRPr="003F6C80">
        <w:rPr>
          <w:sz w:val="20"/>
          <w:szCs w:val="23"/>
        </w:rPr>
        <w:fldChar w:fldCharType="separate"/>
      </w:r>
      <w:hyperlink w:anchor="_Toc241944289" w:history="1">
        <w:r w:rsidR="00276BFF" w:rsidRPr="00FA20D0">
          <w:rPr>
            <w:rStyle w:val="Hyperlink"/>
            <w:b/>
            <w:bCs/>
            <w:noProof/>
          </w:rPr>
          <w:t>ตารางที่ 1</w:t>
        </w:r>
        <w:r w:rsidR="00276BFF">
          <w:rPr>
            <w:rFonts w:asciiTheme="minorHAnsi" w:eastAsiaTheme="minorEastAsia" w:hAnsiTheme="minorHAnsi" w:cstheme="minorBidi"/>
            <w:noProof/>
            <w:kern w:val="2"/>
            <w:sz w:val="24"/>
            <w:szCs w:val="24"/>
            <w:lang w:eastAsia="en-US" w:bidi="ar-SA"/>
            <w14:ligatures w14:val="standardContextual"/>
          </w:rPr>
          <w:tab/>
        </w:r>
        <w:r w:rsidR="00276BFF" w:rsidRPr="00FA20D0">
          <w:rPr>
            <w:rStyle w:val="Hyperlink"/>
            <w:noProof/>
            <w:cs/>
          </w:rPr>
          <w:t>อัลกอริทึมและพารามิเตอร์ที่สำคัญในระบบจำแนกองค์ประกอบของสะพานโดยอัตโนมัติ</w:t>
        </w:r>
        <w:r w:rsidR="00276BFF">
          <w:rPr>
            <w:noProof/>
            <w:webHidden/>
          </w:rPr>
          <w:tab/>
        </w:r>
        <w:r w:rsidR="00276BFF">
          <w:rPr>
            <w:noProof/>
            <w:webHidden/>
          </w:rPr>
          <w:fldChar w:fldCharType="begin"/>
        </w:r>
        <w:r w:rsidR="00276BFF">
          <w:rPr>
            <w:noProof/>
            <w:webHidden/>
          </w:rPr>
          <w:instrText xml:space="preserve"> PAGEREF _Toc241944289 \h </w:instrText>
        </w:r>
        <w:r w:rsidR="00276BFF">
          <w:rPr>
            <w:noProof/>
            <w:webHidden/>
          </w:rPr>
        </w:r>
        <w:r w:rsidR="00276BFF">
          <w:rPr>
            <w:noProof/>
            <w:webHidden/>
          </w:rPr>
          <w:fldChar w:fldCharType="separate"/>
        </w:r>
        <w:r w:rsidR="00276BFF">
          <w:rPr>
            <w:noProof/>
            <w:webHidden/>
          </w:rPr>
          <w:t>32</w:t>
        </w:r>
        <w:r w:rsidR="00276BFF">
          <w:rPr>
            <w:noProof/>
            <w:webHidden/>
          </w:rPr>
          <w:fldChar w:fldCharType="end"/>
        </w:r>
      </w:hyperlink>
    </w:p>
    <w:p w14:paraId="1851ED70" w14:textId="482EFB44"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90" w:history="1">
        <w:r w:rsidRPr="00FA20D0">
          <w:rPr>
            <w:rStyle w:val="Hyperlink"/>
            <w:b/>
            <w:bCs/>
            <w:noProof/>
          </w:rPr>
          <w:t>ตารางที่ 2</w:t>
        </w:r>
        <w:r>
          <w:rPr>
            <w:rFonts w:asciiTheme="minorHAnsi" w:eastAsiaTheme="minorEastAsia" w:hAnsiTheme="minorHAnsi" w:cstheme="minorBidi"/>
            <w:noProof/>
            <w:kern w:val="2"/>
            <w:sz w:val="24"/>
            <w:szCs w:val="24"/>
            <w:lang w:eastAsia="en-US" w:bidi="ar-SA"/>
            <w14:ligatures w14:val="standardContextual"/>
          </w:rPr>
          <w:tab/>
        </w:r>
        <w:r w:rsidRPr="00FA20D0">
          <w:rPr>
            <w:rStyle w:val="Hyperlink"/>
            <w:noProof/>
            <w:cs/>
          </w:rPr>
          <w:t xml:space="preserve">พารามิเตอร์ที่สำคัญสำหรับ </w:t>
        </w:r>
        <w:r w:rsidRPr="00FA20D0">
          <w:rPr>
            <w:rStyle w:val="Hyperlink"/>
            <w:noProof/>
          </w:rPr>
          <w:t>DBSCAN</w:t>
        </w:r>
        <w:r>
          <w:rPr>
            <w:noProof/>
            <w:webHidden/>
          </w:rPr>
          <w:tab/>
        </w:r>
        <w:r>
          <w:rPr>
            <w:noProof/>
            <w:webHidden/>
          </w:rPr>
          <w:fldChar w:fldCharType="begin"/>
        </w:r>
        <w:r>
          <w:rPr>
            <w:noProof/>
            <w:webHidden/>
          </w:rPr>
          <w:instrText xml:space="preserve"> PAGEREF _Toc241944290 \h </w:instrText>
        </w:r>
        <w:r>
          <w:rPr>
            <w:noProof/>
            <w:webHidden/>
          </w:rPr>
        </w:r>
        <w:r>
          <w:rPr>
            <w:noProof/>
            <w:webHidden/>
          </w:rPr>
          <w:fldChar w:fldCharType="separate"/>
        </w:r>
        <w:r>
          <w:rPr>
            <w:noProof/>
            <w:webHidden/>
          </w:rPr>
          <w:t>32</w:t>
        </w:r>
        <w:r>
          <w:rPr>
            <w:noProof/>
            <w:webHidden/>
          </w:rPr>
          <w:fldChar w:fldCharType="end"/>
        </w:r>
      </w:hyperlink>
    </w:p>
    <w:p w14:paraId="1A0E8FEC" w14:textId="0136A3C4"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91" w:history="1">
        <w:r w:rsidRPr="00FA20D0">
          <w:rPr>
            <w:rStyle w:val="Hyperlink"/>
            <w:b/>
            <w:bCs/>
            <w:noProof/>
          </w:rPr>
          <w:t>ตารางที่ 3</w:t>
        </w:r>
        <w:r>
          <w:rPr>
            <w:rFonts w:asciiTheme="minorHAnsi" w:eastAsiaTheme="minorEastAsia" w:hAnsiTheme="minorHAnsi" w:cstheme="minorBidi"/>
            <w:noProof/>
            <w:kern w:val="2"/>
            <w:sz w:val="24"/>
            <w:szCs w:val="24"/>
            <w:lang w:eastAsia="en-US" w:bidi="ar-SA"/>
            <w14:ligatures w14:val="standardContextual"/>
          </w:rPr>
          <w:tab/>
        </w:r>
        <w:r w:rsidRPr="00FA20D0">
          <w:rPr>
            <w:rStyle w:val="Hyperlink"/>
            <w:noProof/>
            <w:cs/>
          </w:rPr>
          <w:t>การจำแนกประเภทความเสียหายตามเป้าหมาย</w:t>
        </w:r>
        <w:r>
          <w:rPr>
            <w:noProof/>
            <w:webHidden/>
          </w:rPr>
          <w:tab/>
        </w:r>
        <w:r>
          <w:rPr>
            <w:noProof/>
            <w:webHidden/>
          </w:rPr>
          <w:fldChar w:fldCharType="begin"/>
        </w:r>
        <w:r>
          <w:rPr>
            <w:noProof/>
            <w:webHidden/>
          </w:rPr>
          <w:instrText xml:space="preserve"> PAGEREF _Toc241944291 \h </w:instrText>
        </w:r>
        <w:r>
          <w:rPr>
            <w:noProof/>
            <w:webHidden/>
          </w:rPr>
        </w:r>
        <w:r>
          <w:rPr>
            <w:noProof/>
            <w:webHidden/>
          </w:rPr>
          <w:fldChar w:fldCharType="separate"/>
        </w:r>
        <w:r>
          <w:rPr>
            <w:noProof/>
            <w:webHidden/>
          </w:rPr>
          <w:t>36</w:t>
        </w:r>
        <w:r>
          <w:rPr>
            <w:noProof/>
            <w:webHidden/>
          </w:rPr>
          <w:fldChar w:fldCharType="end"/>
        </w:r>
      </w:hyperlink>
    </w:p>
    <w:p w14:paraId="3BB406FC" w14:textId="1CBAA805"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92" w:history="1">
        <w:r w:rsidRPr="00FA20D0">
          <w:rPr>
            <w:rStyle w:val="Hyperlink"/>
            <w:b/>
            <w:bCs/>
            <w:noProof/>
            <w:cs/>
          </w:rPr>
          <w:t>ตารางที่ 4</w:t>
        </w:r>
        <w:r>
          <w:rPr>
            <w:rFonts w:asciiTheme="minorHAnsi" w:eastAsiaTheme="minorEastAsia" w:hAnsiTheme="minorHAnsi" w:cstheme="minorBidi"/>
            <w:noProof/>
            <w:kern w:val="2"/>
            <w:sz w:val="24"/>
            <w:szCs w:val="24"/>
            <w:lang w:eastAsia="en-US" w:bidi="ar-SA"/>
            <w14:ligatures w14:val="standardContextual"/>
          </w:rPr>
          <w:tab/>
        </w:r>
        <w:r w:rsidRPr="00FA20D0">
          <w:rPr>
            <w:rStyle w:val="Hyperlink"/>
            <w:noProof/>
            <w:cs/>
          </w:rPr>
          <w:t xml:space="preserve">การประเมินค่าความเชื่อมั่นของ </w:t>
        </w:r>
        <w:r w:rsidRPr="00FA20D0">
          <w:rPr>
            <w:rStyle w:val="Hyperlink"/>
            <w:noProof/>
          </w:rPr>
          <w:t xml:space="preserve">AI </w:t>
        </w:r>
        <w:r w:rsidRPr="00FA20D0">
          <w:rPr>
            <w:rStyle w:val="Hyperlink"/>
            <w:noProof/>
            <w:cs/>
          </w:rPr>
          <w:t>ที่ใช้ตรวจสอบความเสียหาย</w:t>
        </w:r>
        <w:r>
          <w:rPr>
            <w:noProof/>
            <w:webHidden/>
          </w:rPr>
          <w:tab/>
        </w:r>
        <w:r>
          <w:rPr>
            <w:noProof/>
            <w:webHidden/>
          </w:rPr>
          <w:fldChar w:fldCharType="begin"/>
        </w:r>
        <w:r>
          <w:rPr>
            <w:noProof/>
            <w:webHidden/>
          </w:rPr>
          <w:instrText xml:space="preserve"> PAGEREF _Toc241944292 \h </w:instrText>
        </w:r>
        <w:r>
          <w:rPr>
            <w:noProof/>
            <w:webHidden/>
          </w:rPr>
        </w:r>
        <w:r>
          <w:rPr>
            <w:noProof/>
            <w:webHidden/>
          </w:rPr>
          <w:fldChar w:fldCharType="separate"/>
        </w:r>
        <w:r>
          <w:rPr>
            <w:noProof/>
            <w:webHidden/>
          </w:rPr>
          <w:t>37</w:t>
        </w:r>
        <w:r>
          <w:rPr>
            <w:noProof/>
            <w:webHidden/>
          </w:rPr>
          <w:fldChar w:fldCharType="end"/>
        </w:r>
      </w:hyperlink>
    </w:p>
    <w:p w14:paraId="047CB882" w14:textId="2475D8E8"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93" w:history="1">
        <w:r w:rsidRPr="00FA20D0">
          <w:rPr>
            <w:rStyle w:val="Hyperlink"/>
            <w:b/>
            <w:bCs/>
            <w:noProof/>
          </w:rPr>
          <w:t>ตารางที่ 5</w:t>
        </w:r>
        <w:r>
          <w:rPr>
            <w:rFonts w:asciiTheme="minorHAnsi" w:eastAsiaTheme="minorEastAsia" w:hAnsiTheme="minorHAnsi" w:cstheme="minorBidi"/>
            <w:noProof/>
            <w:kern w:val="2"/>
            <w:sz w:val="24"/>
            <w:szCs w:val="24"/>
            <w:lang w:eastAsia="en-US" w:bidi="ar-SA"/>
            <w14:ligatures w14:val="standardContextual"/>
          </w:rPr>
          <w:tab/>
        </w:r>
        <w:r w:rsidRPr="00FA20D0">
          <w:rPr>
            <w:rStyle w:val="Hyperlink"/>
            <w:noProof/>
          </w:rPr>
          <w:t>Manual Inspection Modal</w:t>
        </w:r>
        <w:r>
          <w:rPr>
            <w:noProof/>
            <w:webHidden/>
          </w:rPr>
          <w:tab/>
        </w:r>
        <w:r>
          <w:rPr>
            <w:noProof/>
            <w:webHidden/>
          </w:rPr>
          <w:fldChar w:fldCharType="begin"/>
        </w:r>
        <w:r>
          <w:rPr>
            <w:noProof/>
            <w:webHidden/>
          </w:rPr>
          <w:instrText xml:space="preserve"> PAGEREF _Toc241944293 \h </w:instrText>
        </w:r>
        <w:r>
          <w:rPr>
            <w:noProof/>
            <w:webHidden/>
          </w:rPr>
        </w:r>
        <w:r>
          <w:rPr>
            <w:noProof/>
            <w:webHidden/>
          </w:rPr>
          <w:fldChar w:fldCharType="separate"/>
        </w:r>
        <w:r>
          <w:rPr>
            <w:noProof/>
            <w:webHidden/>
          </w:rPr>
          <w:t>38</w:t>
        </w:r>
        <w:r>
          <w:rPr>
            <w:noProof/>
            <w:webHidden/>
          </w:rPr>
          <w:fldChar w:fldCharType="end"/>
        </w:r>
      </w:hyperlink>
    </w:p>
    <w:p w14:paraId="3FBF073A" w14:textId="504194F3"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94" w:history="1">
        <w:r w:rsidRPr="00FA20D0">
          <w:rPr>
            <w:rStyle w:val="Hyperlink"/>
            <w:b/>
            <w:bCs/>
            <w:noProof/>
            <w:cs/>
          </w:rPr>
          <w:t>ตารางที่ 6</w:t>
        </w:r>
        <w:r>
          <w:rPr>
            <w:rFonts w:asciiTheme="minorHAnsi" w:eastAsiaTheme="minorEastAsia" w:hAnsiTheme="minorHAnsi" w:cstheme="minorBidi"/>
            <w:noProof/>
            <w:kern w:val="2"/>
            <w:sz w:val="24"/>
            <w:szCs w:val="24"/>
            <w:lang w:eastAsia="en-US" w:bidi="ar-SA"/>
            <w14:ligatures w14:val="standardContextual"/>
          </w:rPr>
          <w:tab/>
        </w:r>
        <w:r w:rsidRPr="00FA20D0">
          <w:rPr>
            <w:rStyle w:val="Hyperlink"/>
            <w:noProof/>
            <w:cs/>
          </w:rPr>
          <w:t xml:space="preserve">เกณฑ์การประเมินระดับความเสียหายตามมาตรฐานกรมทางหลวง </w:t>
        </w:r>
        <w:r w:rsidRPr="00FA20D0">
          <w:rPr>
            <w:rStyle w:val="Hyperlink"/>
            <w:noProof/>
          </w:rPr>
          <w:t>(DOH Rating)</w:t>
        </w:r>
        <w:r>
          <w:rPr>
            <w:noProof/>
            <w:webHidden/>
          </w:rPr>
          <w:tab/>
        </w:r>
        <w:r>
          <w:rPr>
            <w:noProof/>
            <w:webHidden/>
          </w:rPr>
          <w:fldChar w:fldCharType="begin"/>
        </w:r>
        <w:r>
          <w:rPr>
            <w:noProof/>
            <w:webHidden/>
          </w:rPr>
          <w:instrText xml:space="preserve"> PAGEREF _Toc241944294 \h </w:instrText>
        </w:r>
        <w:r>
          <w:rPr>
            <w:noProof/>
            <w:webHidden/>
          </w:rPr>
        </w:r>
        <w:r>
          <w:rPr>
            <w:noProof/>
            <w:webHidden/>
          </w:rPr>
          <w:fldChar w:fldCharType="separate"/>
        </w:r>
        <w:r>
          <w:rPr>
            <w:noProof/>
            <w:webHidden/>
          </w:rPr>
          <w:t>38</w:t>
        </w:r>
        <w:r>
          <w:rPr>
            <w:noProof/>
            <w:webHidden/>
          </w:rPr>
          <w:fldChar w:fldCharType="end"/>
        </w:r>
      </w:hyperlink>
    </w:p>
    <w:p w14:paraId="1E851829" w14:textId="26BECDD7"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95" w:history="1">
        <w:r w:rsidRPr="00FA20D0">
          <w:rPr>
            <w:rStyle w:val="Hyperlink"/>
            <w:b/>
            <w:bCs/>
            <w:noProof/>
          </w:rPr>
          <w:t>ตารางที่ 7</w:t>
        </w:r>
        <w:r>
          <w:rPr>
            <w:rFonts w:asciiTheme="minorHAnsi" w:eastAsiaTheme="minorEastAsia" w:hAnsiTheme="minorHAnsi" w:cstheme="minorBidi"/>
            <w:noProof/>
            <w:kern w:val="2"/>
            <w:sz w:val="24"/>
            <w:szCs w:val="24"/>
            <w:lang w:eastAsia="en-US" w:bidi="ar-SA"/>
            <w14:ligatures w14:val="standardContextual"/>
          </w:rPr>
          <w:tab/>
        </w:r>
        <w:r w:rsidRPr="00FA20D0">
          <w:rPr>
            <w:rStyle w:val="Hyperlink"/>
            <w:noProof/>
            <w:cs/>
          </w:rPr>
          <w:t>น้ำหนักความสำคัญของชิ้นส่วนโครงสร้าง (</w:t>
        </w:r>
        <w:r w:rsidRPr="00FA20D0">
          <w:rPr>
            <w:rStyle w:val="Hyperlink"/>
            <w:noProof/>
          </w:rPr>
          <w:t>Component Weight</w:t>
        </w:r>
        <w:r w:rsidRPr="00FA20D0">
          <w:rPr>
            <w:rStyle w:val="Hyperlink"/>
            <w:noProof/>
            <w:cs/>
          </w:rPr>
          <w:t>)</w:t>
        </w:r>
        <w:r>
          <w:rPr>
            <w:noProof/>
            <w:webHidden/>
          </w:rPr>
          <w:tab/>
        </w:r>
        <w:r>
          <w:rPr>
            <w:noProof/>
            <w:webHidden/>
          </w:rPr>
          <w:fldChar w:fldCharType="begin"/>
        </w:r>
        <w:r>
          <w:rPr>
            <w:noProof/>
            <w:webHidden/>
          </w:rPr>
          <w:instrText xml:space="preserve"> PAGEREF _Toc241944295 \h </w:instrText>
        </w:r>
        <w:r>
          <w:rPr>
            <w:noProof/>
            <w:webHidden/>
          </w:rPr>
        </w:r>
        <w:r>
          <w:rPr>
            <w:noProof/>
            <w:webHidden/>
          </w:rPr>
          <w:fldChar w:fldCharType="separate"/>
        </w:r>
        <w:r>
          <w:rPr>
            <w:noProof/>
            <w:webHidden/>
          </w:rPr>
          <w:t>39</w:t>
        </w:r>
        <w:r>
          <w:rPr>
            <w:noProof/>
            <w:webHidden/>
          </w:rPr>
          <w:fldChar w:fldCharType="end"/>
        </w:r>
      </w:hyperlink>
    </w:p>
    <w:p w14:paraId="72FC996F" w14:textId="61EBB4E2"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96" w:history="1">
        <w:r w:rsidRPr="00FA20D0">
          <w:rPr>
            <w:rStyle w:val="Hyperlink"/>
            <w:b/>
            <w:bCs/>
            <w:noProof/>
          </w:rPr>
          <w:t>ตารางที่ 8</w:t>
        </w:r>
        <w:r>
          <w:rPr>
            <w:rFonts w:asciiTheme="minorHAnsi" w:eastAsiaTheme="minorEastAsia" w:hAnsiTheme="minorHAnsi" w:cstheme="minorBidi"/>
            <w:noProof/>
            <w:kern w:val="2"/>
            <w:sz w:val="24"/>
            <w:szCs w:val="24"/>
            <w:lang w:eastAsia="en-US" w:bidi="ar-SA"/>
            <w14:ligatures w14:val="standardContextual"/>
          </w:rPr>
          <w:tab/>
        </w:r>
        <w:r w:rsidRPr="00FA20D0">
          <w:rPr>
            <w:rStyle w:val="Hyperlink"/>
            <w:noProof/>
            <w:cs/>
          </w:rPr>
          <w:t>น้ำหนักความวิกฤตของประเภทความเสียหาย</w:t>
        </w:r>
        <w:r w:rsidRPr="00FA20D0">
          <w:rPr>
            <w:rStyle w:val="Hyperlink"/>
            <w:noProof/>
          </w:rPr>
          <w:t xml:space="preserve"> </w:t>
        </w:r>
        <w:r w:rsidRPr="00FA20D0">
          <w:rPr>
            <w:rStyle w:val="Hyperlink"/>
            <w:noProof/>
            <w:cs/>
          </w:rPr>
          <w:t>(</w:t>
        </w:r>
        <w:r w:rsidRPr="00FA20D0">
          <w:rPr>
            <w:rStyle w:val="Hyperlink"/>
            <w:noProof/>
          </w:rPr>
          <w:t>Defect Criticality Weight</w:t>
        </w:r>
        <w:r w:rsidRPr="00FA20D0">
          <w:rPr>
            <w:rStyle w:val="Hyperlink"/>
            <w:noProof/>
            <w:cs/>
          </w:rPr>
          <w:t>)</w:t>
        </w:r>
        <w:r>
          <w:rPr>
            <w:noProof/>
            <w:webHidden/>
          </w:rPr>
          <w:tab/>
        </w:r>
        <w:r>
          <w:rPr>
            <w:noProof/>
            <w:webHidden/>
          </w:rPr>
          <w:fldChar w:fldCharType="begin"/>
        </w:r>
        <w:r>
          <w:rPr>
            <w:noProof/>
            <w:webHidden/>
          </w:rPr>
          <w:instrText xml:space="preserve"> PAGEREF _Toc241944296 \h </w:instrText>
        </w:r>
        <w:r>
          <w:rPr>
            <w:noProof/>
            <w:webHidden/>
          </w:rPr>
        </w:r>
        <w:r>
          <w:rPr>
            <w:noProof/>
            <w:webHidden/>
          </w:rPr>
          <w:fldChar w:fldCharType="separate"/>
        </w:r>
        <w:r>
          <w:rPr>
            <w:noProof/>
            <w:webHidden/>
          </w:rPr>
          <w:t>40</w:t>
        </w:r>
        <w:r>
          <w:rPr>
            <w:noProof/>
            <w:webHidden/>
          </w:rPr>
          <w:fldChar w:fldCharType="end"/>
        </w:r>
      </w:hyperlink>
    </w:p>
    <w:p w14:paraId="5F972E89" w14:textId="217D8DAE"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97" w:history="1">
        <w:r w:rsidRPr="00FA20D0">
          <w:rPr>
            <w:rStyle w:val="Hyperlink"/>
            <w:b/>
            <w:bCs/>
            <w:noProof/>
          </w:rPr>
          <w:t>ตารางที่ 9</w:t>
        </w:r>
        <w:r>
          <w:rPr>
            <w:rFonts w:asciiTheme="minorHAnsi" w:eastAsiaTheme="minorEastAsia" w:hAnsiTheme="minorHAnsi" w:cstheme="minorBidi"/>
            <w:noProof/>
            <w:kern w:val="2"/>
            <w:sz w:val="24"/>
            <w:szCs w:val="24"/>
            <w:lang w:eastAsia="en-US" w:bidi="ar-SA"/>
            <w14:ligatures w14:val="standardContextual"/>
          </w:rPr>
          <w:tab/>
        </w:r>
        <w:r w:rsidRPr="00FA20D0">
          <w:rPr>
            <w:rStyle w:val="Hyperlink"/>
            <w:noProof/>
            <w:cs/>
          </w:rPr>
          <w:t>ดัชนีชี้วัดระดับความเร่งด่วน</w:t>
        </w:r>
        <w:r>
          <w:rPr>
            <w:noProof/>
            <w:webHidden/>
          </w:rPr>
          <w:tab/>
        </w:r>
        <w:r>
          <w:rPr>
            <w:noProof/>
            <w:webHidden/>
          </w:rPr>
          <w:fldChar w:fldCharType="begin"/>
        </w:r>
        <w:r>
          <w:rPr>
            <w:noProof/>
            <w:webHidden/>
          </w:rPr>
          <w:instrText xml:space="preserve"> PAGEREF _Toc241944297 \h </w:instrText>
        </w:r>
        <w:r>
          <w:rPr>
            <w:noProof/>
            <w:webHidden/>
          </w:rPr>
        </w:r>
        <w:r>
          <w:rPr>
            <w:noProof/>
            <w:webHidden/>
          </w:rPr>
          <w:fldChar w:fldCharType="separate"/>
        </w:r>
        <w:r>
          <w:rPr>
            <w:noProof/>
            <w:webHidden/>
          </w:rPr>
          <w:t>40</w:t>
        </w:r>
        <w:r>
          <w:rPr>
            <w:noProof/>
            <w:webHidden/>
          </w:rPr>
          <w:fldChar w:fldCharType="end"/>
        </w:r>
      </w:hyperlink>
    </w:p>
    <w:p w14:paraId="45E1174F" w14:textId="6EAEB6A9"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98" w:history="1">
        <w:r w:rsidRPr="00FA20D0">
          <w:rPr>
            <w:rStyle w:val="Hyperlink"/>
            <w:b/>
            <w:bCs/>
            <w:noProof/>
          </w:rPr>
          <w:t>ตารางที่ 10</w:t>
        </w:r>
        <w:r>
          <w:rPr>
            <w:rFonts w:asciiTheme="minorHAnsi" w:eastAsiaTheme="minorEastAsia" w:hAnsiTheme="minorHAnsi" w:cstheme="minorBidi"/>
            <w:noProof/>
            <w:kern w:val="2"/>
            <w:sz w:val="24"/>
            <w:szCs w:val="24"/>
            <w:lang w:eastAsia="en-US" w:bidi="ar-SA"/>
            <w14:ligatures w14:val="standardContextual"/>
          </w:rPr>
          <w:tab/>
        </w:r>
        <w:r w:rsidRPr="00FA20D0">
          <w:rPr>
            <w:rStyle w:val="Hyperlink"/>
            <w:noProof/>
            <w:cs/>
          </w:rPr>
          <w:t>ดัชนีชี้วัดสภาพรวมของสะพาน</w:t>
        </w:r>
        <w:r>
          <w:rPr>
            <w:noProof/>
            <w:webHidden/>
          </w:rPr>
          <w:tab/>
        </w:r>
        <w:r>
          <w:rPr>
            <w:noProof/>
            <w:webHidden/>
          </w:rPr>
          <w:fldChar w:fldCharType="begin"/>
        </w:r>
        <w:r>
          <w:rPr>
            <w:noProof/>
            <w:webHidden/>
          </w:rPr>
          <w:instrText xml:space="preserve"> PAGEREF _Toc241944298 \h </w:instrText>
        </w:r>
        <w:r>
          <w:rPr>
            <w:noProof/>
            <w:webHidden/>
          </w:rPr>
        </w:r>
        <w:r>
          <w:rPr>
            <w:noProof/>
            <w:webHidden/>
          </w:rPr>
          <w:fldChar w:fldCharType="separate"/>
        </w:r>
        <w:r>
          <w:rPr>
            <w:noProof/>
            <w:webHidden/>
          </w:rPr>
          <w:t>41</w:t>
        </w:r>
        <w:r>
          <w:rPr>
            <w:noProof/>
            <w:webHidden/>
          </w:rPr>
          <w:fldChar w:fldCharType="end"/>
        </w:r>
      </w:hyperlink>
    </w:p>
    <w:p w14:paraId="67480DDC" w14:textId="533DCB29"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299" w:history="1">
        <w:r w:rsidRPr="00FA20D0">
          <w:rPr>
            <w:rStyle w:val="Hyperlink"/>
            <w:b/>
            <w:bCs/>
            <w:noProof/>
          </w:rPr>
          <w:t>ตารางที่ 11</w:t>
        </w:r>
        <w:r>
          <w:rPr>
            <w:rFonts w:asciiTheme="minorHAnsi" w:eastAsiaTheme="minorEastAsia" w:hAnsiTheme="minorHAnsi" w:cstheme="minorBidi"/>
            <w:noProof/>
            <w:kern w:val="2"/>
            <w:sz w:val="24"/>
            <w:szCs w:val="24"/>
            <w:lang w:eastAsia="en-US" w:bidi="ar-SA"/>
            <w14:ligatures w14:val="standardContextual"/>
          </w:rPr>
          <w:tab/>
        </w:r>
        <w:r w:rsidRPr="00FA20D0">
          <w:rPr>
            <w:rStyle w:val="Hyperlink"/>
            <w:noProof/>
            <w:cs/>
          </w:rPr>
          <w:t xml:space="preserve">การยกระดับกระบวนการตรวจแบบเดิมด้วยระบบ </w:t>
        </w:r>
        <w:r w:rsidRPr="00FA20D0">
          <w:rPr>
            <w:rStyle w:val="Hyperlink"/>
            <w:noProof/>
          </w:rPr>
          <w:t>INFRAPULSE</w:t>
        </w:r>
        <w:r>
          <w:rPr>
            <w:noProof/>
            <w:webHidden/>
          </w:rPr>
          <w:tab/>
        </w:r>
        <w:r>
          <w:rPr>
            <w:noProof/>
            <w:webHidden/>
          </w:rPr>
          <w:fldChar w:fldCharType="begin"/>
        </w:r>
        <w:r>
          <w:rPr>
            <w:noProof/>
            <w:webHidden/>
          </w:rPr>
          <w:instrText xml:space="preserve"> PAGEREF _Toc241944299 \h </w:instrText>
        </w:r>
        <w:r>
          <w:rPr>
            <w:noProof/>
            <w:webHidden/>
          </w:rPr>
        </w:r>
        <w:r>
          <w:rPr>
            <w:noProof/>
            <w:webHidden/>
          </w:rPr>
          <w:fldChar w:fldCharType="separate"/>
        </w:r>
        <w:r>
          <w:rPr>
            <w:noProof/>
            <w:webHidden/>
          </w:rPr>
          <w:t>55</w:t>
        </w:r>
        <w:r>
          <w:rPr>
            <w:noProof/>
            <w:webHidden/>
          </w:rPr>
          <w:fldChar w:fldCharType="end"/>
        </w:r>
      </w:hyperlink>
    </w:p>
    <w:p w14:paraId="0C1F3C6F" w14:textId="52489ACB" w:rsidR="00241180" w:rsidRPr="003F6C80" w:rsidRDefault="00D6656E" w:rsidP="00E23C70">
      <w:pPr>
        <w:pStyle w:val="TableofFigures"/>
      </w:pPr>
      <w:r w:rsidRPr="003F6C80">
        <w:rPr>
          <w:sz w:val="20"/>
          <w:szCs w:val="23"/>
        </w:rPr>
        <w:fldChar w:fldCharType="end"/>
      </w:r>
    </w:p>
    <w:p w14:paraId="255E307D" w14:textId="77777777" w:rsidR="001B68D0" w:rsidRPr="003F6C80" w:rsidRDefault="00D840A2" w:rsidP="00993262">
      <w:pPr>
        <w:pStyle w:val="ENG-Header"/>
        <w:pageBreakBefore/>
        <w:rPr>
          <w:b w:val="0"/>
          <w:bCs w:val="0"/>
        </w:rPr>
      </w:pPr>
      <w:bookmarkStart w:id="14" w:name="_Toc241944217"/>
      <w:r w:rsidRPr="003F6C80">
        <w:rPr>
          <w:cs/>
        </w:rPr>
        <w:t>สารบัญรูป</w:t>
      </w:r>
      <w:bookmarkEnd w:id="11"/>
      <w:bookmarkEnd w:id="12"/>
      <w:bookmarkEnd w:id="14"/>
    </w:p>
    <w:p w14:paraId="23119541" w14:textId="7111E213" w:rsidR="00276BFF" w:rsidRDefault="00D6656E">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r w:rsidRPr="003F6C80">
        <w:fldChar w:fldCharType="begin"/>
      </w:r>
      <w:r w:rsidR="00E23C70" w:rsidRPr="003F6C80">
        <w:instrText xml:space="preserve"> TOC \f A \h \z \t "ENG-Figure" \c </w:instrText>
      </w:r>
      <w:r w:rsidRPr="003F6C80">
        <w:fldChar w:fldCharType="separate"/>
      </w:r>
      <w:hyperlink w:anchor="_Toc241944300" w:history="1">
        <w:r w:rsidR="00276BFF" w:rsidRPr="00861A52">
          <w:rPr>
            <w:rStyle w:val="Hyperlink"/>
            <w:b/>
            <w:bCs/>
            <w:noProof/>
          </w:rPr>
          <w:t>รูปที่ 1</w:t>
        </w:r>
        <w:r w:rsidR="00276BFF">
          <w:rPr>
            <w:rFonts w:asciiTheme="minorHAnsi" w:eastAsiaTheme="minorEastAsia" w:hAnsiTheme="minorHAnsi" w:cstheme="minorBidi"/>
            <w:noProof/>
            <w:kern w:val="2"/>
            <w:sz w:val="24"/>
            <w:szCs w:val="24"/>
            <w:lang w:eastAsia="en-US" w:bidi="ar-SA"/>
            <w14:ligatures w14:val="standardContextual"/>
          </w:rPr>
          <w:tab/>
        </w:r>
        <w:r w:rsidR="00276BFF" w:rsidRPr="00861A52">
          <w:rPr>
            <w:rStyle w:val="Hyperlink"/>
            <w:noProof/>
            <w:cs/>
          </w:rPr>
          <w:t>ประเภทของสะพาน</w:t>
        </w:r>
        <w:r w:rsidR="00276BFF">
          <w:rPr>
            <w:noProof/>
            <w:webHidden/>
          </w:rPr>
          <w:tab/>
        </w:r>
        <w:r w:rsidR="00276BFF">
          <w:rPr>
            <w:noProof/>
            <w:webHidden/>
          </w:rPr>
          <w:fldChar w:fldCharType="begin"/>
        </w:r>
        <w:r w:rsidR="00276BFF">
          <w:rPr>
            <w:noProof/>
            <w:webHidden/>
          </w:rPr>
          <w:instrText xml:space="preserve"> PAGEREF _Toc241944300 \h </w:instrText>
        </w:r>
        <w:r w:rsidR="00276BFF">
          <w:rPr>
            <w:noProof/>
            <w:webHidden/>
          </w:rPr>
        </w:r>
        <w:r w:rsidR="00276BFF">
          <w:rPr>
            <w:noProof/>
            <w:webHidden/>
          </w:rPr>
          <w:fldChar w:fldCharType="separate"/>
        </w:r>
        <w:r w:rsidR="00276BFF">
          <w:rPr>
            <w:noProof/>
            <w:webHidden/>
          </w:rPr>
          <w:t>5</w:t>
        </w:r>
        <w:r w:rsidR="00276BFF">
          <w:rPr>
            <w:noProof/>
            <w:webHidden/>
          </w:rPr>
          <w:fldChar w:fldCharType="end"/>
        </w:r>
      </w:hyperlink>
    </w:p>
    <w:p w14:paraId="74979FA6" w14:textId="60973F74"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01" w:history="1">
        <w:r w:rsidRPr="00861A52">
          <w:rPr>
            <w:rStyle w:val="Hyperlink"/>
            <w:b/>
            <w:bCs/>
            <w:noProof/>
          </w:rPr>
          <w:t>รูปที่ 2</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องค์ประกอบของโครงสร้างสะพาน</w:t>
        </w:r>
        <w:r>
          <w:rPr>
            <w:noProof/>
            <w:webHidden/>
          </w:rPr>
          <w:tab/>
        </w:r>
        <w:r>
          <w:rPr>
            <w:noProof/>
            <w:webHidden/>
          </w:rPr>
          <w:fldChar w:fldCharType="begin"/>
        </w:r>
        <w:r>
          <w:rPr>
            <w:noProof/>
            <w:webHidden/>
          </w:rPr>
          <w:instrText xml:space="preserve"> PAGEREF _Toc241944301 \h </w:instrText>
        </w:r>
        <w:r>
          <w:rPr>
            <w:noProof/>
            <w:webHidden/>
          </w:rPr>
        </w:r>
        <w:r>
          <w:rPr>
            <w:noProof/>
            <w:webHidden/>
          </w:rPr>
          <w:fldChar w:fldCharType="separate"/>
        </w:r>
        <w:r>
          <w:rPr>
            <w:noProof/>
            <w:webHidden/>
          </w:rPr>
          <w:t>6</w:t>
        </w:r>
        <w:r>
          <w:rPr>
            <w:noProof/>
            <w:webHidden/>
          </w:rPr>
          <w:fldChar w:fldCharType="end"/>
        </w:r>
      </w:hyperlink>
    </w:p>
    <w:p w14:paraId="77D4969E" w14:textId="762752D7"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02" w:history="1">
        <w:r w:rsidRPr="00861A52">
          <w:rPr>
            <w:rStyle w:val="Hyperlink"/>
            <w:b/>
            <w:bCs/>
            <w:noProof/>
            <w:cs/>
          </w:rPr>
          <w:t>รูปที่ 3</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การหลุดร่อนใต้แผ่นพื้นสะพาน</w:t>
        </w:r>
        <w:r>
          <w:rPr>
            <w:noProof/>
            <w:webHidden/>
          </w:rPr>
          <w:tab/>
        </w:r>
        <w:r>
          <w:rPr>
            <w:noProof/>
            <w:webHidden/>
          </w:rPr>
          <w:fldChar w:fldCharType="begin"/>
        </w:r>
        <w:r>
          <w:rPr>
            <w:noProof/>
            <w:webHidden/>
          </w:rPr>
          <w:instrText xml:space="preserve"> PAGEREF _Toc241944302 \h </w:instrText>
        </w:r>
        <w:r>
          <w:rPr>
            <w:noProof/>
            <w:webHidden/>
          </w:rPr>
        </w:r>
        <w:r>
          <w:rPr>
            <w:noProof/>
            <w:webHidden/>
          </w:rPr>
          <w:fldChar w:fldCharType="separate"/>
        </w:r>
        <w:r>
          <w:rPr>
            <w:noProof/>
            <w:webHidden/>
          </w:rPr>
          <w:t>10</w:t>
        </w:r>
        <w:r>
          <w:rPr>
            <w:noProof/>
            <w:webHidden/>
          </w:rPr>
          <w:fldChar w:fldCharType="end"/>
        </w:r>
      </w:hyperlink>
    </w:p>
    <w:p w14:paraId="31A31A38" w14:textId="29BB53D5"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03" w:history="1">
        <w:r w:rsidRPr="00861A52">
          <w:rPr>
            <w:rStyle w:val="Hyperlink"/>
            <w:b/>
            <w:bCs/>
            <w:noProof/>
            <w:cs/>
          </w:rPr>
          <w:t>รูปที่ 4</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การเกิดคราบเกลือตามทิศทางการไหลของน้ำ</w:t>
        </w:r>
        <w:r>
          <w:rPr>
            <w:noProof/>
            <w:webHidden/>
          </w:rPr>
          <w:tab/>
        </w:r>
        <w:r>
          <w:rPr>
            <w:noProof/>
            <w:webHidden/>
          </w:rPr>
          <w:fldChar w:fldCharType="begin"/>
        </w:r>
        <w:r>
          <w:rPr>
            <w:noProof/>
            <w:webHidden/>
          </w:rPr>
          <w:instrText xml:space="preserve"> PAGEREF _Toc241944303 \h </w:instrText>
        </w:r>
        <w:r>
          <w:rPr>
            <w:noProof/>
            <w:webHidden/>
          </w:rPr>
        </w:r>
        <w:r>
          <w:rPr>
            <w:noProof/>
            <w:webHidden/>
          </w:rPr>
          <w:fldChar w:fldCharType="separate"/>
        </w:r>
        <w:r>
          <w:rPr>
            <w:noProof/>
            <w:webHidden/>
          </w:rPr>
          <w:t>10</w:t>
        </w:r>
        <w:r>
          <w:rPr>
            <w:noProof/>
            <w:webHidden/>
          </w:rPr>
          <w:fldChar w:fldCharType="end"/>
        </w:r>
      </w:hyperlink>
    </w:p>
    <w:p w14:paraId="5931A2B2" w14:textId="1A03B3C6"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04" w:history="1">
        <w:r w:rsidRPr="00861A52">
          <w:rPr>
            <w:rStyle w:val="Hyperlink"/>
            <w:b/>
            <w:bCs/>
            <w:noProof/>
            <w:cs/>
          </w:rPr>
          <w:t>รูปที่ 5</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การเกิดรูพรุนเหมือนรังผึ้งใต้แผ่นพื้นสะพาน</w:t>
        </w:r>
        <w:r>
          <w:rPr>
            <w:noProof/>
            <w:webHidden/>
          </w:rPr>
          <w:tab/>
        </w:r>
        <w:r>
          <w:rPr>
            <w:noProof/>
            <w:webHidden/>
          </w:rPr>
          <w:fldChar w:fldCharType="begin"/>
        </w:r>
        <w:r>
          <w:rPr>
            <w:noProof/>
            <w:webHidden/>
          </w:rPr>
          <w:instrText xml:space="preserve"> PAGEREF _Toc241944304 \h </w:instrText>
        </w:r>
        <w:r>
          <w:rPr>
            <w:noProof/>
            <w:webHidden/>
          </w:rPr>
        </w:r>
        <w:r>
          <w:rPr>
            <w:noProof/>
            <w:webHidden/>
          </w:rPr>
          <w:fldChar w:fldCharType="separate"/>
        </w:r>
        <w:r>
          <w:rPr>
            <w:noProof/>
            <w:webHidden/>
          </w:rPr>
          <w:t>11</w:t>
        </w:r>
        <w:r>
          <w:rPr>
            <w:noProof/>
            <w:webHidden/>
          </w:rPr>
          <w:fldChar w:fldCharType="end"/>
        </w:r>
      </w:hyperlink>
    </w:p>
    <w:p w14:paraId="603B6406" w14:textId="78CED3C5"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05" w:history="1">
        <w:r w:rsidRPr="00861A52">
          <w:rPr>
            <w:rStyle w:val="Hyperlink"/>
            <w:b/>
            <w:bCs/>
            <w:noProof/>
          </w:rPr>
          <w:t>รูปที่ 6</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กระบวนการทำงานของ </w:t>
        </w:r>
        <w:r w:rsidRPr="00861A52">
          <w:rPr>
            <w:rStyle w:val="Hyperlink"/>
            <w:noProof/>
          </w:rPr>
          <w:t>SLAM</w:t>
        </w:r>
        <w:r w:rsidRPr="00861A52">
          <w:rPr>
            <w:rStyle w:val="Hyperlink"/>
            <w:noProof/>
            <w:cs/>
          </w:rPr>
          <w:t xml:space="preserve"> โดยรวม</w:t>
        </w:r>
        <w:r>
          <w:rPr>
            <w:noProof/>
            <w:webHidden/>
          </w:rPr>
          <w:tab/>
        </w:r>
        <w:r>
          <w:rPr>
            <w:noProof/>
            <w:webHidden/>
          </w:rPr>
          <w:fldChar w:fldCharType="begin"/>
        </w:r>
        <w:r>
          <w:rPr>
            <w:noProof/>
            <w:webHidden/>
          </w:rPr>
          <w:instrText xml:space="preserve"> PAGEREF _Toc241944305 \h </w:instrText>
        </w:r>
        <w:r>
          <w:rPr>
            <w:noProof/>
            <w:webHidden/>
          </w:rPr>
        </w:r>
        <w:r>
          <w:rPr>
            <w:noProof/>
            <w:webHidden/>
          </w:rPr>
          <w:fldChar w:fldCharType="separate"/>
        </w:r>
        <w:r>
          <w:rPr>
            <w:noProof/>
            <w:webHidden/>
          </w:rPr>
          <w:t>15</w:t>
        </w:r>
        <w:r>
          <w:rPr>
            <w:noProof/>
            <w:webHidden/>
          </w:rPr>
          <w:fldChar w:fldCharType="end"/>
        </w:r>
      </w:hyperlink>
    </w:p>
    <w:p w14:paraId="61792075" w14:textId="402C8E6B"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06" w:history="1">
        <w:r w:rsidRPr="00861A52">
          <w:rPr>
            <w:rStyle w:val="Hyperlink"/>
            <w:b/>
            <w:bCs/>
            <w:noProof/>
          </w:rPr>
          <w:t>รูปที่ 7</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ภาพเปรียบเทียบระหว่าง (</w:t>
        </w:r>
        <w:r w:rsidRPr="00861A52">
          <w:rPr>
            <w:rStyle w:val="Hyperlink"/>
            <w:noProof/>
          </w:rPr>
          <w:t xml:space="preserve">a) </w:t>
        </w:r>
        <w:r w:rsidRPr="00861A52">
          <w:rPr>
            <w:rStyle w:val="Hyperlink"/>
            <w:noProof/>
            <w:cs/>
          </w:rPr>
          <w:t>ภาพมุมกว้างที่เห็นองค์ประกอบโดยรวม และ (</w:t>
        </w:r>
        <w:r w:rsidRPr="00861A52">
          <w:rPr>
            <w:rStyle w:val="Hyperlink"/>
            <w:noProof/>
          </w:rPr>
          <w:t xml:space="preserve">b) </w:t>
        </w:r>
        <w:r w:rsidRPr="00861A52">
          <w:rPr>
            <w:rStyle w:val="Hyperlink"/>
            <w:noProof/>
            <w:cs/>
          </w:rPr>
          <w:t xml:space="preserve">ภาพระยะใกล้ของ </w:t>
        </w:r>
        <w:r w:rsidRPr="00861A52">
          <w:rPr>
            <w:rStyle w:val="Hyperlink"/>
            <w:noProof/>
          </w:rPr>
          <w:t>pier cap</w:t>
        </w:r>
        <w:r w:rsidRPr="00861A52">
          <w:rPr>
            <w:rStyle w:val="Hyperlink"/>
            <w:noProof/>
            <w:cs/>
          </w:rPr>
          <w:t xml:space="preserve"> (</w:t>
        </w:r>
        <w:r w:rsidRPr="00861A52">
          <w:rPr>
            <w:rStyle w:val="Hyperlink"/>
            <w:noProof/>
          </w:rPr>
          <w:t xml:space="preserve">Kim </w:t>
        </w:r>
        <w:r w:rsidRPr="00861A52">
          <w:rPr>
            <w:rStyle w:val="Hyperlink"/>
            <w:i/>
            <w:iCs/>
            <w:noProof/>
          </w:rPr>
          <w:t>et al</w:t>
        </w:r>
        <w:r w:rsidRPr="00861A52">
          <w:rPr>
            <w:rStyle w:val="Hyperlink"/>
            <w:noProof/>
          </w:rPr>
          <w:t xml:space="preserve">., </w:t>
        </w:r>
        <w:r w:rsidRPr="00861A52">
          <w:rPr>
            <w:rStyle w:val="Hyperlink"/>
            <w:noProof/>
            <w:cs/>
          </w:rPr>
          <w:t>2023)</w:t>
        </w:r>
        <w:r>
          <w:rPr>
            <w:noProof/>
            <w:webHidden/>
          </w:rPr>
          <w:tab/>
        </w:r>
        <w:r>
          <w:rPr>
            <w:noProof/>
            <w:webHidden/>
          </w:rPr>
          <w:fldChar w:fldCharType="begin"/>
        </w:r>
        <w:r>
          <w:rPr>
            <w:noProof/>
            <w:webHidden/>
          </w:rPr>
          <w:instrText xml:space="preserve"> PAGEREF _Toc241944306 \h </w:instrText>
        </w:r>
        <w:r>
          <w:rPr>
            <w:noProof/>
            <w:webHidden/>
          </w:rPr>
        </w:r>
        <w:r>
          <w:rPr>
            <w:noProof/>
            <w:webHidden/>
          </w:rPr>
          <w:fldChar w:fldCharType="separate"/>
        </w:r>
        <w:r>
          <w:rPr>
            <w:noProof/>
            <w:webHidden/>
          </w:rPr>
          <w:t>17</w:t>
        </w:r>
        <w:r>
          <w:rPr>
            <w:noProof/>
            <w:webHidden/>
          </w:rPr>
          <w:fldChar w:fldCharType="end"/>
        </w:r>
      </w:hyperlink>
    </w:p>
    <w:p w14:paraId="7EDF0004" w14:textId="76E15CD9"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07" w:history="1">
        <w:r w:rsidRPr="00861A52">
          <w:rPr>
            <w:rStyle w:val="Hyperlink"/>
            <w:b/>
            <w:bCs/>
            <w:noProof/>
          </w:rPr>
          <w:t>รูปที่ 8</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ภาพเปรียบเทียบการตรวจจับการกัดกร่อนก่อนและหลังการใช้พอยต์คลาวด์ 3 มิติเพื่อกรองพื้นหลัง </w:t>
        </w:r>
        <w:r w:rsidRPr="00861A52">
          <w:rPr>
            <w:rStyle w:val="Hyperlink"/>
            <w:noProof/>
          </w:rPr>
          <w:t xml:space="preserve">(Lin </w:t>
        </w:r>
        <w:r w:rsidRPr="00861A52">
          <w:rPr>
            <w:rStyle w:val="Hyperlink"/>
            <w:i/>
            <w:iCs/>
            <w:noProof/>
          </w:rPr>
          <w:t>et al</w:t>
        </w:r>
        <w:r w:rsidRPr="00861A52">
          <w:rPr>
            <w:rStyle w:val="Hyperlink"/>
            <w:noProof/>
          </w:rPr>
          <w:t>., 2025)</w:t>
        </w:r>
        <w:r>
          <w:rPr>
            <w:noProof/>
            <w:webHidden/>
          </w:rPr>
          <w:tab/>
        </w:r>
        <w:r>
          <w:rPr>
            <w:noProof/>
            <w:webHidden/>
          </w:rPr>
          <w:fldChar w:fldCharType="begin"/>
        </w:r>
        <w:r>
          <w:rPr>
            <w:noProof/>
            <w:webHidden/>
          </w:rPr>
          <w:instrText xml:space="preserve"> PAGEREF _Toc241944307 \h </w:instrText>
        </w:r>
        <w:r>
          <w:rPr>
            <w:noProof/>
            <w:webHidden/>
          </w:rPr>
        </w:r>
        <w:r>
          <w:rPr>
            <w:noProof/>
            <w:webHidden/>
          </w:rPr>
          <w:fldChar w:fldCharType="separate"/>
        </w:r>
        <w:r>
          <w:rPr>
            <w:noProof/>
            <w:webHidden/>
          </w:rPr>
          <w:t>18</w:t>
        </w:r>
        <w:r>
          <w:rPr>
            <w:noProof/>
            <w:webHidden/>
          </w:rPr>
          <w:fldChar w:fldCharType="end"/>
        </w:r>
      </w:hyperlink>
    </w:p>
    <w:p w14:paraId="4C109FA6" w14:textId="174422AE"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08" w:history="1">
        <w:r w:rsidRPr="00861A52">
          <w:rPr>
            <w:rStyle w:val="Hyperlink"/>
            <w:b/>
            <w:bCs/>
            <w:noProof/>
          </w:rPr>
          <w:t>รูปที่ 9</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แผนภาพการทำงานของการผสานข้อมูลจาก 3</w:t>
        </w:r>
        <w:r w:rsidRPr="00861A52">
          <w:rPr>
            <w:rStyle w:val="Hyperlink"/>
            <w:noProof/>
          </w:rPr>
          <w:t xml:space="preserve">D Model, BMS.DB </w:t>
        </w:r>
        <w:r w:rsidRPr="00861A52">
          <w:rPr>
            <w:rStyle w:val="Hyperlink"/>
            <w:noProof/>
            <w:cs/>
          </w:rPr>
          <w:t xml:space="preserve">เข้าด้วยกันเป็น </w:t>
        </w:r>
        <w:r w:rsidRPr="00861A52">
          <w:rPr>
            <w:rStyle w:val="Hyperlink"/>
            <w:noProof/>
          </w:rPr>
          <w:t>BrIM Model</w:t>
        </w:r>
        <w:r w:rsidRPr="00861A52">
          <w:rPr>
            <w:rStyle w:val="Hyperlink"/>
            <w:noProof/>
            <w:cs/>
          </w:rPr>
          <w:t xml:space="preserve"> (</w:t>
        </w:r>
        <w:r w:rsidRPr="00861A52">
          <w:rPr>
            <w:rStyle w:val="Hyperlink"/>
            <w:noProof/>
          </w:rPr>
          <w:t xml:space="preserve">Santos </w:t>
        </w:r>
        <w:r w:rsidRPr="00861A52">
          <w:rPr>
            <w:rStyle w:val="Hyperlink"/>
            <w:i/>
            <w:iCs/>
            <w:noProof/>
          </w:rPr>
          <w:t>et al</w:t>
        </w:r>
        <w:r w:rsidRPr="00861A52">
          <w:rPr>
            <w:rStyle w:val="Hyperlink"/>
            <w:noProof/>
          </w:rPr>
          <w:t xml:space="preserve">., </w:t>
        </w:r>
        <w:r w:rsidRPr="00861A52">
          <w:rPr>
            <w:rStyle w:val="Hyperlink"/>
            <w:noProof/>
            <w:cs/>
          </w:rPr>
          <w:t>2025)</w:t>
        </w:r>
        <w:r>
          <w:rPr>
            <w:noProof/>
            <w:webHidden/>
          </w:rPr>
          <w:tab/>
        </w:r>
        <w:r>
          <w:rPr>
            <w:noProof/>
            <w:webHidden/>
          </w:rPr>
          <w:fldChar w:fldCharType="begin"/>
        </w:r>
        <w:r>
          <w:rPr>
            <w:noProof/>
            <w:webHidden/>
          </w:rPr>
          <w:instrText xml:space="preserve"> PAGEREF _Toc241944308 \h </w:instrText>
        </w:r>
        <w:r>
          <w:rPr>
            <w:noProof/>
            <w:webHidden/>
          </w:rPr>
        </w:r>
        <w:r>
          <w:rPr>
            <w:noProof/>
            <w:webHidden/>
          </w:rPr>
          <w:fldChar w:fldCharType="separate"/>
        </w:r>
        <w:r>
          <w:rPr>
            <w:noProof/>
            <w:webHidden/>
          </w:rPr>
          <w:t>19</w:t>
        </w:r>
        <w:r>
          <w:rPr>
            <w:noProof/>
            <w:webHidden/>
          </w:rPr>
          <w:fldChar w:fldCharType="end"/>
        </w:r>
      </w:hyperlink>
    </w:p>
    <w:p w14:paraId="34C9896F" w14:textId="28ACF7F3"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09" w:history="1">
        <w:r w:rsidRPr="00861A52">
          <w:rPr>
            <w:rStyle w:val="Hyperlink"/>
            <w:b/>
            <w:bCs/>
            <w:noProof/>
          </w:rPr>
          <w:t>รูปที่ 10</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rPr>
          <w:t xml:space="preserve">DJI Mavic </w:t>
        </w:r>
        <w:r w:rsidRPr="00861A52">
          <w:rPr>
            <w:rStyle w:val="Hyperlink"/>
            <w:noProof/>
            <w:cs/>
          </w:rPr>
          <w:t xml:space="preserve">3 </w:t>
        </w:r>
        <w:r w:rsidRPr="00861A52">
          <w:rPr>
            <w:rStyle w:val="Hyperlink"/>
            <w:noProof/>
          </w:rPr>
          <w:t>Enterprise</w:t>
        </w:r>
        <w:r>
          <w:rPr>
            <w:noProof/>
            <w:webHidden/>
          </w:rPr>
          <w:tab/>
        </w:r>
        <w:r>
          <w:rPr>
            <w:noProof/>
            <w:webHidden/>
          </w:rPr>
          <w:fldChar w:fldCharType="begin"/>
        </w:r>
        <w:r>
          <w:rPr>
            <w:noProof/>
            <w:webHidden/>
          </w:rPr>
          <w:instrText xml:space="preserve"> PAGEREF _Toc241944309 \h </w:instrText>
        </w:r>
        <w:r>
          <w:rPr>
            <w:noProof/>
            <w:webHidden/>
          </w:rPr>
        </w:r>
        <w:r>
          <w:rPr>
            <w:noProof/>
            <w:webHidden/>
          </w:rPr>
          <w:fldChar w:fldCharType="separate"/>
        </w:r>
        <w:r>
          <w:rPr>
            <w:noProof/>
            <w:webHidden/>
          </w:rPr>
          <w:t>20</w:t>
        </w:r>
        <w:r>
          <w:rPr>
            <w:noProof/>
            <w:webHidden/>
          </w:rPr>
          <w:fldChar w:fldCharType="end"/>
        </w:r>
      </w:hyperlink>
    </w:p>
    <w:p w14:paraId="32AA30E8" w14:textId="32EB051A"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10" w:history="1">
        <w:r w:rsidRPr="00861A52">
          <w:rPr>
            <w:rStyle w:val="Hyperlink"/>
            <w:b/>
            <w:bCs/>
            <w:noProof/>
          </w:rPr>
          <w:t>รูปที่ 11</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rPr>
          <w:t>Trimble R780</w:t>
        </w:r>
        <w:r>
          <w:rPr>
            <w:noProof/>
            <w:webHidden/>
          </w:rPr>
          <w:tab/>
        </w:r>
        <w:r>
          <w:rPr>
            <w:noProof/>
            <w:webHidden/>
          </w:rPr>
          <w:fldChar w:fldCharType="begin"/>
        </w:r>
        <w:r>
          <w:rPr>
            <w:noProof/>
            <w:webHidden/>
          </w:rPr>
          <w:instrText xml:space="preserve"> PAGEREF _Toc241944310 \h </w:instrText>
        </w:r>
        <w:r>
          <w:rPr>
            <w:noProof/>
            <w:webHidden/>
          </w:rPr>
        </w:r>
        <w:r>
          <w:rPr>
            <w:noProof/>
            <w:webHidden/>
          </w:rPr>
          <w:fldChar w:fldCharType="separate"/>
        </w:r>
        <w:r>
          <w:rPr>
            <w:noProof/>
            <w:webHidden/>
          </w:rPr>
          <w:t>21</w:t>
        </w:r>
        <w:r>
          <w:rPr>
            <w:noProof/>
            <w:webHidden/>
          </w:rPr>
          <w:fldChar w:fldCharType="end"/>
        </w:r>
      </w:hyperlink>
    </w:p>
    <w:p w14:paraId="4622F5FE" w14:textId="257FA987"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11" w:history="1">
        <w:r w:rsidRPr="00861A52">
          <w:rPr>
            <w:rStyle w:val="Hyperlink"/>
            <w:b/>
            <w:bCs/>
            <w:noProof/>
            <w:cs/>
          </w:rPr>
          <w:t>รูปที่ 12</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rPr>
          <w:t>Trimble SX</w:t>
        </w:r>
        <w:r w:rsidRPr="00861A52">
          <w:rPr>
            <w:rStyle w:val="Hyperlink"/>
            <w:noProof/>
            <w:cs/>
          </w:rPr>
          <w:t xml:space="preserve">12 </w:t>
        </w:r>
        <w:r w:rsidRPr="00861A52">
          <w:rPr>
            <w:rStyle w:val="Hyperlink"/>
            <w:noProof/>
          </w:rPr>
          <w:t>Scanning</w:t>
        </w:r>
        <w:r>
          <w:rPr>
            <w:noProof/>
            <w:webHidden/>
          </w:rPr>
          <w:tab/>
        </w:r>
        <w:r>
          <w:rPr>
            <w:noProof/>
            <w:webHidden/>
          </w:rPr>
          <w:fldChar w:fldCharType="begin"/>
        </w:r>
        <w:r>
          <w:rPr>
            <w:noProof/>
            <w:webHidden/>
          </w:rPr>
          <w:instrText xml:space="preserve"> PAGEREF _Toc241944311 \h </w:instrText>
        </w:r>
        <w:r>
          <w:rPr>
            <w:noProof/>
            <w:webHidden/>
          </w:rPr>
        </w:r>
        <w:r>
          <w:rPr>
            <w:noProof/>
            <w:webHidden/>
          </w:rPr>
          <w:fldChar w:fldCharType="separate"/>
        </w:r>
        <w:r>
          <w:rPr>
            <w:noProof/>
            <w:webHidden/>
          </w:rPr>
          <w:t>22</w:t>
        </w:r>
        <w:r>
          <w:rPr>
            <w:noProof/>
            <w:webHidden/>
          </w:rPr>
          <w:fldChar w:fldCharType="end"/>
        </w:r>
      </w:hyperlink>
    </w:p>
    <w:p w14:paraId="4643F694" w14:textId="25FAF27C"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12" w:history="1">
        <w:r w:rsidRPr="00861A52">
          <w:rPr>
            <w:rStyle w:val="Hyperlink"/>
            <w:b/>
            <w:bCs/>
            <w:noProof/>
          </w:rPr>
          <w:t>รูปที่ 13</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rPr>
          <w:t>Ground Control Point – GCP Target Sticker</w:t>
        </w:r>
        <w:r>
          <w:rPr>
            <w:noProof/>
            <w:webHidden/>
          </w:rPr>
          <w:tab/>
        </w:r>
        <w:r>
          <w:rPr>
            <w:noProof/>
            <w:webHidden/>
          </w:rPr>
          <w:fldChar w:fldCharType="begin"/>
        </w:r>
        <w:r>
          <w:rPr>
            <w:noProof/>
            <w:webHidden/>
          </w:rPr>
          <w:instrText xml:space="preserve"> PAGEREF _Toc241944312 \h </w:instrText>
        </w:r>
        <w:r>
          <w:rPr>
            <w:noProof/>
            <w:webHidden/>
          </w:rPr>
        </w:r>
        <w:r>
          <w:rPr>
            <w:noProof/>
            <w:webHidden/>
          </w:rPr>
          <w:fldChar w:fldCharType="separate"/>
        </w:r>
        <w:r>
          <w:rPr>
            <w:noProof/>
            <w:webHidden/>
          </w:rPr>
          <w:t>22</w:t>
        </w:r>
        <w:r>
          <w:rPr>
            <w:noProof/>
            <w:webHidden/>
          </w:rPr>
          <w:fldChar w:fldCharType="end"/>
        </w:r>
      </w:hyperlink>
    </w:p>
    <w:p w14:paraId="3857556C" w14:textId="4107F785"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13" w:history="1">
        <w:r w:rsidRPr="00861A52">
          <w:rPr>
            <w:rStyle w:val="Hyperlink"/>
            <w:b/>
            <w:bCs/>
            <w:noProof/>
          </w:rPr>
          <w:t>รูปที่ 14</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โปรแกรม </w:t>
        </w:r>
        <w:r w:rsidRPr="00861A52">
          <w:rPr>
            <w:rStyle w:val="Hyperlink"/>
            <w:noProof/>
          </w:rPr>
          <w:t>Thonny</w:t>
        </w:r>
        <w:r>
          <w:rPr>
            <w:noProof/>
            <w:webHidden/>
          </w:rPr>
          <w:tab/>
        </w:r>
        <w:r>
          <w:rPr>
            <w:noProof/>
            <w:webHidden/>
          </w:rPr>
          <w:fldChar w:fldCharType="begin"/>
        </w:r>
        <w:r>
          <w:rPr>
            <w:noProof/>
            <w:webHidden/>
          </w:rPr>
          <w:instrText xml:space="preserve"> PAGEREF _Toc241944313 \h </w:instrText>
        </w:r>
        <w:r>
          <w:rPr>
            <w:noProof/>
            <w:webHidden/>
          </w:rPr>
        </w:r>
        <w:r>
          <w:rPr>
            <w:noProof/>
            <w:webHidden/>
          </w:rPr>
          <w:fldChar w:fldCharType="separate"/>
        </w:r>
        <w:r>
          <w:rPr>
            <w:noProof/>
            <w:webHidden/>
          </w:rPr>
          <w:t>23</w:t>
        </w:r>
        <w:r>
          <w:rPr>
            <w:noProof/>
            <w:webHidden/>
          </w:rPr>
          <w:fldChar w:fldCharType="end"/>
        </w:r>
      </w:hyperlink>
    </w:p>
    <w:p w14:paraId="0974D8EB" w14:textId="0F5E0F27"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14" w:history="1">
        <w:r w:rsidRPr="00861A52">
          <w:rPr>
            <w:rStyle w:val="Hyperlink"/>
            <w:b/>
            <w:bCs/>
            <w:noProof/>
            <w:cs/>
          </w:rPr>
          <w:t>รูปที่ 15</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โปรแกรม </w:t>
        </w:r>
        <w:r w:rsidRPr="00861A52">
          <w:rPr>
            <w:rStyle w:val="Hyperlink"/>
            <w:noProof/>
          </w:rPr>
          <w:t>Autodesk ReCap</w:t>
        </w:r>
        <w:r>
          <w:rPr>
            <w:noProof/>
            <w:webHidden/>
          </w:rPr>
          <w:tab/>
        </w:r>
        <w:r>
          <w:rPr>
            <w:noProof/>
            <w:webHidden/>
          </w:rPr>
          <w:fldChar w:fldCharType="begin"/>
        </w:r>
        <w:r>
          <w:rPr>
            <w:noProof/>
            <w:webHidden/>
          </w:rPr>
          <w:instrText xml:space="preserve"> PAGEREF _Toc241944314 \h </w:instrText>
        </w:r>
        <w:r>
          <w:rPr>
            <w:noProof/>
            <w:webHidden/>
          </w:rPr>
        </w:r>
        <w:r>
          <w:rPr>
            <w:noProof/>
            <w:webHidden/>
          </w:rPr>
          <w:fldChar w:fldCharType="separate"/>
        </w:r>
        <w:r>
          <w:rPr>
            <w:noProof/>
            <w:webHidden/>
          </w:rPr>
          <w:t>23</w:t>
        </w:r>
        <w:r>
          <w:rPr>
            <w:noProof/>
            <w:webHidden/>
          </w:rPr>
          <w:fldChar w:fldCharType="end"/>
        </w:r>
      </w:hyperlink>
    </w:p>
    <w:p w14:paraId="62B26A30" w14:textId="647C5118"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15" w:history="1">
        <w:r w:rsidRPr="00861A52">
          <w:rPr>
            <w:rStyle w:val="Hyperlink"/>
            <w:b/>
            <w:bCs/>
            <w:noProof/>
            <w:cs/>
          </w:rPr>
          <w:t>รูปที่ 16</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กระบวนการวิจัยสำหรับประเมินสภาพสะพาน</w:t>
        </w:r>
        <w:r>
          <w:rPr>
            <w:noProof/>
            <w:webHidden/>
          </w:rPr>
          <w:tab/>
        </w:r>
        <w:r>
          <w:rPr>
            <w:noProof/>
            <w:webHidden/>
          </w:rPr>
          <w:fldChar w:fldCharType="begin"/>
        </w:r>
        <w:r>
          <w:rPr>
            <w:noProof/>
            <w:webHidden/>
          </w:rPr>
          <w:instrText xml:space="preserve"> PAGEREF _Toc241944315 \h </w:instrText>
        </w:r>
        <w:r>
          <w:rPr>
            <w:noProof/>
            <w:webHidden/>
          </w:rPr>
        </w:r>
        <w:r>
          <w:rPr>
            <w:noProof/>
            <w:webHidden/>
          </w:rPr>
          <w:fldChar w:fldCharType="separate"/>
        </w:r>
        <w:r>
          <w:rPr>
            <w:noProof/>
            <w:webHidden/>
          </w:rPr>
          <w:t>24</w:t>
        </w:r>
        <w:r>
          <w:rPr>
            <w:noProof/>
            <w:webHidden/>
          </w:rPr>
          <w:fldChar w:fldCharType="end"/>
        </w:r>
      </w:hyperlink>
    </w:p>
    <w:p w14:paraId="71A0A3D4" w14:textId="00A65DA3"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16" w:history="1">
        <w:r w:rsidRPr="00861A52">
          <w:rPr>
            <w:rStyle w:val="Hyperlink"/>
            <w:b/>
            <w:bCs/>
            <w:noProof/>
          </w:rPr>
          <w:t>รูปที่ 17</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สะพานเฉลิมพระเกียรติ 72 พรรษา จังหวัดฉะเชิงเทรา สแปน </w:t>
        </w:r>
        <w:r w:rsidRPr="00861A52">
          <w:rPr>
            <w:rStyle w:val="Hyperlink"/>
            <w:noProof/>
          </w:rPr>
          <w:t>S</w:t>
        </w:r>
        <w:r w:rsidRPr="00861A52">
          <w:rPr>
            <w:rStyle w:val="Hyperlink"/>
            <w:noProof/>
            <w:cs/>
          </w:rPr>
          <w:t>15</w:t>
        </w:r>
        <w:r>
          <w:rPr>
            <w:noProof/>
            <w:webHidden/>
          </w:rPr>
          <w:tab/>
        </w:r>
        <w:r>
          <w:rPr>
            <w:noProof/>
            <w:webHidden/>
          </w:rPr>
          <w:fldChar w:fldCharType="begin"/>
        </w:r>
        <w:r>
          <w:rPr>
            <w:noProof/>
            <w:webHidden/>
          </w:rPr>
          <w:instrText xml:space="preserve"> PAGEREF _Toc241944316 \h </w:instrText>
        </w:r>
        <w:r>
          <w:rPr>
            <w:noProof/>
            <w:webHidden/>
          </w:rPr>
        </w:r>
        <w:r>
          <w:rPr>
            <w:noProof/>
            <w:webHidden/>
          </w:rPr>
          <w:fldChar w:fldCharType="separate"/>
        </w:r>
        <w:r>
          <w:rPr>
            <w:noProof/>
            <w:webHidden/>
          </w:rPr>
          <w:t>25</w:t>
        </w:r>
        <w:r>
          <w:rPr>
            <w:noProof/>
            <w:webHidden/>
          </w:rPr>
          <w:fldChar w:fldCharType="end"/>
        </w:r>
      </w:hyperlink>
    </w:p>
    <w:p w14:paraId="3AB9E78A" w14:textId="3432EB63"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17" w:history="1">
        <w:r w:rsidRPr="00861A52">
          <w:rPr>
            <w:rStyle w:val="Hyperlink"/>
            <w:b/>
            <w:bCs/>
            <w:noProof/>
          </w:rPr>
          <w:t>รูปที่ 18</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ภาพถ่ายในแต่ละด้านของสแปน </w:t>
        </w:r>
        <w:r w:rsidRPr="00861A52">
          <w:rPr>
            <w:rStyle w:val="Hyperlink"/>
            <w:noProof/>
          </w:rPr>
          <w:t>S</w:t>
        </w:r>
        <w:r w:rsidRPr="00861A52">
          <w:rPr>
            <w:rStyle w:val="Hyperlink"/>
            <w:noProof/>
            <w:cs/>
          </w:rPr>
          <w:t>15</w:t>
        </w:r>
        <w:r>
          <w:rPr>
            <w:noProof/>
            <w:webHidden/>
          </w:rPr>
          <w:tab/>
        </w:r>
        <w:r>
          <w:rPr>
            <w:noProof/>
            <w:webHidden/>
          </w:rPr>
          <w:fldChar w:fldCharType="begin"/>
        </w:r>
        <w:r>
          <w:rPr>
            <w:noProof/>
            <w:webHidden/>
          </w:rPr>
          <w:instrText xml:space="preserve"> PAGEREF _Toc241944317 \h </w:instrText>
        </w:r>
        <w:r>
          <w:rPr>
            <w:noProof/>
            <w:webHidden/>
          </w:rPr>
        </w:r>
        <w:r>
          <w:rPr>
            <w:noProof/>
            <w:webHidden/>
          </w:rPr>
          <w:fldChar w:fldCharType="separate"/>
        </w:r>
        <w:r>
          <w:rPr>
            <w:noProof/>
            <w:webHidden/>
          </w:rPr>
          <w:t>25</w:t>
        </w:r>
        <w:r>
          <w:rPr>
            <w:noProof/>
            <w:webHidden/>
          </w:rPr>
          <w:fldChar w:fldCharType="end"/>
        </w:r>
      </w:hyperlink>
    </w:p>
    <w:p w14:paraId="08F465CA" w14:textId="76D4EBC7"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18" w:history="1">
        <w:r w:rsidRPr="00861A52">
          <w:rPr>
            <w:rStyle w:val="Hyperlink"/>
            <w:b/>
            <w:bCs/>
            <w:noProof/>
          </w:rPr>
          <w:t>รูปที่ 19</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ขั้นตอนการเตรียมการและการเก็บข้อมูลภาคสนาม</w:t>
        </w:r>
        <w:r>
          <w:rPr>
            <w:noProof/>
            <w:webHidden/>
          </w:rPr>
          <w:tab/>
        </w:r>
        <w:r>
          <w:rPr>
            <w:noProof/>
            <w:webHidden/>
          </w:rPr>
          <w:fldChar w:fldCharType="begin"/>
        </w:r>
        <w:r>
          <w:rPr>
            <w:noProof/>
            <w:webHidden/>
          </w:rPr>
          <w:instrText xml:space="preserve"> PAGEREF _Toc241944318 \h </w:instrText>
        </w:r>
        <w:r>
          <w:rPr>
            <w:noProof/>
            <w:webHidden/>
          </w:rPr>
        </w:r>
        <w:r>
          <w:rPr>
            <w:noProof/>
            <w:webHidden/>
          </w:rPr>
          <w:fldChar w:fldCharType="separate"/>
        </w:r>
        <w:r>
          <w:rPr>
            <w:noProof/>
            <w:webHidden/>
          </w:rPr>
          <w:t>26</w:t>
        </w:r>
        <w:r>
          <w:rPr>
            <w:noProof/>
            <w:webHidden/>
          </w:rPr>
          <w:fldChar w:fldCharType="end"/>
        </w:r>
      </w:hyperlink>
    </w:p>
    <w:p w14:paraId="22F1A2E4" w14:textId="296FEC62"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19" w:history="1">
        <w:r w:rsidRPr="00861A52">
          <w:rPr>
            <w:rStyle w:val="Hyperlink"/>
            <w:b/>
            <w:bCs/>
            <w:noProof/>
          </w:rPr>
          <w:t>รูปที่ 20</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การคัดเลือกบริเวณที่สนใจ</w:t>
        </w:r>
        <w:r>
          <w:rPr>
            <w:noProof/>
            <w:webHidden/>
          </w:rPr>
          <w:tab/>
        </w:r>
        <w:r>
          <w:rPr>
            <w:noProof/>
            <w:webHidden/>
          </w:rPr>
          <w:fldChar w:fldCharType="begin"/>
        </w:r>
        <w:r>
          <w:rPr>
            <w:noProof/>
            <w:webHidden/>
          </w:rPr>
          <w:instrText xml:space="preserve"> PAGEREF _Toc241944319 \h </w:instrText>
        </w:r>
        <w:r>
          <w:rPr>
            <w:noProof/>
            <w:webHidden/>
          </w:rPr>
        </w:r>
        <w:r>
          <w:rPr>
            <w:noProof/>
            <w:webHidden/>
          </w:rPr>
          <w:fldChar w:fldCharType="separate"/>
        </w:r>
        <w:r>
          <w:rPr>
            <w:noProof/>
            <w:webHidden/>
          </w:rPr>
          <w:t>27</w:t>
        </w:r>
        <w:r>
          <w:rPr>
            <w:noProof/>
            <w:webHidden/>
          </w:rPr>
          <w:fldChar w:fldCharType="end"/>
        </w:r>
      </w:hyperlink>
    </w:p>
    <w:p w14:paraId="2B02DA9F" w14:textId="45B99271"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20" w:history="1">
        <w:r w:rsidRPr="00861A52">
          <w:rPr>
            <w:rStyle w:val="Hyperlink"/>
            <w:b/>
            <w:bCs/>
            <w:noProof/>
          </w:rPr>
          <w:t>รูปที่ 21</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การรังวัดตำแหน่ง </w:t>
        </w:r>
        <w:r w:rsidRPr="00861A52">
          <w:rPr>
            <w:rStyle w:val="Hyperlink"/>
            <w:noProof/>
          </w:rPr>
          <w:t xml:space="preserve">GCP </w:t>
        </w:r>
        <w:r w:rsidRPr="00861A52">
          <w:rPr>
            <w:rStyle w:val="Hyperlink"/>
            <w:noProof/>
            <w:cs/>
          </w:rPr>
          <w:t xml:space="preserve">ด้วย </w:t>
        </w:r>
        <w:r w:rsidRPr="00861A52">
          <w:rPr>
            <w:rStyle w:val="Hyperlink"/>
            <w:noProof/>
          </w:rPr>
          <w:t xml:space="preserve">GNSS </w:t>
        </w:r>
        <w:r w:rsidRPr="00861A52">
          <w:rPr>
            <w:rStyle w:val="Hyperlink"/>
            <w:noProof/>
            <w:cs/>
          </w:rPr>
          <w:t>ภาคสนาม</w:t>
        </w:r>
        <w:r>
          <w:rPr>
            <w:noProof/>
            <w:webHidden/>
          </w:rPr>
          <w:tab/>
        </w:r>
        <w:r>
          <w:rPr>
            <w:noProof/>
            <w:webHidden/>
          </w:rPr>
          <w:fldChar w:fldCharType="begin"/>
        </w:r>
        <w:r>
          <w:rPr>
            <w:noProof/>
            <w:webHidden/>
          </w:rPr>
          <w:instrText xml:space="preserve"> PAGEREF _Toc241944320 \h </w:instrText>
        </w:r>
        <w:r>
          <w:rPr>
            <w:noProof/>
            <w:webHidden/>
          </w:rPr>
        </w:r>
        <w:r>
          <w:rPr>
            <w:noProof/>
            <w:webHidden/>
          </w:rPr>
          <w:fldChar w:fldCharType="separate"/>
        </w:r>
        <w:r>
          <w:rPr>
            <w:noProof/>
            <w:webHidden/>
          </w:rPr>
          <w:t>27</w:t>
        </w:r>
        <w:r>
          <w:rPr>
            <w:noProof/>
            <w:webHidden/>
          </w:rPr>
          <w:fldChar w:fldCharType="end"/>
        </w:r>
      </w:hyperlink>
    </w:p>
    <w:p w14:paraId="2789DEC7" w14:textId="0F229B83"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21" w:history="1">
        <w:r w:rsidRPr="00861A52">
          <w:rPr>
            <w:rStyle w:val="Hyperlink"/>
            <w:b/>
            <w:bCs/>
            <w:noProof/>
          </w:rPr>
          <w:t>รูปที่ 22</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การใช้ </w:t>
        </w:r>
        <w:r w:rsidRPr="00861A52">
          <w:rPr>
            <w:rStyle w:val="Hyperlink"/>
            <w:noProof/>
          </w:rPr>
          <w:t xml:space="preserve">UAV drone </w:t>
        </w:r>
        <w:r w:rsidRPr="00861A52">
          <w:rPr>
            <w:rStyle w:val="Hyperlink"/>
            <w:noProof/>
            <w:cs/>
          </w:rPr>
          <w:t>เก็บข้อมูล</w:t>
        </w:r>
        <w:r>
          <w:rPr>
            <w:noProof/>
            <w:webHidden/>
          </w:rPr>
          <w:tab/>
        </w:r>
        <w:r>
          <w:rPr>
            <w:noProof/>
            <w:webHidden/>
          </w:rPr>
          <w:fldChar w:fldCharType="begin"/>
        </w:r>
        <w:r>
          <w:rPr>
            <w:noProof/>
            <w:webHidden/>
          </w:rPr>
          <w:instrText xml:space="preserve"> PAGEREF _Toc241944321 \h </w:instrText>
        </w:r>
        <w:r>
          <w:rPr>
            <w:noProof/>
            <w:webHidden/>
          </w:rPr>
        </w:r>
        <w:r>
          <w:rPr>
            <w:noProof/>
            <w:webHidden/>
          </w:rPr>
          <w:fldChar w:fldCharType="separate"/>
        </w:r>
        <w:r>
          <w:rPr>
            <w:noProof/>
            <w:webHidden/>
          </w:rPr>
          <w:t>28</w:t>
        </w:r>
        <w:r>
          <w:rPr>
            <w:noProof/>
            <w:webHidden/>
          </w:rPr>
          <w:fldChar w:fldCharType="end"/>
        </w:r>
      </w:hyperlink>
    </w:p>
    <w:p w14:paraId="6F344A0A" w14:textId="5537FB28"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22" w:history="1">
        <w:r w:rsidRPr="00861A52">
          <w:rPr>
            <w:rStyle w:val="Hyperlink"/>
            <w:b/>
            <w:bCs/>
            <w:noProof/>
          </w:rPr>
          <w:t>รูปที่ 23</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การใช้ </w:t>
        </w:r>
        <w:r w:rsidRPr="00861A52">
          <w:rPr>
            <w:rStyle w:val="Hyperlink"/>
            <w:noProof/>
          </w:rPr>
          <w:t xml:space="preserve">SLAM </w:t>
        </w:r>
        <w:r w:rsidRPr="00861A52">
          <w:rPr>
            <w:rStyle w:val="Hyperlink"/>
            <w:noProof/>
            <w:cs/>
          </w:rPr>
          <w:t>เก็บข้อมูล</w:t>
        </w:r>
        <w:r>
          <w:rPr>
            <w:noProof/>
            <w:webHidden/>
          </w:rPr>
          <w:tab/>
        </w:r>
        <w:r>
          <w:rPr>
            <w:noProof/>
            <w:webHidden/>
          </w:rPr>
          <w:fldChar w:fldCharType="begin"/>
        </w:r>
        <w:r>
          <w:rPr>
            <w:noProof/>
            <w:webHidden/>
          </w:rPr>
          <w:instrText xml:space="preserve"> PAGEREF _Toc241944322 \h </w:instrText>
        </w:r>
        <w:r>
          <w:rPr>
            <w:noProof/>
            <w:webHidden/>
          </w:rPr>
        </w:r>
        <w:r>
          <w:rPr>
            <w:noProof/>
            <w:webHidden/>
          </w:rPr>
          <w:fldChar w:fldCharType="separate"/>
        </w:r>
        <w:r>
          <w:rPr>
            <w:noProof/>
            <w:webHidden/>
          </w:rPr>
          <w:t>28</w:t>
        </w:r>
        <w:r>
          <w:rPr>
            <w:noProof/>
            <w:webHidden/>
          </w:rPr>
          <w:fldChar w:fldCharType="end"/>
        </w:r>
      </w:hyperlink>
    </w:p>
    <w:p w14:paraId="440941FE" w14:textId="436E2955"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23" w:history="1">
        <w:r w:rsidRPr="00861A52">
          <w:rPr>
            <w:rStyle w:val="Hyperlink"/>
            <w:b/>
            <w:bCs/>
            <w:noProof/>
          </w:rPr>
          <w:t>รูปที่ 24</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การใช้ </w:t>
        </w:r>
        <w:r w:rsidRPr="00861A52">
          <w:rPr>
            <w:rStyle w:val="Hyperlink"/>
            <w:noProof/>
          </w:rPr>
          <w:t xml:space="preserve">LiDAR Scanner </w:t>
        </w:r>
        <w:r w:rsidRPr="00861A52">
          <w:rPr>
            <w:rStyle w:val="Hyperlink"/>
            <w:noProof/>
            <w:cs/>
          </w:rPr>
          <w:t>เก็บข้อมูลพิกัด</w:t>
        </w:r>
        <w:r>
          <w:rPr>
            <w:noProof/>
            <w:webHidden/>
          </w:rPr>
          <w:tab/>
        </w:r>
        <w:r>
          <w:rPr>
            <w:noProof/>
            <w:webHidden/>
          </w:rPr>
          <w:fldChar w:fldCharType="begin"/>
        </w:r>
        <w:r>
          <w:rPr>
            <w:noProof/>
            <w:webHidden/>
          </w:rPr>
          <w:instrText xml:space="preserve"> PAGEREF _Toc241944323 \h </w:instrText>
        </w:r>
        <w:r>
          <w:rPr>
            <w:noProof/>
            <w:webHidden/>
          </w:rPr>
        </w:r>
        <w:r>
          <w:rPr>
            <w:noProof/>
            <w:webHidden/>
          </w:rPr>
          <w:fldChar w:fldCharType="separate"/>
        </w:r>
        <w:r>
          <w:rPr>
            <w:noProof/>
            <w:webHidden/>
          </w:rPr>
          <w:t>29</w:t>
        </w:r>
        <w:r>
          <w:rPr>
            <w:noProof/>
            <w:webHidden/>
          </w:rPr>
          <w:fldChar w:fldCharType="end"/>
        </w:r>
      </w:hyperlink>
    </w:p>
    <w:p w14:paraId="32357787" w14:textId="1DDF837B"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24" w:history="1">
        <w:r w:rsidRPr="00861A52">
          <w:rPr>
            <w:rStyle w:val="Hyperlink"/>
            <w:b/>
            <w:bCs/>
            <w:noProof/>
          </w:rPr>
          <w:t>รูปที่ 25</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การจำแนกองค์ประกอบของสะพานแบบอัตโนมัติ</w:t>
        </w:r>
        <w:r>
          <w:rPr>
            <w:noProof/>
            <w:webHidden/>
          </w:rPr>
          <w:tab/>
        </w:r>
        <w:r>
          <w:rPr>
            <w:noProof/>
            <w:webHidden/>
          </w:rPr>
          <w:fldChar w:fldCharType="begin"/>
        </w:r>
        <w:r>
          <w:rPr>
            <w:noProof/>
            <w:webHidden/>
          </w:rPr>
          <w:instrText xml:space="preserve"> PAGEREF _Toc241944324 \h </w:instrText>
        </w:r>
        <w:r>
          <w:rPr>
            <w:noProof/>
            <w:webHidden/>
          </w:rPr>
        </w:r>
        <w:r>
          <w:rPr>
            <w:noProof/>
            <w:webHidden/>
          </w:rPr>
          <w:fldChar w:fldCharType="separate"/>
        </w:r>
        <w:r>
          <w:rPr>
            <w:noProof/>
            <w:webHidden/>
          </w:rPr>
          <w:t>42</w:t>
        </w:r>
        <w:r>
          <w:rPr>
            <w:noProof/>
            <w:webHidden/>
          </w:rPr>
          <w:fldChar w:fldCharType="end"/>
        </w:r>
      </w:hyperlink>
    </w:p>
    <w:p w14:paraId="4837501B" w14:textId="4D7FFF14"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25" w:history="1">
        <w:r w:rsidRPr="00861A52">
          <w:rPr>
            <w:rStyle w:val="Hyperlink"/>
            <w:b/>
            <w:bCs/>
            <w:noProof/>
          </w:rPr>
          <w:t>รูปที่ 26</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การจัดกลุ่มของ </w:t>
        </w:r>
        <w:r w:rsidRPr="00861A52">
          <w:rPr>
            <w:rStyle w:val="Hyperlink"/>
            <w:noProof/>
          </w:rPr>
          <w:t>Pier</w:t>
        </w:r>
        <w:r>
          <w:rPr>
            <w:noProof/>
            <w:webHidden/>
          </w:rPr>
          <w:tab/>
        </w:r>
        <w:r>
          <w:rPr>
            <w:noProof/>
            <w:webHidden/>
          </w:rPr>
          <w:fldChar w:fldCharType="begin"/>
        </w:r>
        <w:r>
          <w:rPr>
            <w:noProof/>
            <w:webHidden/>
          </w:rPr>
          <w:instrText xml:space="preserve"> PAGEREF _Toc241944325 \h </w:instrText>
        </w:r>
        <w:r>
          <w:rPr>
            <w:noProof/>
            <w:webHidden/>
          </w:rPr>
        </w:r>
        <w:r>
          <w:rPr>
            <w:noProof/>
            <w:webHidden/>
          </w:rPr>
          <w:fldChar w:fldCharType="separate"/>
        </w:r>
        <w:r>
          <w:rPr>
            <w:noProof/>
            <w:webHidden/>
          </w:rPr>
          <w:t>43</w:t>
        </w:r>
        <w:r>
          <w:rPr>
            <w:noProof/>
            <w:webHidden/>
          </w:rPr>
          <w:fldChar w:fldCharType="end"/>
        </w:r>
      </w:hyperlink>
    </w:p>
    <w:p w14:paraId="0D090264" w14:textId="63FEA727"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26" w:history="1">
        <w:r w:rsidRPr="00861A52">
          <w:rPr>
            <w:rStyle w:val="Hyperlink"/>
            <w:b/>
            <w:bCs/>
            <w:noProof/>
          </w:rPr>
          <w:t>รูปที่ 27</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การจัดกลุ่มของ </w:t>
        </w:r>
        <w:r w:rsidRPr="00861A52">
          <w:rPr>
            <w:rStyle w:val="Hyperlink"/>
            <w:noProof/>
          </w:rPr>
          <w:t>Girder</w:t>
        </w:r>
        <w:r>
          <w:rPr>
            <w:noProof/>
            <w:webHidden/>
          </w:rPr>
          <w:tab/>
        </w:r>
        <w:r>
          <w:rPr>
            <w:noProof/>
            <w:webHidden/>
          </w:rPr>
          <w:fldChar w:fldCharType="begin"/>
        </w:r>
        <w:r>
          <w:rPr>
            <w:noProof/>
            <w:webHidden/>
          </w:rPr>
          <w:instrText xml:space="preserve"> PAGEREF _Toc241944326 \h </w:instrText>
        </w:r>
        <w:r>
          <w:rPr>
            <w:noProof/>
            <w:webHidden/>
          </w:rPr>
        </w:r>
        <w:r>
          <w:rPr>
            <w:noProof/>
            <w:webHidden/>
          </w:rPr>
          <w:fldChar w:fldCharType="separate"/>
        </w:r>
        <w:r>
          <w:rPr>
            <w:noProof/>
            <w:webHidden/>
          </w:rPr>
          <w:t>43</w:t>
        </w:r>
        <w:r>
          <w:rPr>
            <w:noProof/>
            <w:webHidden/>
          </w:rPr>
          <w:fldChar w:fldCharType="end"/>
        </w:r>
      </w:hyperlink>
    </w:p>
    <w:p w14:paraId="2DAD5CFE" w14:textId="54D063C7"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27" w:history="1">
        <w:r w:rsidRPr="00861A52">
          <w:rPr>
            <w:rStyle w:val="Hyperlink"/>
            <w:b/>
            <w:bCs/>
            <w:noProof/>
          </w:rPr>
          <w:t>รูปที่ 28</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การจัดกลุ่มของ </w:t>
        </w:r>
        <w:r w:rsidRPr="00861A52">
          <w:rPr>
            <w:rStyle w:val="Hyperlink"/>
            <w:noProof/>
          </w:rPr>
          <w:t>Lower Pier Cap</w:t>
        </w:r>
        <w:r>
          <w:rPr>
            <w:noProof/>
            <w:webHidden/>
          </w:rPr>
          <w:tab/>
        </w:r>
        <w:r>
          <w:rPr>
            <w:noProof/>
            <w:webHidden/>
          </w:rPr>
          <w:fldChar w:fldCharType="begin"/>
        </w:r>
        <w:r>
          <w:rPr>
            <w:noProof/>
            <w:webHidden/>
          </w:rPr>
          <w:instrText xml:space="preserve"> PAGEREF _Toc241944327 \h </w:instrText>
        </w:r>
        <w:r>
          <w:rPr>
            <w:noProof/>
            <w:webHidden/>
          </w:rPr>
        </w:r>
        <w:r>
          <w:rPr>
            <w:noProof/>
            <w:webHidden/>
          </w:rPr>
          <w:fldChar w:fldCharType="separate"/>
        </w:r>
        <w:r>
          <w:rPr>
            <w:noProof/>
            <w:webHidden/>
          </w:rPr>
          <w:t>44</w:t>
        </w:r>
        <w:r>
          <w:rPr>
            <w:noProof/>
            <w:webHidden/>
          </w:rPr>
          <w:fldChar w:fldCharType="end"/>
        </w:r>
      </w:hyperlink>
    </w:p>
    <w:p w14:paraId="6ED54B9F" w14:textId="1CB26252"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28" w:history="1">
        <w:r w:rsidRPr="00861A52">
          <w:rPr>
            <w:rStyle w:val="Hyperlink"/>
            <w:b/>
            <w:bCs/>
            <w:noProof/>
          </w:rPr>
          <w:t>รูปที่ 29</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การจัดกลุ่มของ </w:t>
        </w:r>
        <w:r w:rsidRPr="00861A52">
          <w:rPr>
            <w:rStyle w:val="Hyperlink"/>
            <w:noProof/>
          </w:rPr>
          <w:t>Upper Pier Cap</w:t>
        </w:r>
        <w:r>
          <w:rPr>
            <w:noProof/>
            <w:webHidden/>
          </w:rPr>
          <w:tab/>
        </w:r>
        <w:r>
          <w:rPr>
            <w:noProof/>
            <w:webHidden/>
          </w:rPr>
          <w:fldChar w:fldCharType="begin"/>
        </w:r>
        <w:r>
          <w:rPr>
            <w:noProof/>
            <w:webHidden/>
          </w:rPr>
          <w:instrText xml:space="preserve"> PAGEREF _Toc241944328 \h </w:instrText>
        </w:r>
        <w:r>
          <w:rPr>
            <w:noProof/>
            <w:webHidden/>
          </w:rPr>
        </w:r>
        <w:r>
          <w:rPr>
            <w:noProof/>
            <w:webHidden/>
          </w:rPr>
          <w:fldChar w:fldCharType="separate"/>
        </w:r>
        <w:r>
          <w:rPr>
            <w:noProof/>
            <w:webHidden/>
          </w:rPr>
          <w:t>44</w:t>
        </w:r>
        <w:r>
          <w:rPr>
            <w:noProof/>
            <w:webHidden/>
          </w:rPr>
          <w:fldChar w:fldCharType="end"/>
        </w:r>
      </w:hyperlink>
    </w:p>
    <w:p w14:paraId="07C2FA51" w14:textId="017DD93E"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29" w:history="1">
        <w:r w:rsidRPr="00861A52">
          <w:rPr>
            <w:rStyle w:val="Hyperlink"/>
            <w:b/>
            <w:bCs/>
            <w:noProof/>
          </w:rPr>
          <w:t>รูปที่ 30</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การจัดกลุ่มของ </w:t>
        </w:r>
        <w:r w:rsidRPr="00861A52">
          <w:rPr>
            <w:rStyle w:val="Hyperlink"/>
            <w:noProof/>
          </w:rPr>
          <w:t>Diaphragm</w:t>
        </w:r>
        <w:r>
          <w:rPr>
            <w:noProof/>
            <w:webHidden/>
          </w:rPr>
          <w:tab/>
        </w:r>
        <w:r>
          <w:rPr>
            <w:noProof/>
            <w:webHidden/>
          </w:rPr>
          <w:fldChar w:fldCharType="begin"/>
        </w:r>
        <w:r>
          <w:rPr>
            <w:noProof/>
            <w:webHidden/>
          </w:rPr>
          <w:instrText xml:space="preserve"> PAGEREF _Toc241944329 \h </w:instrText>
        </w:r>
        <w:r>
          <w:rPr>
            <w:noProof/>
            <w:webHidden/>
          </w:rPr>
        </w:r>
        <w:r>
          <w:rPr>
            <w:noProof/>
            <w:webHidden/>
          </w:rPr>
          <w:fldChar w:fldCharType="separate"/>
        </w:r>
        <w:r>
          <w:rPr>
            <w:noProof/>
            <w:webHidden/>
          </w:rPr>
          <w:t>45</w:t>
        </w:r>
        <w:r>
          <w:rPr>
            <w:noProof/>
            <w:webHidden/>
          </w:rPr>
          <w:fldChar w:fldCharType="end"/>
        </w:r>
      </w:hyperlink>
    </w:p>
    <w:p w14:paraId="5E09AA19" w14:textId="2F2D6D6A"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30" w:history="1">
        <w:r w:rsidRPr="00861A52">
          <w:rPr>
            <w:rStyle w:val="Hyperlink"/>
            <w:b/>
            <w:bCs/>
            <w:noProof/>
          </w:rPr>
          <w:t>รูปที่ 31</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Deck Soffit</w:t>
        </w:r>
        <w:r>
          <w:rPr>
            <w:noProof/>
            <w:webHidden/>
          </w:rPr>
          <w:tab/>
        </w:r>
        <w:r>
          <w:rPr>
            <w:noProof/>
            <w:webHidden/>
          </w:rPr>
          <w:fldChar w:fldCharType="begin"/>
        </w:r>
        <w:r>
          <w:rPr>
            <w:noProof/>
            <w:webHidden/>
          </w:rPr>
          <w:instrText xml:space="preserve"> PAGEREF _Toc241944330 \h </w:instrText>
        </w:r>
        <w:r>
          <w:rPr>
            <w:noProof/>
            <w:webHidden/>
          </w:rPr>
        </w:r>
        <w:r>
          <w:rPr>
            <w:noProof/>
            <w:webHidden/>
          </w:rPr>
          <w:fldChar w:fldCharType="separate"/>
        </w:r>
        <w:r>
          <w:rPr>
            <w:noProof/>
            <w:webHidden/>
          </w:rPr>
          <w:t>45</w:t>
        </w:r>
        <w:r>
          <w:rPr>
            <w:noProof/>
            <w:webHidden/>
          </w:rPr>
          <w:fldChar w:fldCharType="end"/>
        </w:r>
      </w:hyperlink>
    </w:p>
    <w:p w14:paraId="33CF7586" w14:textId="1F5C8B98"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31" w:history="1">
        <w:r w:rsidRPr="00861A52">
          <w:rPr>
            <w:rStyle w:val="Hyperlink"/>
            <w:b/>
            <w:bCs/>
            <w:noProof/>
          </w:rPr>
          <w:t>รูปที่ 32</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Deck Surface</w:t>
        </w:r>
        <w:r>
          <w:rPr>
            <w:noProof/>
            <w:webHidden/>
          </w:rPr>
          <w:tab/>
        </w:r>
        <w:r>
          <w:rPr>
            <w:noProof/>
            <w:webHidden/>
          </w:rPr>
          <w:fldChar w:fldCharType="begin"/>
        </w:r>
        <w:r>
          <w:rPr>
            <w:noProof/>
            <w:webHidden/>
          </w:rPr>
          <w:instrText xml:space="preserve"> PAGEREF _Toc241944331 \h </w:instrText>
        </w:r>
        <w:r>
          <w:rPr>
            <w:noProof/>
            <w:webHidden/>
          </w:rPr>
        </w:r>
        <w:r>
          <w:rPr>
            <w:noProof/>
            <w:webHidden/>
          </w:rPr>
          <w:fldChar w:fldCharType="separate"/>
        </w:r>
        <w:r>
          <w:rPr>
            <w:noProof/>
            <w:webHidden/>
          </w:rPr>
          <w:t>46</w:t>
        </w:r>
        <w:r>
          <w:rPr>
            <w:noProof/>
            <w:webHidden/>
          </w:rPr>
          <w:fldChar w:fldCharType="end"/>
        </w:r>
      </w:hyperlink>
    </w:p>
    <w:p w14:paraId="38DC537F" w14:textId="633DEA06"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32" w:history="1">
        <w:r w:rsidRPr="00861A52">
          <w:rPr>
            <w:rStyle w:val="Hyperlink"/>
            <w:b/>
            <w:bCs/>
            <w:noProof/>
          </w:rPr>
          <w:t>รูปที่ 33</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องค์ประกอบอื่น ๆ (</w:t>
        </w:r>
        <w:r w:rsidRPr="00861A52">
          <w:rPr>
            <w:rStyle w:val="Hyperlink"/>
            <w:noProof/>
          </w:rPr>
          <w:t>Others</w:t>
        </w:r>
        <w:r w:rsidRPr="00861A52">
          <w:rPr>
            <w:rStyle w:val="Hyperlink"/>
            <w:noProof/>
            <w:cs/>
          </w:rPr>
          <w:t>)</w:t>
        </w:r>
        <w:r>
          <w:rPr>
            <w:noProof/>
            <w:webHidden/>
          </w:rPr>
          <w:tab/>
        </w:r>
        <w:r>
          <w:rPr>
            <w:noProof/>
            <w:webHidden/>
          </w:rPr>
          <w:fldChar w:fldCharType="begin"/>
        </w:r>
        <w:r>
          <w:rPr>
            <w:noProof/>
            <w:webHidden/>
          </w:rPr>
          <w:instrText xml:space="preserve"> PAGEREF _Toc241944332 \h </w:instrText>
        </w:r>
        <w:r>
          <w:rPr>
            <w:noProof/>
            <w:webHidden/>
          </w:rPr>
        </w:r>
        <w:r>
          <w:rPr>
            <w:noProof/>
            <w:webHidden/>
          </w:rPr>
          <w:fldChar w:fldCharType="separate"/>
        </w:r>
        <w:r>
          <w:rPr>
            <w:noProof/>
            <w:webHidden/>
          </w:rPr>
          <w:t>46</w:t>
        </w:r>
        <w:r>
          <w:rPr>
            <w:noProof/>
            <w:webHidden/>
          </w:rPr>
          <w:fldChar w:fldCharType="end"/>
        </w:r>
      </w:hyperlink>
    </w:p>
    <w:p w14:paraId="777C035A" w14:textId="3260BAAD"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33" w:history="1">
        <w:r w:rsidRPr="00861A52">
          <w:rPr>
            <w:rStyle w:val="Hyperlink"/>
            <w:b/>
            <w:bCs/>
            <w:noProof/>
          </w:rPr>
          <w:t>รูปที่ 34</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rPr>
          <w:t xml:space="preserve">Pier-01 </w:t>
        </w:r>
        <w:r w:rsidRPr="00861A52">
          <w:rPr>
            <w:rStyle w:val="Hyperlink"/>
            <w:noProof/>
            <w:cs/>
          </w:rPr>
          <w:t xml:space="preserve">หลังทำการ </w:t>
        </w:r>
        <w:r w:rsidRPr="00861A52">
          <w:rPr>
            <w:rStyle w:val="Hyperlink"/>
            <w:noProof/>
          </w:rPr>
          <w:t xml:space="preserve">mesh </w:t>
        </w:r>
        <w:r w:rsidRPr="00861A52">
          <w:rPr>
            <w:rStyle w:val="Hyperlink"/>
            <w:noProof/>
            <w:cs/>
          </w:rPr>
          <w:t>(1)</w:t>
        </w:r>
        <w:r>
          <w:rPr>
            <w:noProof/>
            <w:webHidden/>
          </w:rPr>
          <w:tab/>
        </w:r>
        <w:r>
          <w:rPr>
            <w:noProof/>
            <w:webHidden/>
          </w:rPr>
          <w:fldChar w:fldCharType="begin"/>
        </w:r>
        <w:r>
          <w:rPr>
            <w:noProof/>
            <w:webHidden/>
          </w:rPr>
          <w:instrText xml:space="preserve"> PAGEREF _Toc241944333 \h </w:instrText>
        </w:r>
        <w:r>
          <w:rPr>
            <w:noProof/>
            <w:webHidden/>
          </w:rPr>
        </w:r>
        <w:r>
          <w:rPr>
            <w:noProof/>
            <w:webHidden/>
          </w:rPr>
          <w:fldChar w:fldCharType="separate"/>
        </w:r>
        <w:r>
          <w:rPr>
            <w:noProof/>
            <w:webHidden/>
          </w:rPr>
          <w:t>47</w:t>
        </w:r>
        <w:r>
          <w:rPr>
            <w:noProof/>
            <w:webHidden/>
          </w:rPr>
          <w:fldChar w:fldCharType="end"/>
        </w:r>
      </w:hyperlink>
    </w:p>
    <w:p w14:paraId="6B999A30" w14:textId="7707A80E"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34" w:history="1">
        <w:r w:rsidRPr="00861A52">
          <w:rPr>
            <w:rStyle w:val="Hyperlink"/>
            <w:b/>
            <w:bCs/>
            <w:noProof/>
          </w:rPr>
          <w:t>รูปที่ 35</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rPr>
          <w:t xml:space="preserve">Pier-01 </w:t>
        </w:r>
        <w:r w:rsidRPr="00861A52">
          <w:rPr>
            <w:rStyle w:val="Hyperlink"/>
            <w:noProof/>
            <w:cs/>
          </w:rPr>
          <w:t xml:space="preserve">หลังทำการ </w:t>
        </w:r>
        <w:r w:rsidRPr="00861A52">
          <w:rPr>
            <w:rStyle w:val="Hyperlink"/>
            <w:noProof/>
          </w:rPr>
          <w:t>mesh (2)</w:t>
        </w:r>
        <w:r>
          <w:rPr>
            <w:noProof/>
            <w:webHidden/>
          </w:rPr>
          <w:tab/>
        </w:r>
        <w:r>
          <w:rPr>
            <w:noProof/>
            <w:webHidden/>
          </w:rPr>
          <w:fldChar w:fldCharType="begin"/>
        </w:r>
        <w:r>
          <w:rPr>
            <w:noProof/>
            <w:webHidden/>
          </w:rPr>
          <w:instrText xml:space="preserve"> PAGEREF _Toc241944334 \h </w:instrText>
        </w:r>
        <w:r>
          <w:rPr>
            <w:noProof/>
            <w:webHidden/>
          </w:rPr>
        </w:r>
        <w:r>
          <w:rPr>
            <w:noProof/>
            <w:webHidden/>
          </w:rPr>
          <w:fldChar w:fldCharType="separate"/>
        </w:r>
        <w:r>
          <w:rPr>
            <w:noProof/>
            <w:webHidden/>
          </w:rPr>
          <w:t>47</w:t>
        </w:r>
        <w:r>
          <w:rPr>
            <w:noProof/>
            <w:webHidden/>
          </w:rPr>
          <w:fldChar w:fldCharType="end"/>
        </w:r>
      </w:hyperlink>
    </w:p>
    <w:p w14:paraId="7EBD256F" w14:textId="1F9A398C"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35" w:history="1">
        <w:r w:rsidRPr="00861A52">
          <w:rPr>
            <w:rStyle w:val="Hyperlink"/>
            <w:b/>
            <w:bCs/>
            <w:noProof/>
          </w:rPr>
          <w:t>รูปที่ 36</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Pier-</w:t>
        </w:r>
        <w:r w:rsidRPr="00861A52">
          <w:rPr>
            <w:rStyle w:val="Hyperlink"/>
            <w:noProof/>
            <w:cs/>
          </w:rPr>
          <w:t>01 ด้านที่ 1</w:t>
        </w:r>
        <w:r>
          <w:rPr>
            <w:noProof/>
            <w:webHidden/>
          </w:rPr>
          <w:tab/>
        </w:r>
        <w:r>
          <w:rPr>
            <w:noProof/>
            <w:webHidden/>
          </w:rPr>
          <w:fldChar w:fldCharType="begin"/>
        </w:r>
        <w:r>
          <w:rPr>
            <w:noProof/>
            <w:webHidden/>
          </w:rPr>
          <w:instrText xml:space="preserve"> PAGEREF _Toc241944335 \h </w:instrText>
        </w:r>
        <w:r>
          <w:rPr>
            <w:noProof/>
            <w:webHidden/>
          </w:rPr>
        </w:r>
        <w:r>
          <w:rPr>
            <w:noProof/>
            <w:webHidden/>
          </w:rPr>
          <w:fldChar w:fldCharType="separate"/>
        </w:r>
        <w:r>
          <w:rPr>
            <w:noProof/>
            <w:webHidden/>
          </w:rPr>
          <w:t>48</w:t>
        </w:r>
        <w:r>
          <w:rPr>
            <w:noProof/>
            <w:webHidden/>
          </w:rPr>
          <w:fldChar w:fldCharType="end"/>
        </w:r>
      </w:hyperlink>
    </w:p>
    <w:p w14:paraId="39521939" w14:textId="2D71BC95"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36" w:history="1">
        <w:r w:rsidRPr="00861A52">
          <w:rPr>
            <w:rStyle w:val="Hyperlink"/>
            <w:b/>
            <w:bCs/>
            <w:noProof/>
            <w:cs/>
          </w:rPr>
          <w:t>รูปที่ 37</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Pier-01 </w:t>
        </w:r>
        <w:r w:rsidRPr="00861A52">
          <w:rPr>
            <w:rStyle w:val="Hyperlink"/>
            <w:noProof/>
            <w:cs/>
          </w:rPr>
          <w:t>ด้านที่ 2</w:t>
        </w:r>
        <w:r>
          <w:rPr>
            <w:noProof/>
            <w:webHidden/>
          </w:rPr>
          <w:tab/>
        </w:r>
        <w:r>
          <w:rPr>
            <w:noProof/>
            <w:webHidden/>
          </w:rPr>
          <w:fldChar w:fldCharType="begin"/>
        </w:r>
        <w:r>
          <w:rPr>
            <w:noProof/>
            <w:webHidden/>
          </w:rPr>
          <w:instrText xml:space="preserve"> PAGEREF _Toc241944336 \h </w:instrText>
        </w:r>
        <w:r>
          <w:rPr>
            <w:noProof/>
            <w:webHidden/>
          </w:rPr>
        </w:r>
        <w:r>
          <w:rPr>
            <w:noProof/>
            <w:webHidden/>
          </w:rPr>
          <w:fldChar w:fldCharType="separate"/>
        </w:r>
        <w:r>
          <w:rPr>
            <w:noProof/>
            <w:webHidden/>
          </w:rPr>
          <w:t>48</w:t>
        </w:r>
        <w:r>
          <w:rPr>
            <w:noProof/>
            <w:webHidden/>
          </w:rPr>
          <w:fldChar w:fldCharType="end"/>
        </w:r>
      </w:hyperlink>
    </w:p>
    <w:p w14:paraId="1D9E69F7" w14:textId="17DD067F"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37" w:history="1">
        <w:r w:rsidRPr="00861A52">
          <w:rPr>
            <w:rStyle w:val="Hyperlink"/>
            <w:b/>
            <w:bCs/>
            <w:noProof/>
            <w:cs/>
          </w:rPr>
          <w:t>รูปที่ 38</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Pier-01 </w:t>
        </w:r>
        <w:r w:rsidRPr="00861A52">
          <w:rPr>
            <w:rStyle w:val="Hyperlink"/>
            <w:noProof/>
            <w:cs/>
          </w:rPr>
          <w:t>ด้านที่ 3</w:t>
        </w:r>
        <w:r>
          <w:rPr>
            <w:noProof/>
            <w:webHidden/>
          </w:rPr>
          <w:tab/>
        </w:r>
        <w:r>
          <w:rPr>
            <w:noProof/>
            <w:webHidden/>
          </w:rPr>
          <w:fldChar w:fldCharType="begin"/>
        </w:r>
        <w:r>
          <w:rPr>
            <w:noProof/>
            <w:webHidden/>
          </w:rPr>
          <w:instrText xml:space="preserve"> PAGEREF _Toc241944337 \h </w:instrText>
        </w:r>
        <w:r>
          <w:rPr>
            <w:noProof/>
            <w:webHidden/>
          </w:rPr>
        </w:r>
        <w:r>
          <w:rPr>
            <w:noProof/>
            <w:webHidden/>
          </w:rPr>
          <w:fldChar w:fldCharType="separate"/>
        </w:r>
        <w:r>
          <w:rPr>
            <w:noProof/>
            <w:webHidden/>
          </w:rPr>
          <w:t>49</w:t>
        </w:r>
        <w:r>
          <w:rPr>
            <w:noProof/>
            <w:webHidden/>
          </w:rPr>
          <w:fldChar w:fldCharType="end"/>
        </w:r>
      </w:hyperlink>
    </w:p>
    <w:p w14:paraId="6153DC6E" w14:textId="0F9E7B20"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38" w:history="1">
        <w:r w:rsidRPr="00861A52">
          <w:rPr>
            <w:rStyle w:val="Hyperlink"/>
            <w:b/>
            <w:bCs/>
            <w:noProof/>
            <w:cs/>
          </w:rPr>
          <w:t>รูปที่ 39</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Pier-01 </w:t>
        </w:r>
        <w:r w:rsidRPr="00861A52">
          <w:rPr>
            <w:rStyle w:val="Hyperlink"/>
            <w:noProof/>
            <w:cs/>
          </w:rPr>
          <w:t>ด้านที่ 4</w:t>
        </w:r>
        <w:r>
          <w:rPr>
            <w:noProof/>
            <w:webHidden/>
          </w:rPr>
          <w:tab/>
        </w:r>
        <w:r>
          <w:rPr>
            <w:noProof/>
            <w:webHidden/>
          </w:rPr>
          <w:fldChar w:fldCharType="begin"/>
        </w:r>
        <w:r>
          <w:rPr>
            <w:noProof/>
            <w:webHidden/>
          </w:rPr>
          <w:instrText xml:space="preserve"> PAGEREF _Toc241944338 \h </w:instrText>
        </w:r>
        <w:r>
          <w:rPr>
            <w:noProof/>
            <w:webHidden/>
          </w:rPr>
        </w:r>
        <w:r>
          <w:rPr>
            <w:noProof/>
            <w:webHidden/>
          </w:rPr>
          <w:fldChar w:fldCharType="separate"/>
        </w:r>
        <w:r>
          <w:rPr>
            <w:noProof/>
            <w:webHidden/>
          </w:rPr>
          <w:t>49</w:t>
        </w:r>
        <w:r>
          <w:rPr>
            <w:noProof/>
            <w:webHidden/>
          </w:rPr>
          <w:fldChar w:fldCharType="end"/>
        </w:r>
      </w:hyperlink>
    </w:p>
    <w:p w14:paraId="693C4E89" w14:textId="1197B7BA"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39" w:history="1">
        <w:r w:rsidRPr="00861A52">
          <w:rPr>
            <w:rStyle w:val="Hyperlink"/>
            <w:b/>
            <w:bCs/>
            <w:noProof/>
          </w:rPr>
          <w:t>รูปที่ 40</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Pier-04 </w:t>
        </w:r>
        <w:r w:rsidRPr="00861A52">
          <w:rPr>
            <w:rStyle w:val="Hyperlink"/>
            <w:noProof/>
            <w:cs/>
          </w:rPr>
          <w:t>ด้านที่ 1</w:t>
        </w:r>
        <w:r>
          <w:rPr>
            <w:noProof/>
            <w:webHidden/>
          </w:rPr>
          <w:tab/>
        </w:r>
        <w:r>
          <w:rPr>
            <w:noProof/>
            <w:webHidden/>
          </w:rPr>
          <w:fldChar w:fldCharType="begin"/>
        </w:r>
        <w:r>
          <w:rPr>
            <w:noProof/>
            <w:webHidden/>
          </w:rPr>
          <w:instrText xml:space="preserve"> PAGEREF _Toc241944339 \h </w:instrText>
        </w:r>
        <w:r>
          <w:rPr>
            <w:noProof/>
            <w:webHidden/>
          </w:rPr>
        </w:r>
        <w:r>
          <w:rPr>
            <w:noProof/>
            <w:webHidden/>
          </w:rPr>
          <w:fldChar w:fldCharType="separate"/>
        </w:r>
        <w:r>
          <w:rPr>
            <w:noProof/>
            <w:webHidden/>
          </w:rPr>
          <w:t>50</w:t>
        </w:r>
        <w:r>
          <w:rPr>
            <w:noProof/>
            <w:webHidden/>
          </w:rPr>
          <w:fldChar w:fldCharType="end"/>
        </w:r>
      </w:hyperlink>
    </w:p>
    <w:p w14:paraId="499DD129" w14:textId="58ACC17B"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40" w:history="1">
        <w:r w:rsidRPr="00861A52">
          <w:rPr>
            <w:rStyle w:val="Hyperlink"/>
            <w:b/>
            <w:bCs/>
            <w:noProof/>
            <w:cs/>
          </w:rPr>
          <w:t>รูปที่ 41</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Pier-04 </w:t>
        </w:r>
        <w:r w:rsidRPr="00861A52">
          <w:rPr>
            <w:rStyle w:val="Hyperlink"/>
            <w:noProof/>
            <w:cs/>
          </w:rPr>
          <w:t>ด้านที่ 2</w:t>
        </w:r>
        <w:r>
          <w:rPr>
            <w:noProof/>
            <w:webHidden/>
          </w:rPr>
          <w:tab/>
        </w:r>
        <w:r>
          <w:rPr>
            <w:noProof/>
            <w:webHidden/>
          </w:rPr>
          <w:fldChar w:fldCharType="begin"/>
        </w:r>
        <w:r>
          <w:rPr>
            <w:noProof/>
            <w:webHidden/>
          </w:rPr>
          <w:instrText xml:space="preserve"> PAGEREF _Toc241944340 \h </w:instrText>
        </w:r>
        <w:r>
          <w:rPr>
            <w:noProof/>
            <w:webHidden/>
          </w:rPr>
        </w:r>
        <w:r>
          <w:rPr>
            <w:noProof/>
            <w:webHidden/>
          </w:rPr>
          <w:fldChar w:fldCharType="separate"/>
        </w:r>
        <w:r>
          <w:rPr>
            <w:noProof/>
            <w:webHidden/>
          </w:rPr>
          <w:t>50</w:t>
        </w:r>
        <w:r>
          <w:rPr>
            <w:noProof/>
            <w:webHidden/>
          </w:rPr>
          <w:fldChar w:fldCharType="end"/>
        </w:r>
      </w:hyperlink>
    </w:p>
    <w:p w14:paraId="466DE13E" w14:textId="443A4CBF"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41" w:history="1">
        <w:r w:rsidRPr="00861A52">
          <w:rPr>
            <w:rStyle w:val="Hyperlink"/>
            <w:b/>
            <w:bCs/>
            <w:noProof/>
          </w:rPr>
          <w:t>รูปที่ 42</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Pier-04 </w:t>
        </w:r>
        <w:r w:rsidRPr="00861A52">
          <w:rPr>
            <w:rStyle w:val="Hyperlink"/>
            <w:noProof/>
            <w:cs/>
          </w:rPr>
          <w:t>ด้านที่ 3</w:t>
        </w:r>
        <w:r>
          <w:rPr>
            <w:noProof/>
            <w:webHidden/>
          </w:rPr>
          <w:tab/>
        </w:r>
        <w:r>
          <w:rPr>
            <w:noProof/>
            <w:webHidden/>
          </w:rPr>
          <w:fldChar w:fldCharType="begin"/>
        </w:r>
        <w:r>
          <w:rPr>
            <w:noProof/>
            <w:webHidden/>
          </w:rPr>
          <w:instrText xml:space="preserve"> PAGEREF _Toc241944341 \h </w:instrText>
        </w:r>
        <w:r>
          <w:rPr>
            <w:noProof/>
            <w:webHidden/>
          </w:rPr>
        </w:r>
        <w:r>
          <w:rPr>
            <w:noProof/>
            <w:webHidden/>
          </w:rPr>
          <w:fldChar w:fldCharType="separate"/>
        </w:r>
        <w:r>
          <w:rPr>
            <w:noProof/>
            <w:webHidden/>
          </w:rPr>
          <w:t>51</w:t>
        </w:r>
        <w:r>
          <w:rPr>
            <w:noProof/>
            <w:webHidden/>
          </w:rPr>
          <w:fldChar w:fldCharType="end"/>
        </w:r>
      </w:hyperlink>
    </w:p>
    <w:p w14:paraId="0066EF14" w14:textId="720697D7"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42" w:history="1">
        <w:r w:rsidRPr="00861A52">
          <w:rPr>
            <w:rStyle w:val="Hyperlink"/>
            <w:b/>
            <w:bCs/>
            <w:noProof/>
            <w:cs/>
          </w:rPr>
          <w:t>รูปที่ 43</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Pier-04 </w:t>
        </w:r>
        <w:r w:rsidRPr="00861A52">
          <w:rPr>
            <w:rStyle w:val="Hyperlink"/>
            <w:noProof/>
            <w:cs/>
          </w:rPr>
          <w:t>ด้านที่ 4</w:t>
        </w:r>
        <w:r>
          <w:rPr>
            <w:noProof/>
            <w:webHidden/>
          </w:rPr>
          <w:tab/>
        </w:r>
        <w:r>
          <w:rPr>
            <w:noProof/>
            <w:webHidden/>
          </w:rPr>
          <w:fldChar w:fldCharType="begin"/>
        </w:r>
        <w:r>
          <w:rPr>
            <w:noProof/>
            <w:webHidden/>
          </w:rPr>
          <w:instrText xml:space="preserve"> PAGEREF _Toc241944342 \h </w:instrText>
        </w:r>
        <w:r>
          <w:rPr>
            <w:noProof/>
            <w:webHidden/>
          </w:rPr>
        </w:r>
        <w:r>
          <w:rPr>
            <w:noProof/>
            <w:webHidden/>
          </w:rPr>
          <w:fldChar w:fldCharType="separate"/>
        </w:r>
        <w:r>
          <w:rPr>
            <w:noProof/>
            <w:webHidden/>
          </w:rPr>
          <w:t>51</w:t>
        </w:r>
        <w:r>
          <w:rPr>
            <w:noProof/>
            <w:webHidden/>
          </w:rPr>
          <w:fldChar w:fldCharType="end"/>
        </w:r>
      </w:hyperlink>
    </w:p>
    <w:p w14:paraId="07EE86CB" w14:textId="3F18C876"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43" w:history="1">
        <w:r w:rsidRPr="00861A52">
          <w:rPr>
            <w:rStyle w:val="Hyperlink"/>
            <w:b/>
            <w:bCs/>
            <w:noProof/>
          </w:rPr>
          <w:t>รูปที่ 44</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Girder-01 </w:t>
        </w:r>
        <w:r w:rsidRPr="00861A52">
          <w:rPr>
            <w:rStyle w:val="Hyperlink"/>
            <w:noProof/>
            <w:cs/>
          </w:rPr>
          <w:t>ผิวข้างที่ 1</w:t>
        </w:r>
        <w:r>
          <w:rPr>
            <w:noProof/>
            <w:webHidden/>
          </w:rPr>
          <w:tab/>
        </w:r>
        <w:r>
          <w:rPr>
            <w:noProof/>
            <w:webHidden/>
          </w:rPr>
          <w:fldChar w:fldCharType="begin"/>
        </w:r>
        <w:r>
          <w:rPr>
            <w:noProof/>
            <w:webHidden/>
          </w:rPr>
          <w:instrText xml:space="preserve"> PAGEREF _Toc241944343 \h </w:instrText>
        </w:r>
        <w:r>
          <w:rPr>
            <w:noProof/>
            <w:webHidden/>
          </w:rPr>
        </w:r>
        <w:r>
          <w:rPr>
            <w:noProof/>
            <w:webHidden/>
          </w:rPr>
          <w:fldChar w:fldCharType="separate"/>
        </w:r>
        <w:r>
          <w:rPr>
            <w:noProof/>
            <w:webHidden/>
          </w:rPr>
          <w:t>51</w:t>
        </w:r>
        <w:r>
          <w:rPr>
            <w:noProof/>
            <w:webHidden/>
          </w:rPr>
          <w:fldChar w:fldCharType="end"/>
        </w:r>
      </w:hyperlink>
    </w:p>
    <w:p w14:paraId="64B5D9E2" w14:textId="0DABBFFD"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44" w:history="1">
        <w:r w:rsidRPr="00861A52">
          <w:rPr>
            <w:rStyle w:val="Hyperlink"/>
            <w:b/>
            <w:bCs/>
            <w:noProof/>
          </w:rPr>
          <w:t>รูปที่ 45</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Girder-0</w:t>
        </w:r>
        <w:r w:rsidRPr="00861A52">
          <w:rPr>
            <w:rStyle w:val="Hyperlink"/>
            <w:noProof/>
            <w:cs/>
          </w:rPr>
          <w:t>1</w:t>
        </w:r>
        <w:r w:rsidRPr="00861A52">
          <w:rPr>
            <w:rStyle w:val="Hyperlink"/>
            <w:noProof/>
          </w:rPr>
          <w:t xml:space="preserve"> </w:t>
        </w:r>
        <w:r w:rsidRPr="00861A52">
          <w:rPr>
            <w:rStyle w:val="Hyperlink"/>
            <w:noProof/>
            <w:cs/>
          </w:rPr>
          <w:t>ผิวข้างที่ 2</w:t>
        </w:r>
        <w:r>
          <w:rPr>
            <w:noProof/>
            <w:webHidden/>
          </w:rPr>
          <w:tab/>
        </w:r>
        <w:r>
          <w:rPr>
            <w:noProof/>
            <w:webHidden/>
          </w:rPr>
          <w:fldChar w:fldCharType="begin"/>
        </w:r>
        <w:r>
          <w:rPr>
            <w:noProof/>
            <w:webHidden/>
          </w:rPr>
          <w:instrText xml:space="preserve"> PAGEREF _Toc241944344 \h </w:instrText>
        </w:r>
        <w:r>
          <w:rPr>
            <w:noProof/>
            <w:webHidden/>
          </w:rPr>
        </w:r>
        <w:r>
          <w:rPr>
            <w:noProof/>
            <w:webHidden/>
          </w:rPr>
          <w:fldChar w:fldCharType="separate"/>
        </w:r>
        <w:r>
          <w:rPr>
            <w:noProof/>
            <w:webHidden/>
          </w:rPr>
          <w:t>52</w:t>
        </w:r>
        <w:r>
          <w:rPr>
            <w:noProof/>
            <w:webHidden/>
          </w:rPr>
          <w:fldChar w:fldCharType="end"/>
        </w:r>
      </w:hyperlink>
    </w:p>
    <w:p w14:paraId="2F74ADE7" w14:textId="0B3DC9E5"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45" w:history="1">
        <w:r w:rsidRPr="00861A52">
          <w:rPr>
            <w:rStyle w:val="Hyperlink"/>
            <w:b/>
            <w:bCs/>
            <w:noProof/>
          </w:rPr>
          <w:t>รูปที่ 46</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Girder-01 </w:t>
        </w:r>
        <w:r w:rsidRPr="00861A52">
          <w:rPr>
            <w:rStyle w:val="Hyperlink"/>
            <w:noProof/>
            <w:cs/>
          </w:rPr>
          <w:t>ผิวด้านใต้</w:t>
        </w:r>
        <w:r>
          <w:rPr>
            <w:noProof/>
            <w:webHidden/>
          </w:rPr>
          <w:tab/>
        </w:r>
        <w:r>
          <w:rPr>
            <w:noProof/>
            <w:webHidden/>
          </w:rPr>
          <w:fldChar w:fldCharType="begin"/>
        </w:r>
        <w:r>
          <w:rPr>
            <w:noProof/>
            <w:webHidden/>
          </w:rPr>
          <w:instrText xml:space="preserve"> PAGEREF _Toc241944345 \h </w:instrText>
        </w:r>
        <w:r>
          <w:rPr>
            <w:noProof/>
            <w:webHidden/>
          </w:rPr>
        </w:r>
        <w:r>
          <w:rPr>
            <w:noProof/>
            <w:webHidden/>
          </w:rPr>
          <w:fldChar w:fldCharType="separate"/>
        </w:r>
        <w:r>
          <w:rPr>
            <w:noProof/>
            <w:webHidden/>
          </w:rPr>
          <w:t>52</w:t>
        </w:r>
        <w:r>
          <w:rPr>
            <w:noProof/>
            <w:webHidden/>
          </w:rPr>
          <w:fldChar w:fldCharType="end"/>
        </w:r>
      </w:hyperlink>
    </w:p>
    <w:p w14:paraId="2A40364F" w14:textId="5F58A42B"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46" w:history="1">
        <w:r w:rsidRPr="00861A52">
          <w:rPr>
            <w:rStyle w:val="Hyperlink"/>
            <w:b/>
            <w:bCs/>
            <w:noProof/>
          </w:rPr>
          <w:t>รูปที่ 47</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Deck Soffit-01</w:t>
        </w:r>
        <w:r>
          <w:rPr>
            <w:noProof/>
            <w:webHidden/>
          </w:rPr>
          <w:tab/>
        </w:r>
        <w:r>
          <w:rPr>
            <w:noProof/>
            <w:webHidden/>
          </w:rPr>
          <w:fldChar w:fldCharType="begin"/>
        </w:r>
        <w:r>
          <w:rPr>
            <w:noProof/>
            <w:webHidden/>
          </w:rPr>
          <w:instrText xml:space="preserve"> PAGEREF _Toc241944346 \h </w:instrText>
        </w:r>
        <w:r>
          <w:rPr>
            <w:noProof/>
            <w:webHidden/>
          </w:rPr>
        </w:r>
        <w:r>
          <w:rPr>
            <w:noProof/>
            <w:webHidden/>
          </w:rPr>
          <w:fldChar w:fldCharType="separate"/>
        </w:r>
        <w:r>
          <w:rPr>
            <w:noProof/>
            <w:webHidden/>
          </w:rPr>
          <w:t>52</w:t>
        </w:r>
        <w:r>
          <w:rPr>
            <w:noProof/>
            <w:webHidden/>
          </w:rPr>
          <w:fldChar w:fldCharType="end"/>
        </w:r>
      </w:hyperlink>
    </w:p>
    <w:p w14:paraId="7C7041CC" w14:textId="7AEC2123"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47" w:history="1">
        <w:r w:rsidRPr="00861A52">
          <w:rPr>
            <w:rStyle w:val="Hyperlink"/>
            <w:b/>
            <w:bCs/>
            <w:noProof/>
          </w:rPr>
          <w:t>รูปที่ 48</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Deck Soffit-02</w:t>
        </w:r>
        <w:r>
          <w:rPr>
            <w:noProof/>
            <w:webHidden/>
          </w:rPr>
          <w:tab/>
        </w:r>
        <w:r>
          <w:rPr>
            <w:noProof/>
            <w:webHidden/>
          </w:rPr>
          <w:fldChar w:fldCharType="begin"/>
        </w:r>
        <w:r>
          <w:rPr>
            <w:noProof/>
            <w:webHidden/>
          </w:rPr>
          <w:instrText xml:space="preserve"> PAGEREF _Toc241944347 \h </w:instrText>
        </w:r>
        <w:r>
          <w:rPr>
            <w:noProof/>
            <w:webHidden/>
          </w:rPr>
        </w:r>
        <w:r>
          <w:rPr>
            <w:noProof/>
            <w:webHidden/>
          </w:rPr>
          <w:fldChar w:fldCharType="separate"/>
        </w:r>
        <w:r>
          <w:rPr>
            <w:noProof/>
            <w:webHidden/>
          </w:rPr>
          <w:t>52</w:t>
        </w:r>
        <w:r>
          <w:rPr>
            <w:noProof/>
            <w:webHidden/>
          </w:rPr>
          <w:fldChar w:fldCharType="end"/>
        </w:r>
      </w:hyperlink>
    </w:p>
    <w:p w14:paraId="79992BC9" w14:textId="19691EEB"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48" w:history="1">
        <w:r w:rsidRPr="00861A52">
          <w:rPr>
            <w:rStyle w:val="Hyperlink"/>
            <w:b/>
            <w:bCs/>
            <w:noProof/>
          </w:rPr>
          <w:t>รูปที่ 49</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Deck Soffit-03</w:t>
        </w:r>
        <w:r>
          <w:rPr>
            <w:noProof/>
            <w:webHidden/>
          </w:rPr>
          <w:tab/>
        </w:r>
        <w:r>
          <w:rPr>
            <w:noProof/>
            <w:webHidden/>
          </w:rPr>
          <w:fldChar w:fldCharType="begin"/>
        </w:r>
        <w:r>
          <w:rPr>
            <w:noProof/>
            <w:webHidden/>
          </w:rPr>
          <w:instrText xml:space="preserve"> PAGEREF _Toc241944348 \h </w:instrText>
        </w:r>
        <w:r>
          <w:rPr>
            <w:noProof/>
            <w:webHidden/>
          </w:rPr>
        </w:r>
        <w:r>
          <w:rPr>
            <w:noProof/>
            <w:webHidden/>
          </w:rPr>
          <w:fldChar w:fldCharType="separate"/>
        </w:r>
        <w:r>
          <w:rPr>
            <w:noProof/>
            <w:webHidden/>
          </w:rPr>
          <w:t>52</w:t>
        </w:r>
        <w:r>
          <w:rPr>
            <w:noProof/>
            <w:webHidden/>
          </w:rPr>
          <w:fldChar w:fldCharType="end"/>
        </w:r>
      </w:hyperlink>
    </w:p>
    <w:p w14:paraId="0431C7D1" w14:textId="0B476C41"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49" w:history="1">
        <w:r w:rsidRPr="00861A52">
          <w:rPr>
            <w:rStyle w:val="Hyperlink"/>
            <w:b/>
            <w:bCs/>
            <w:noProof/>
          </w:rPr>
          <w:t>รูปที่ 50</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Deck Surface</w:t>
        </w:r>
        <w:r>
          <w:rPr>
            <w:noProof/>
            <w:webHidden/>
          </w:rPr>
          <w:tab/>
        </w:r>
        <w:r>
          <w:rPr>
            <w:noProof/>
            <w:webHidden/>
          </w:rPr>
          <w:fldChar w:fldCharType="begin"/>
        </w:r>
        <w:r>
          <w:rPr>
            <w:noProof/>
            <w:webHidden/>
          </w:rPr>
          <w:instrText xml:space="preserve"> PAGEREF _Toc241944349 \h </w:instrText>
        </w:r>
        <w:r>
          <w:rPr>
            <w:noProof/>
            <w:webHidden/>
          </w:rPr>
        </w:r>
        <w:r>
          <w:rPr>
            <w:noProof/>
            <w:webHidden/>
          </w:rPr>
          <w:fldChar w:fldCharType="separate"/>
        </w:r>
        <w:r>
          <w:rPr>
            <w:noProof/>
            <w:webHidden/>
          </w:rPr>
          <w:t>53</w:t>
        </w:r>
        <w:r>
          <w:rPr>
            <w:noProof/>
            <w:webHidden/>
          </w:rPr>
          <w:fldChar w:fldCharType="end"/>
        </w:r>
      </w:hyperlink>
    </w:p>
    <w:p w14:paraId="04CB51E7" w14:textId="71DB50DE"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50" w:history="1">
        <w:r w:rsidRPr="00861A52">
          <w:rPr>
            <w:rStyle w:val="Hyperlink"/>
            <w:b/>
            <w:bCs/>
            <w:noProof/>
          </w:rPr>
          <w:t>รูปที่ 51</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CAP_Upper-01 </w:t>
        </w:r>
        <w:r w:rsidRPr="00861A52">
          <w:rPr>
            <w:rStyle w:val="Hyperlink"/>
            <w:noProof/>
            <w:cs/>
          </w:rPr>
          <w:t>ด้านใต้</w:t>
        </w:r>
        <w:r>
          <w:rPr>
            <w:noProof/>
            <w:webHidden/>
          </w:rPr>
          <w:tab/>
        </w:r>
        <w:r>
          <w:rPr>
            <w:noProof/>
            <w:webHidden/>
          </w:rPr>
          <w:fldChar w:fldCharType="begin"/>
        </w:r>
        <w:r>
          <w:rPr>
            <w:noProof/>
            <w:webHidden/>
          </w:rPr>
          <w:instrText xml:space="preserve"> PAGEREF _Toc241944350 \h </w:instrText>
        </w:r>
        <w:r>
          <w:rPr>
            <w:noProof/>
            <w:webHidden/>
          </w:rPr>
        </w:r>
        <w:r>
          <w:rPr>
            <w:noProof/>
            <w:webHidden/>
          </w:rPr>
          <w:fldChar w:fldCharType="separate"/>
        </w:r>
        <w:r>
          <w:rPr>
            <w:noProof/>
            <w:webHidden/>
          </w:rPr>
          <w:t>53</w:t>
        </w:r>
        <w:r>
          <w:rPr>
            <w:noProof/>
            <w:webHidden/>
          </w:rPr>
          <w:fldChar w:fldCharType="end"/>
        </w:r>
      </w:hyperlink>
    </w:p>
    <w:p w14:paraId="0711CE82" w14:textId="57B5082F"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51" w:history="1">
        <w:r w:rsidRPr="00861A52">
          <w:rPr>
            <w:rStyle w:val="Hyperlink"/>
            <w:b/>
            <w:bCs/>
            <w:noProof/>
          </w:rPr>
          <w:t>รูปที่ 52</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CAP_Upper-01 </w:t>
        </w:r>
        <w:r w:rsidRPr="00861A52">
          <w:rPr>
            <w:rStyle w:val="Hyperlink"/>
            <w:noProof/>
            <w:cs/>
          </w:rPr>
          <w:t xml:space="preserve">ด้านข้าง </w:t>
        </w:r>
        <w:r w:rsidRPr="00861A52">
          <w:rPr>
            <w:rStyle w:val="Hyperlink"/>
            <w:noProof/>
          </w:rPr>
          <w:t>(1)</w:t>
        </w:r>
        <w:r>
          <w:rPr>
            <w:noProof/>
            <w:webHidden/>
          </w:rPr>
          <w:tab/>
        </w:r>
        <w:r>
          <w:rPr>
            <w:noProof/>
            <w:webHidden/>
          </w:rPr>
          <w:fldChar w:fldCharType="begin"/>
        </w:r>
        <w:r>
          <w:rPr>
            <w:noProof/>
            <w:webHidden/>
          </w:rPr>
          <w:instrText xml:space="preserve"> PAGEREF _Toc241944351 \h </w:instrText>
        </w:r>
        <w:r>
          <w:rPr>
            <w:noProof/>
            <w:webHidden/>
          </w:rPr>
        </w:r>
        <w:r>
          <w:rPr>
            <w:noProof/>
            <w:webHidden/>
          </w:rPr>
          <w:fldChar w:fldCharType="separate"/>
        </w:r>
        <w:r>
          <w:rPr>
            <w:noProof/>
            <w:webHidden/>
          </w:rPr>
          <w:t>53</w:t>
        </w:r>
        <w:r>
          <w:rPr>
            <w:noProof/>
            <w:webHidden/>
          </w:rPr>
          <w:fldChar w:fldCharType="end"/>
        </w:r>
      </w:hyperlink>
    </w:p>
    <w:p w14:paraId="512BFE8F" w14:textId="625E1264"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52" w:history="1">
        <w:r w:rsidRPr="00861A52">
          <w:rPr>
            <w:rStyle w:val="Hyperlink"/>
            <w:b/>
            <w:bCs/>
            <w:noProof/>
          </w:rPr>
          <w:t>รูปที่ 53</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CAP_Upper-01 </w:t>
        </w:r>
        <w:r w:rsidRPr="00861A52">
          <w:rPr>
            <w:rStyle w:val="Hyperlink"/>
            <w:noProof/>
            <w:cs/>
          </w:rPr>
          <w:t xml:space="preserve">ด้านข้าง </w:t>
        </w:r>
        <w:r w:rsidRPr="00861A52">
          <w:rPr>
            <w:rStyle w:val="Hyperlink"/>
            <w:noProof/>
          </w:rPr>
          <w:t>(2)</w:t>
        </w:r>
        <w:r>
          <w:rPr>
            <w:noProof/>
            <w:webHidden/>
          </w:rPr>
          <w:tab/>
        </w:r>
        <w:r>
          <w:rPr>
            <w:noProof/>
            <w:webHidden/>
          </w:rPr>
          <w:fldChar w:fldCharType="begin"/>
        </w:r>
        <w:r>
          <w:rPr>
            <w:noProof/>
            <w:webHidden/>
          </w:rPr>
          <w:instrText xml:space="preserve"> PAGEREF _Toc241944352 \h </w:instrText>
        </w:r>
        <w:r>
          <w:rPr>
            <w:noProof/>
            <w:webHidden/>
          </w:rPr>
        </w:r>
        <w:r>
          <w:rPr>
            <w:noProof/>
            <w:webHidden/>
          </w:rPr>
          <w:fldChar w:fldCharType="separate"/>
        </w:r>
        <w:r>
          <w:rPr>
            <w:noProof/>
            <w:webHidden/>
          </w:rPr>
          <w:t>53</w:t>
        </w:r>
        <w:r>
          <w:rPr>
            <w:noProof/>
            <w:webHidden/>
          </w:rPr>
          <w:fldChar w:fldCharType="end"/>
        </w:r>
      </w:hyperlink>
    </w:p>
    <w:p w14:paraId="1FD189AB" w14:textId="379ACF6F"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53" w:history="1">
        <w:r w:rsidRPr="00861A52">
          <w:rPr>
            <w:rStyle w:val="Hyperlink"/>
            <w:b/>
            <w:bCs/>
            <w:noProof/>
          </w:rPr>
          <w:t>รูปที่ 54</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 xml:space="preserve">CAP_Upper-01 </w:t>
        </w:r>
        <w:r w:rsidRPr="00861A52">
          <w:rPr>
            <w:rStyle w:val="Hyperlink"/>
            <w:noProof/>
            <w:cs/>
          </w:rPr>
          <w:t xml:space="preserve">ด้านข้าง </w:t>
        </w:r>
        <w:r w:rsidRPr="00861A52">
          <w:rPr>
            <w:rStyle w:val="Hyperlink"/>
            <w:noProof/>
          </w:rPr>
          <w:t>(3)</w:t>
        </w:r>
        <w:r>
          <w:rPr>
            <w:noProof/>
            <w:webHidden/>
          </w:rPr>
          <w:tab/>
        </w:r>
        <w:r>
          <w:rPr>
            <w:noProof/>
            <w:webHidden/>
          </w:rPr>
          <w:fldChar w:fldCharType="begin"/>
        </w:r>
        <w:r>
          <w:rPr>
            <w:noProof/>
            <w:webHidden/>
          </w:rPr>
          <w:instrText xml:space="preserve"> PAGEREF _Toc241944353 \h </w:instrText>
        </w:r>
        <w:r>
          <w:rPr>
            <w:noProof/>
            <w:webHidden/>
          </w:rPr>
        </w:r>
        <w:r>
          <w:rPr>
            <w:noProof/>
            <w:webHidden/>
          </w:rPr>
          <w:fldChar w:fldCharType="separate"/>
        </w:r>
        <w:r>
          <w:rPr>
            <w:noProof/>
            <w:webHidden/>
          </w:rPr>
          <w:t>54</w:t>
        </w:r>
        <w:r>
          <w:rPr>
            <w:noProof/>
            <w:webHidden/>
          </w:rPr>
          <w:fldChar w:fldCharType="end"/>
        </w:r>
      </w:hyperlink>
    </w:p>
    <w:p w14:paraId="449B372B" w14:textId="390F55C0"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54" w:history="1">
        <w:r w:rsidRPr="00861A52">
          <w:rPr>
            <w:rStyle w:val="Hyperlink"/>
            <w:b/>
            <w:bCs/>
            <w:noProof/>
            <w:cs/>
          </w:rPr>
          <w:t>รูปที่ 55</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 xml:space="preserve">การจับระนาบ </w:t>
        </w:r>
        <w:r w:rsidRPr="00861A52">
          <w:rPr>
            <w:rStyle w:val="Hyperlink"/>
            <w:noProof/>
          </w:rPr>
          <w:t>CAP_Upper-</w:t>
        </w:r>
        <w:r w:rsidRPr="00861A52">
          <w:rPr>
            <w:rStyle w:val="Hyperlink"/>
            <w:noProof/>
            <w:cs/>
          </w:rPr>
          <w:t>01 ด้านข้าง (4)</w:t>
        </w:r>
        <w:r>
          <w:rPr>
            <w:noProof/>
            <w:webHidden/>
          </w:rPr>
          <w:tab/>
        </w:r>
        <w:r>
          <w:rPr>
            <w:noProof/>
            <w:webHidden/>
          </w:rPr>
          <w:fldChar w:fldCharType="begin"/>
        </w:r>
        <w:r>
          <w:rPr>
            <w:noProof/>
            <w:webHidden/>
          </w:rPr>
          <w:instrText xml:space="preserve"> PAGEREF _Toc241944354 \h </w:instrText>
        </w:r>
        <w:r>
          <w:rPr>
            <w:noProof/>
            <w:webHidden/>
          </w:rPr>
        </w:r>
        <w:r>
          <w:rPr>
            <w:noProof/>
            <w:webHidden/>
          </w:rPr>
          <w:fldChar w:fldCharType="separate"/>
        </w:r>
        <w:r>
          <w:rPr>
            <w:noProof/>
            <w:webHidden/>
          </w:rPr>
          <w:t>54</w:t>
        </w:r>
        <w:r>
          <w:rPr>
            <w:noProof/>
            <w:webHidden/>
          </w:rPr>
          <w:fldChar w:fldCharType="end"/>
        </w:r>
      </w:hyperlink>
    </w:p>
    <w:p w14:paraId="11A0427E" w14:textId="2FA15E4C"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55" w:history="1">
        <w:r w:rsidRPr="00861A52">
          <w:rPr>
            <w:rStyle w:val="Hyperlink"/>
            <w:b/>
            <w:bCs/>
            <w:noProof/>
          </w:rPr>
          <w:t>รูปที่ 56</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การจำแนกและระบุคุณลักษณะความเสียหายของชิ้นส่วนเสา</w:t>
        </w:r>
        <w:r>
          <w:rPr>
            <w:noProof/>
            <w:webHidden/>
          </w:rPr>
          <w:tab/>
        </w:r>
        <w:r>
          <w:rPr>
            <w:noProof/>
            <w:webHidden/>
          </w:rPr>
          <w:fldChar w:fldCharType="begin"/>
        </w:r>
        <w:r>
          <w:rPr>
            <w:noProof/>
            <w:webHidden/>
          </w:rPr>
          <w:instrText xml:space="preserve"> PAGEREF _Toc241944355 \h </w:instrText>
        </w:r>
        <w:r>
          <w:rPr>
            <w:noProof/>
            <w:webHidden/>
          </w:rPr>
        </w:r>
        <w:r>
          <w:rPr>
            <w:noProof/>
            <w:webHidden/>
          </w:rPr>
          <w:fldChar w:fldCharType="separate"/>
        </w:r>
        <w:r>
          <w:rPr>
            <w:noProof/>
            <w:webHidden/>
          </w:rPr>
          <w:t>55</w:t>
        </w:r>
        <w:r>
          <w:rPr>
            <w:noProof/>
            <w:webHidden/>
          </w:rPr>
          <w:fldChar w:fldCharType="end"/>
        </w:r>
      </w:hyperlink>
    </w:p>
    <w:p w14:paraId="4C239565" w14:textId="34B73419" w:rsidR="00276BFF" w:rsidRDefault="00276BFF">
      <w:pPr>
        <w:pStyle w:val="TableofFigures"/>
        <w:tabs>
          <w:tab w:val="right" w:leader="dot" w:pos="9961"/>
        </w:tabs>
        <w:rPr>
          <w:rFonts w:asciiTheme="minorHAnsi" w:eastAsiaTheme="minorEastAsia" w:hAnsiTheme="minorHAnsi" w:cstheme="minorBidi"/>
          <w:noProof/>
          <w:kern w:val="2"/>
          <w:sz w:val="24"/>
          <w:szCs w:val="24"/>
          <w:lang w:eastAsia="en-US" w:bidi="ar-SA"/>
          <w14:ligatures w14:val="standardContextual"/>
        </w:rPr>
      </w:pPr>
      <w:hyperlink w:anchor="_Toc241944356" w:history="1">
        <w:r w:rsidRPr="00861A52">
          <w:rPr>
            <w:rStyle w:val="Hyperlink"/>
            <w:b/>
            <w:bCs/>
            <w:noProof/>
            <w:cs/>
          </w:rPr>
          <w:t>รูปที่ 57</w:t>
        </w:r>
        <w:r>
          <w:rPr>
            <w:rFonts w:asciiTheme="minorHAnsi" w:eastAsiaTheme="minorEastAsia" w:hAnsiTheme="minorHAnsi" w:cstheme="minorBidi"/>
            <w:noProof/>
            <w:kern w:val="2"/>
            <w:sz w:val="24"/>
            <w:szCs w:val="24"/>
            <w:lang w:eastAsia="en-US" w:bidi="ar-SA"/>
            <w14:ligatures w14:val="standardContextual"/>
          </w:rPr>
          <w:tab/>
        </w:r>
        <w:r w:rsidRPr="00861A52">
          <w:rPr>
            <w:rStyle w:val="Hyperlink"/>
            <w:noProof/>
            <w:cs/>
          </w:rPr>
          <w:t>รายงานการตรวจสอบและประเมินสภาพของโครงสร้างสะพาน</w:t>
        </w:r>
        <w:r>
          <w:rPr>
            <w:noProof/>
            <w:webHidden/>
          </w:rPr>
          <w:tab/>
        </w:r>
        <w:r>
          <w:rPr>
            <w:noProof/>
            <w:webHidden/>
          </w:rPr>
          <w:fldChar w:fldCharType="begin"/>
        </w:r>
        <w:r>
          <w:rPr>
            <w:noProof/>
            <w:webHidden/>
          </w:rPr>
          <w:instrText xml:space="preserve"> PAGEREF _Toc241944356 \h </w:instrText>
        </w:r>
        <w:r>
          <w:rPr>
            <w:noProof/>
            <w:webHidden/>
          </w:rPr>
        </w:r>
        <w:r>
          <w:rPr>
            <w:noProof/>
            <w:webHidden/>
          </w:rPr>
          <w:fldChar w:fldCharType="separate"/>
        </w:r>
        <w:r>
          <w:rPr>
            <w:noProof/>
            <w:webHidden/>
          </w:rPr>
          <w:t>56</w:t>
        </w:r>
        <w:r>
          <w:rPr>
            <w:noProof/>
            <w:webHidden/>
          </w:rPr>
          <w:fldChar w:fldCharType="end"/>
        </w:r>
      </w:hyperlink>
    </w:p>
    <w:p w14:paraId="0B218221" w14:textId="0C271152" w:rsidR="00E23C70" w:rsidRPr="003F6C80" w:rsidRDefault="00D6656E" w:rsidP="00E23C70">
      <w:pPr>
        <w:rPr>
          <w:lang w:bidi="th-TH"/>
        </w:rPr>
      </w:pPr>
      <w:r w:rsidRPr="003F6C80">
        <w:rPr>
          <w:lang w:bidi="th-TH"/>
        </w:rPr>
        <w:fldChar w:fldCharType="end"/>
      </w:r>
    </w:p>
    <w:p w14:paraId="1F89D3C7" w14:textId="77777777" w:rsidR="00460DA2" w:rsidRPr="003F6C80" w:rsidRDefault="00460DA2" w:rsidP="000E397B">
      <w:pPr>
        <w:jc w:val="thaiDistribute"/>
        <w:rPr>
          <w:lang w:bidi="th-TH"/>
        </w:rPr>
        <w:sectPr w:rsidR="00460DA2" w:rsidRPr="003F6C80" w:rsidSect="00460DA2">
          <w:footerReference w:type="default" r:id="rId8"/>
          <w:footerReference w:type="first" r:id="rId9"/>
          <w:pgSz w:w="12240" w:h="15840"/>
          <w:pgMar w:top="1440" w:right="851" w:bottom="1440" w:left="1418" w:header="720" w:footer="720" w:gutter="0"/>
          <w:pgNumType w:fmt="lowerRoman" w:start="1"/>
          <w:cols w:space="720"/>
          <w:titlePg/>
          <w:docGrid w:linePitch="435"/>
        </w:sectPr>
      </w:pPr>
    </w:p>
    <w:p w14:paraId="058E3E15" w14:textId="77777777" w:rsidR="00535A40" w:rsidRPr="003F6C80" w:rsidRDefault="00334774" w:rsidP="00B62AC7">
      <w:pPr>
        <w:pStyle w:val="ENG-H1"/>
        <w:rPr>
          <w:lang w:bidi="th-TH"/>
        </w:rPr>
      </w:pPr>
      <w:bookmarkStart w:id="15" w:name="_Toc272866805"/>
      <w:bookmarkStart w:id="16" w:name="_Toc272873390"/>
      <w:bookmarkStart w:id="17" w:name="_Toc272873788"/>
      <w:bookmarkStart w:id="18" w:name="_Toc272873959"/>
      <w:bookmarkStart w:id="19" w:name="_Toc272880215"/>
      <w:bookmarkStart w:id="20" w:name="_Toc272885645"/>
      <w:bookmarkStart w:id="21" w:name="_Toc273106110"/>
      <w:bookmarkStart w:id="22" w:name="_Toc273107702"/>
      <w:bookmarkStart w:id="23" w:name="_Toc241944218"/>
      <w:r w:rsidRPr="003F6C80">
        <w:rPr>
          <w:cs/>
          <w:lang w:bidi="th-TH"/>
        </w:rPr>
        <w:t xml:space="preserve">บทที่ 1 </w:t>
      </w:r>
      <w:r w:rsidR="000E397B" w:rsidRPr="003F6C80">
        <w:rPr>
          <w:cs/>
          <w:lang w:bidi="th-TH"/>
        </w:rPr>
        <w:t>บทนำ</w:t>
      </w:r>
      <w:bookmarkEnd w:id="15"/>
      <w:bookmarkEnd w:id="16"/>
      <w:bookmarkEnd w:id="17"/>
      <w:bookmarkEnd w:id="18"/>
      <w:bookmarkEnd w:id="19"/>
      <w:bookmarkEnd w:id="20"/>
      <w:bookmarkEnd w:id="21"/>
      <w:bookmarkEnd w:id="22"/>
      <w:bookmarkEnd w:id="23"/>
    </w:p>
    <w:p w14:paraId="3CF0555D" w14:textId="77777777" w:rsidR="002D3C71" w:rsidRPr="003F6C80" w:rsidRDefault="00334774" w:rsidP="00CB1094">
      <w:pPr>
        <w:pStyle w:val="ENG-H2"/>
      </w:pPr>
      <w:bookmarkStart w:id="24" w:name="_Toc273107703"/>
      <w:bookmarkStart w:id="25" w:name="_Toc273107724"/>
      <w:bookmarkStart w:id="26" w:name="_Toc241944219"/>
      <w:bookmarkEnd w:id="24"/>
      <w:r w:rsidRPr="003F6C80">
        <w:rPr>
          <w:cs/>
        </w:rPr>
        <w:t>ความเป็นมาและความสำคัญของปัญหา</w:t>
      </w:r>
      <w:bookmarkEnd w:id="26"/>
    </w:p>
    <w:bookmarkEnd w:id="25"/>
    <w:p w14:paraId="6B07B14A" w14:textId="77777777" w:rsidR="00334774" w:rsidRPr="003F6C80" w:rsidRDefault="00334774" w:rsidP="00334774">
      <w:pPr>
        <w:spacing w:after="120"/>
        <w:ind w:firstLine="720"/>
        <w:jc w:val="thaiDistribute"/>
      </w:pPr>
      <w:r w:rsidRPr="003F6C80">
        <w:rPr>
          <w:cs/>
          <w:lang w:bidi="th-TH"/>
        </w:rPr>
        <w:t>โครงสร้างพื้นฐานด้านคมนาคมโดยเฉพาะอย่างยิ่ง สะพาน ถือเป็นเส้นเลือดใหญ่ที่มีความสำคัญสูงสุดต่อระบบเศรษฐกิจและความปลอดภัยสาธารณะของประเทศ อย่างไรก็ตาม ในปัจจุบันโครงสร้างพื้นฐานเหล่านี้กำลังเผชิญกับความท้าทายหลักซึ่งก็คือการเสื่อมสภาพอันเนื่องมาจากโครงสร้างส่วนใหญ่มีอายุการใช้งานที่ยาวนาน อีกทั้งยังต้องรองรับปริมาณการจราจรและน้ำหนักบรรทุกที่เพิ่มสูงขึ้นอย่างต่อเนื่อง ข้อมูลจากหน่วยงานที่เกี่ยวข้อง เช่น กรมทางหลวง ชี้ให้เห็นว่าสะพานจำนวนมากในปัจจุบันเริ่มมีสภาพชำรุดหรือมีความเสี่ยงต่อความเสียหาย ซึ่งสะท้อนให้เห็นว่าการบำรุงรักษาและการประเมินสภาพสะพานอย่างมีประสิทธิภาพได้กลายเป็นวาระเร่งด่วนที่ไม่อาจมองข้ามได้</w:t>
      </w:r>
    </w:p>
    <w:p w14:paraId="2129624A" w14:textId="77777777" w:rsidR="00334774" w:rsidRPr="003F6C80" w:rsidRDefault="00334774" w:rsidP="00334774">
      <w:pPr>
        <w:spacing w:after="120"/>
        <w:jc w:val="thaiDistribute"/>
      </w:pPr>
      <w:r w:rsidRPr="003F6C80">
        <w:rPr>
          <w:cs/>
          <w:lang w:bidi="th-TH"/>
        </w:rPr>
        <w:tab/>
        <w:t>ในทางปฏิบัติ การรับมือกับปัญหาสภาพสะพานที่เสื่อมโทรมนี้ ยังคงอาศัยการตรวจสอบด้วยสายตาและการวัดเฉพาะจุดโดยบุคลากรผู้เชี่ยวชาญเป็นหลัก ซึ่งวิธีการดั้งเดิมนี้มีข้อจำกัดที่สำคัญหลายประการ</w:t>
      </w:r>
    </w:p>
    <w:p w14:paraId="4BAC74D8" w14:textId="77777777" w:rsidR="00334774" w:rsidRPr="003F6C80" w:rsidRDefault="00334774" w:rsidP="00FF17BF">
      <w:pPr>
        <w:pStyle w:val="ListParagraph"/>
        <w:numPr>
          <w:ilvl w:val="0"/>
          <w:numId w:val="26"/>
        </w:numPr>
        <w:jc w:val="thaiDistribute"/>
      </w:pPr>
      <w:r w:rsidRPr="003F6C80">
        <w:rPr>
          <w:b/>
          <w:bCs/>
          <w:cs/>
        </w:rPr>
        <w:t>ด้านความแม่นยำ:</w:t>
      </w:r>
      <w:r w:rsidRPr="003F6C80">
        <w:rPr>
          <w:cs/>
        </w:rPr>
        <w:t xml:space="preserve"> เสี่ยงต่อความคลาดเคลื่อนและความเอนเอียงจากมนุษย์และมีความไม่สม่ำเสมอของผลประเมินระหว่างผู้ตรวจ</w:t>
      </w:r>
    </w:p>
    <w:p w14:paraId="320B52A5" w14:textId="77777777" w:rsidR="00334774" w:rsidRPr="003F6C80" w:rsidRDefault="00334774" w:rsidP="00FF17BF">
      <w:pPr>
        <w:pStyle w:val="ListParagraph"/>
        <w:numPr>
          <w:ilvl w:val="0"/>
          <w:numId w:val="26"/>
        </w:numPr>
        <w:jc w:val="thaiDistribute"/>
      </w:pPr>
      <w:r w:rsidRPr="003F6C80">
        <w:rPr>
          <w:b/>
          <w:bCs/>
          <w:cs/>
        </w:rPr>
        <w:t>ด้านปฏิบัติการ:</w:t>
      </w:r>
      <w:r w:rsidRPr="003F6C80">
        <w:rPr>
          <w:cs/>
        </w:rPr>
        <w:t xml:space="preserve"> ผู้ปฏิบัติงานต้องเผชิญกับความเสี่ยงด้านความปลอดภัย เมื่อต้องเข้าพื้นที่อันตรายและยากต่อการเข้าถึงจุดอับ เช่น พื้นท้องสะพาน หรือบริเวณกลางแม่น้ำ</w:t>
      </w:r>
    </w:p>
    <w:p w14:paraId="776E450D" w14:textId="77777777" w:rsidR="00334774" w:rsidRPr="003F6C80" w:rsidRDefault="00334774" w:rsidP="00FF17BF">
      <w:pPr>
        <w:pStyle w:val="ListParagraph"/>
        <w:numPr>
          <w:ilvl w:val="0"/>
          <w:numId w:val="26"/>
        </w:numPr>
        <w:spacing w:after="120"/>
        <w:ind w:left="922"/>
        <w:jc w:val="thaiDistribute"/>
      </w:pPr>
      <w:r w:rsidRPr="003F6C80">
        <w:rPr>
          <w:b/>
          <w:bCs/>
          <w:cs/>
        </w:rPr>
        <w:t>ด้านต้นทุนและการบริการสาธารณะ:</w:t>
      </w:r>
      <w:r w:rsidRPr="003F6C80">
        <w:rPr>
          <w:cs/>
        </w:rPr>
        <w:t xml:space="preserve"> มีต้นทุนสูงและมักต้องปิดการจราจร เพื่อตั้งนั่งร้านหรือทำงานในสภาพแวดล้อมเสี่ยง ซึ่งส่งผลกระทบต่อการให้บริการสาธารณะ</w:t>
      </w:r>
    </w:p>
    <w:p w14:paraId="5C5BFE01" w14:textId="77777777" w:rsidR="00334774" w:rsidRPr="003F6C80" w:rsidRDefault="00334774" w:rsidP="00334774">
      <w:pPr>
        <w:spacing w:after="120"/>
        <w:jc w:val="thaiDistribute"/>
      </w:pPr>
      <w:r w:rsidRPr="003F6C80">
        <w:rPr>
          <w:cs/>
          <w:lang w:bidi="th-TH"/>
        </w:rPr>
        <w:tab/>
        <w:t xml:space="preserve">ในช่วงไม่กี่ปีที่ผ่านมาเทคโนโลยีการสำรวจระยะไกลได้แสดงศักยภาพสูงในการเข้ามาแก้ไขข้อจำกัดของการตรวจสอบแบบดั้งเดิมโดยเทคโนโลยีหลักที่เข้ามามีบทบาทคืออากาศยานไร้คนขับหรือโดรน ซึ่งสามารถบันทึกข้อมูลและนำมาประมวลผลเป็นพอยต์คลาวด์ 3 มิติ ไม่ว่าจะจากเทคโนโลยี </w:t>
      </w:r>
      <w:r w:rsidRPr="003F6C80">
        <w:t xml:space="preserve">LiDAR </w:t>
      </w:r>
      <w:r w:rsidRPr="003F6C80">
        <w:rPr>
          <w:cs/>
          <w:lang w:bidi="th-TH"/>
        </w:rPr>
        <w:t xml:space="preserve">หรือ </w:t>
      </w:r>
      <w:r w:rsidRPr="003F6C80">
        <w:t xml:space="preserve">Photogrammetry </w:t>
      </w:r>
      <w:r w:rsidRPr="003F6C80">
        <w:rPr>
          <w:cs/>
          <w:lang w:bidi="th-TH"/>
        </w:rPr>
        <w:t>ข้อดีของเทคโนโลยีใหม่นี้คือ สามารถเข้าถึงพื้นที่อันตรายได้โดยไม่ต้องตั้งนั่งร้านหรือใช้อุปกรณ์ขนาดใหญ่ ช่วยลดระยะเวลาการปิดเส้นทางจราจร และสามารถเก็บข้อมูลเชิงพื้นที่ที่มีความละเอียดสูงได้อย่างครอบคลุม ประโยชน์สูงสุดคือการได้มาซึ่งหลักฐานดิจิทัลที่มีความเที่ยงตรง ซึ่งสามารถนำไปตรวจทานซ้ำได้และที่สำคัญคือ สามารถใช้เปรียบเทียบตามช่วงเวลาเพื่อเฝ้าระวังและติดตามการเสื่อมสภาพได้อย่างเป็นรูปธรรม</w:t>
      </w:r>
    </w:p>
    <w:p w14:paraId="502C56FC" w14:textId="77777777" w:rsidR="00334774" w:rsidRPr="003F6C80" w:rsidRDefault="00334774" w:rsidP="00334774">
      <w:pPr>
        <w:spacing w:after="120"/>
        <w:jc w:val="thaiDistribute"/>
      </w:pPr>
      <w:r w:rsidRPr="003F6C80">
        <w:rPr>
          <w:cs/>
          <w:lang w:bidi="th-TH"/>
        </w:rPr>
        <w:tab/>
        <w:t>อย่างไรก็ตาม แม้เทคโนโลยีโดรนและพอยต์คลาวด์จะมีศักยภาพสูง แต่การนำมาประยุกต์ใช้ในปัจจุบันยังไม่สมบูรณ์และได้ก่อให้เกิดคอขวดใหม่ขึ้น กล่าวคือในขณะที่เราสามารถเก็บรวบรวมข้อมูลได้มหาศาล แต่กระบวนการตีความข้อมูล เพื่อค้นหาความเสียหายยังคงต้องอาศัยการใช้คนในการพิจารณาข้อมูล 3 มิติเหล่านี้แทบทั้งสิ้น ซึ่งเป็นกระบวนการที่ล่าช้าและยังคงมีโอกาสเกิดความคลาดเคลื่อนได้อยู่ดี ปัจจุบันจึงยังขาดเวิร์กโฟลว์กึ่งอัตโนมัติที่เป็นมาตรฐานสำหรับการประมวลผลข้อมูลพอยต์คลาวด์ของสะพานโดยเฉพาะ ซึ่งครอบคลุมตั้งแต่การระบุและจำแนกองค์ประกอบสะพานและการตรวจจับร่องรอยหรือสัญญาณของความเสียหาย</w:t>
      </w:r>
    </w:p>
    <w:p w14:paraId="5011ED98" w14:textId="77777777" w:rsidR="00C828DF" w:rsidRPr="003F6C80" w:rsidRDefault="00334774" w:rsidP="00334774">
      <w:pPr>
        <w:spacing w:after="120"/>
        <w:jc w:val="thaiDistribute"/>
        <w:rPr>
          <w:lang w:bidi="th-TH"/>
        </w:rPr>
      </w:pPr>
      <w:r w:rsidRPr="003F6C80">
        <w:rPr>
          <w:cs/>
          <w:lang w:bidi="th-TH"/>
        </w:rPr>
        <w:tab/>
        <w:t>ดังนั้นโครงการวิจัยนี้ การพัฒนาโครงข่ายระบบช่วยตรวจสอบโครงสร้างสะพานจากข้อมูลพอยต์คลาวด์จึงถูกเสนอขึ้นเพื่อเติมเต็มช่องว่างดังกล่าว โดยมีเป้าหมายหลักในการพัฒนากรอบการทำงานแบบกึ่งอัตโนมัติสำหรับการตรวจสอบสะพานโดยใช้ข้อมูลพอยต์คลาวด์ 3 มิติ กรอบการทำงานนี้จะเชื่อมโยงการประมวลผลข้อมูล ตั้งแต่การจำแนกองค์ประกอบสะพานโดยอัตโนมัติไปจนถึงการใช้ปัญญาประดิษฐ์ (</w:t>
      </w:r>
      <w:r w:rsidRPr="003F6C80">
        <w:t xml:space="preserve">AI) </w:t>
      </w:r>
      <w:r w:rsidRPr="003F6C80">
        <w:rPr>
          <w:cs/>
          <w:lang w:bidi="th-TH"/>
        </w:rPr>
        <w:t>ช่วยคัดกรองความเสียหายเบื้องต้น เพื่อสนับสนุนการตัดสินใจของผู้ตรวจสอบโดยมีเป้าหมายย่อยเพื่อลดอคติจากมนุษย์ สร้างมาตรฐานของข้อมูลและสนับสนุนการตัดสินใจเชิงรุกโดยอาศัยตัวชี้วัดเชิงปริมาณที่ได้จากข้อมูลพอยต์คลาวด์ การพัฒนาระบบดังกล่าวจะช่วยเร่งการเปลี่ยนผ่านจากการตรวจสอบที่อิงตามประสบการณ์ไปสู่การตรวจสอบที่อิงตามข้อมูล ซึ่งจะช่วยยกระดับความปลอดภัยและประสิทธิภาพในการบริหารจัดการโครงสร้างพื้นฐานของประเทศต่อไป</w:t>
      </w:r>
    </w:p>
    <w:p w14:paraId="5AD4B736" w14:textId="77777777" w:rsidR="00D92550" w:rsidRPr="003F6C80" w:rsidRDefault="00334774" w:rsidP="00CB1094">
      <w:pPr>
        <w:pStyle w:val="ENG-H2"/>
      </w:pPr>
      <w:bookmarkStart w:id="27" w:name="_Toc272509435"/>
      <w:bookmarkStart w:id="28" w:name="_Toc272512481"/>
      <w:bookmarkStart w:id="29" w:name="_Toc272866807"/>
      <w:bookmarkStart w:id="30" w:name="_Toc272873392"/>
      <w:bookmarkStart w:id="31" w:name="_Toc272873547"/>
      <w:bookmarkStart w:id="32" w:name="_Toc272873961"/>
      <w:bookmarkStart w:id="33" w:name="_Toc272880217"/>
      <w:bookmarkStart w:id="34" w:name="_Toc272885647"/>
      <w:bookmarkStart w:id="35" w:name="_Toc273106112"/>
      <w:bookmarkStart w:id="36" w:name="_Toc273107725"/>
      <w:bookmarkStart w:id="37" w:name="_Toc241944220"/>
      <w:r w:rsidRPr="003F6C80">
        <w:rPr>
          <w:cs/>
        </w:rPr>
        <w:t>วัตถุประสงค์ของ</w:t>
      </w:r>
      <w:r w:rsidR="00C828DF" w:rsidRPr="003F6C80">
        <w:rPr>
          <w:cs/>
        </w:rPr>
        <w:t>โครงงาน</w:t>
      </w:r>
      <w:bookmarkEnd w:id="27"/>
      <w:bookmarkEnd w:id="28"/>
      <w:bookmarkEnd w:id="29"/>
      <w:bookmarkEnd w:id="30"/>
      <w:bookmarkEnd w:id="31"/>
      <w:bookmarkEnd w:id="32"/>
      <w:bookmarkEnd w:id="33"/>
      <w:bookmarkEnd w:id="34"/>
      <w:bookmarkEnd w:id="35"/>
      <w:bookmarkEnd w:id="36"/>
      <w:bookmarkEnd w:id="37"/>
    </w:p>
    <w:p w14:paraId="2D856809" w14:textId="77777777" w:rsidR="00334774" w:rsidRPr="003F6C80" w:rsidRDefault="00334774" w:rsidP="00293D07">
      <w:pPr>
        <w:spacing w:after="120"/>
        <w:ind w:right="43" w:firstLine="720"/>
        <w:jc w:val="thaiDistribute"/>
        <w:rPr>
          <w:b/>
          <w:bCs/>
          <w:lang w:bidi="th-TH"/>
        </w:rPr>
      </w:pPr>
      <w:r w:rsidRPr="003F6C80">
        <w:rPr>
          <w:b/>
          <w:bCs/>
          <w:cs/>
          <w:lang w:bidi="th-TH"/>
        </w:rPr>
        <w:t>วัตถุประสงค์หลัก</w:t>
      </w:r>
    </w:p>
    <w:p w14:paraId="71F4FDCE" w14:textId="77777777" w:rsidR="00334774" w:rsidRPr="003F6C80" w:rsidRDefault="00334774" w:rsidP="00293D07">
      <w:pPr>
        <w:spacing w:after="120"/>
        <w:ind w:right="43" w:firstLine="720"/>
        <w:jc w:val="thaiDistribute"/>
      </w:pPr>
      <w:r w:rsidRPr="003F6C80">
        <w:rPr>
          <w:cs/>
          <w:lang w:bidi="th-TH"/>
        </w:rPr>
        <w:t>เพื่อพัฒนากรอบการทำงานแบบกึ่งอัตโนมัติสำหรับการประเมินสภาพสะพานจากข้อมูลพอยต์คลาวด์ 3 มิติ เพื่อสนับสนุนการทำงานของผู้ตรวจสอบ</w:t>
      </w:r>
      <w:r w:rsidRPr="003F6C80">
        <w:t xml:space="preserve">, </w:t>
      </w:r>
      <w:r w:rsidRPr="003F6C80">
        <w:rPr>
          <w:cs/>
          <w:lang w:bidi="th-TH"/>
        </w:rPr>
        <w:t>เพิ่มความแม่นยำ</w:t>
      </w:r>
      <w:r w:rsidRPr="003F6C80">
        <w:t xml:space="preserve">, </w:t>
      </w:r>
      <w:r w:rsidRPr="003F6C80">
        <w:rPr>
          <w:cs/>
          <w:lang w:bidi="th-TH"/>
        </w:rPr>
        <w:t>และลดการใช้ทรัพยากรเมื่อเทียบกับการตรวจแบบดั้งเดิม</w:t>
      </w:r>
    </w:p>
    <w:p w14:paraId="5EB9AE30" w14:textId="77777777" w:rsidR="00334774" w:rsidRPr="003F6C80" w:rsidRDefault="00334774" w:rsidP="00293D07">
      <w:pPr>
        <w:spacing w:after="120"/>
        <w:ind w:right="43" w:firstLine="720"/>
        <w:jc w:val="thaiDistribute"/>
        <w:rPr>
          <w:b/>
          <w:bCs/>
        </w:rPr>
      </w:pPr>
      <w:r w:rsidRPr="003F6C80">
        <w:rPr>
          <w:b/>
          <w:bCs/>
          <w:cs/>
          <w:lang w:bidi="th-TH"/>
        </w:rPr>
        <w:t>วัตถุประสงค์เฉพาะ</w:t>
      </w:r>
    </w:p>
    <w:p w14:paraId="145C4613" w14:textId="77777777" w:rsidR="00334774" w:rsidRPr="003F6C80" w:rsidRDefault="00334774" w:rsidP="00293D07">
      <w:pPr>
        <w:spacing w:after="120"/>
        <w:ind w:right="43" w:firstLine="720"/>
        <w:jc w:val="thaiDistribute"/>
      </w:pPr>
      <w:r w:rsidRPr="003F6C80">
        <w:rPr>
          <w:cs/>
          <w:lang w:bidi="th-TH"/>
        </w:rPr>
        <w:t>เพื่อพัฒนาส่วนการทำงานสำหรับการแบ่งส่วนองค์ประกอบของสะพาน อาทิ แผ่นพื้น</w:t>
      </w:r>
      <w:r w:rsidRPr="003F6C80">
        <w:t xml:space="preserve">, </w:t>
      </w:r>
      <w:r w:rsidRPr="003F6C80">
        <w:rPr>
          <w:cs/>
          <w:lang w:bidi="th-TH"/>
        </w:rPr>
        <w:t>คาน</w:t>
      </w:r>
      <w:r w:rsidRPr="003F6C80">
        <w:t xml:space="preserve">, </w:t>
      </w:r>
      <w:r w:rsidRPr="003F6C80">
        <w:rPr>
          <w:cs/>
          <w:lang w:bidi="th-TH"/>
        </w:rPr>
        <w:t>ตอม่อ จากข้อมูลพอยต์คลาวด์โดยอัตโนมัติ โดยอาศัยการวิเคราะห์คุณลักษณะเชิงเรขาคณิต</w:t>
      </w:r>
    </w:p>
    <w:p w14:paraId="32F90A30" w14:textId="77777777" w:rsidR="00334774" w:rsidRPr="003F6C80" w:rsidRDefault="00334774" w:rsidP="00293D07">
      <w:pPr>
        <w:spacing w:after="120"/>
        <w:ind w:right="43" w:firstLine="720"/>
        <w:jc w:val="thaiDistribute"/>
      </w:pPr>
      <w:r w:rsidRPr="003F6C80">
        <w:rPr>
          <w:cs/>
          <w:lang w:bidi="th-TH"/>
        </w:rPr>
        <w:t>เพื่อพัฒนา ส่วนการทำงานสำหรับกระบวนการประเมินความเสียหายแบบกึ่งอัตโนมัติ โดยใช้ปัญญาประดิษฐ์ช่วยคัดกรองและจำแนกประเภทความเสียหายเบื้องต้น ควบคู่กับการคำนวณข้อมูลเชิงปริมาณ เช่น ขนาด</w:t>
      </w:r>
      <w:r w:rsidRPr="003F6C80">
        <w:t xml:space="preserve">, </w:t>
      </w:r>
      <w:r w:rsidRPr="003F6C80">
        <w:rPr>
          <w:cs/>
          <w:lang w:bidi="th-TH"/>
        </w:rPr>
        <w:t>พื้นที่ จากพอยต์คลาวด์ เพื่อสนับสนุนการตัดสินใจของผู้ตรวจสอบตามมาตรฐานของกรมทางหลวง</w:t>
      </w:r>
    </w:p>
    <w:p w14:paraId="1708B1A0" w14:textId="77777777" w:rsidR="00293D07" w:rsidRPr="003F6C80" w:rsidRDefault="00334774" w:rsidP="00293D07">
      <w:pPr>
        <w:spacing w:after="120"/>
        <w:ind w:right="48" w:firstLine="720"/>
        <w:jc w:val="thaiDistribute"/>
        <w:rPr>
          <w:lang w:bidi="th-TH"/>
        </w:rPr>
      </w:pPr>
      <w:r w:rsidRPr="003F6C80">
        <w:rPr>
          <w:cs/>
          <w:lang w:bidi="th-TH"/>
        </w:rPr>
        <w:t>เพื่อประเมินประสิทธิภาพของกรอบการทำงานที่พัฒนาขึ้น  โดยเปรียบเทียบกับวิธีการตรวจด้วยสายตาแบบดั้งเดิม ทั้งในด้านความแม่นยำ</w:t>
      </w:r>
      <w:r w:rsidRPr="003F6C80">
        <w:t xml:space="preserve">, </w:t>
      </w:r>
      <w:r w:rsidRPr="003F6C80">
        <w:rPr>
          <w:cs/>
          <w:lang w:bidi="th-TH"/>
        </w:rPr>
        <w:t>ความสอดคล้องของผลประเมิน</w:t>
      </w:r>
      <w:r w:rsidRPr="003F6C80">
        <w:t xml:space="preserve">, </w:t>
      </w:r>
      <w:r w:rsidRPr="003F6C80">
        <w:rPr>
          <w:cs/>
          <w:lang w:bidi="th-TH"/>
        </w:rPr>
        <w:t>และเวลาที่ใช้ในการปฏิบัติงาน</w:t>
      </w:r>
      <w:bookmarkStart w:id="38" w:name="_Toc272866808"/>
      <w:bookmarkStart w:id="39" w:name="_Toc272873393"/>
      <w:bookmarkStart w:id="40" w:name="_Toc272873548"/>
      <w:bookmarkStart w:id="41" w:name="_Toc272873789"/>
      <w:bookmarkStart w:id="42" w:name="_Toc272873962"/>
      <w:bookmarkStart w:id="43" w:name="_Toc272880218"/>
      <w:bookmarkStart w:id="44" w:name="_Toc272885648"/>
      <w:bookmarkStart w:id="45" w:name="_Toc273106113"/>
      <w:bookmarkStart w:id="46" w:name="_Toc273107726"/>
    </w:p>
    <w:p w14:paraId="439306F7" w14:textId="77777777" w:rsidR="00293D07" w:rsidRPr="003F6C80" w:rsidRDefault="00293D07" w:rsidP="00CB1094">
      <w:pPr>
        <w:pStyle w:val="ENG-H2"/>
      </w:pPr>
      <w:bookmarkStart w:id="47" w:name="_Toc241944221"/>
      <w:r w:rsidRPr="003F6C80">
        <w:rPr>
          <w:cs/>
        </w:rPr>
        <w:t>ขอบเขตของการวิจัย</w:t>
      </w:r>
      <w:bookmarkEnd w:id="47"/>
    </w:p>
    <w:p w14:paraId="7A7F0246" w14:textId="77777777" w:rsidR="00293D07" w:rsidRPr="003F6C80" w:rsidRDefault="00293D07" w:rsidP="00293D07">
      <w:pPr>
        <w:spacing w:after="120"/>
        <w:rPr>
          <w:lang w:bidi="th-TH"/>
        </w:rPr>
      </w:pPr>
      <w:r w:rsidRPr="003F6C80">
        <w:rPr>
          <w:cs/>
          <w:lang w:bidi="th-TH"/>
        </w:rPr>
        <w:t>การวิจัยนี้มุ่งเน้นการพัฒนา โครงสร้างระบบช่วยตรวจสอบสภาพสะพาน โดยกำหนดขอบเขตดังนี้</w:t>
      </w:r>
    </w:p>
    <w:p w14:paraId="758741BF" w14:textId="77777777" w:rsidR="00293D07" w:rsidRPr="003F6C80" w:rsidRDefault="00293D07" w:rsidP="00FF17BF">
      <w:pPr>
        <w:pStyle w:val="ListParagraph"/>
        <w:numPr>
          <w:ilvl w:val="0"/>
          <w:numId w:val="27"/>
        </w:numPr>
        <w:spacing w:after="120"/>
        <w:contextualSpacing w:val="0"/>
        <w:jc w:val="thaiDistribute"/>
      </w:pPr>
      <w:r w:rsidRPr="003F6C80">
        <w:rPr>
          <w:b/>
          <w:bCs/>
          <w:cs/>
        </w:rPr>
        <w:t>ประเภทโครงสร้างและชิ้นส่วน</w:t>
      </w:r>
      <w:r w:rsidRPr="003F6C80">
        <w:rPr>
          <w:cs/>
        </w:rPr>
        <w:t>: จำกัดการศึกษาเฉพาะสะพานคอนกรีตเสริมเหล็กและคอนกรีตอัดแรง ที่มีช่วงความยาวสั้นถึงปานกลางซึ่งเป็นโครงสร้างทั่วไปในทางหลวงและทางท้องถิ่นชิ้นส่วนหลักที่พิจารณา ได้แก่ แผ่นพื้นสะพาน (</w:t>
      </w:r>
      <w:r w:rsidRPr="003F6C80">
        <w:t xml:space="preserve">deck), </w:t>
      </w:r>
      <w:r w:rsidRPr="003F6C80">
        <w:rPr>
          <w:cs/>
        </w:rPr>
        <w:t>คานหลัก (</w:t>
      </w:r>
      <w:r w:rsidRPr="003F6C80">
        <w:t xml:space="preserve">girder), </w:t>
      </w:r>
      <w:r w:rsidRPr="003F6C80">
        <w:rPr>
          <w:cs/>
        </w:rPr>
        <w:t>ตอม่อ (</w:t>
      </w:r>
      <w:r w:rsidRPr="003F6C80">
        <w:t xml:space="preserve">pier), </w:t>
      </w:r>
      <w:r w:rsidRPr="003F6C80">
        <w:rPr>
          <w:cs/>
        </w:rPr>
        <w:t>และหัวตอม่อ (</w:t>
      </w:r>
      <w:r w:rsidRPr="003F6C80">
        <w:t xml:space="preserve">pier cap) </w:t>
      </w:r>
      <w:r w:rsidRPr="003F6C80">
        <w:rPr>
          <w:cs/>
        </w:rPr>
        <w:t>การศึกษานี้ไม่ครอบคลุมสะพานรูปแบบพิเศษ เช่น สะพานขึง</w:t>
      </w:r>
      <w:r w:rsidRPr="003F6C80">
        <w:t xml:space="preserve">, </w:t>
      </w:r>
      <w:r w:rsidRPr="003F6C80">
        <w:rPr>
          <w:cs/>
        </w:rPr>
        <w:t>สะพานแขวน</w:t>
      </w:r>
      <w:r w:rsidRPr="003F6C80">
        <w:t xml:space="preserve">,  </w:t>
      </w:r>
      <w:r w:rsidRPr="003F6C80">
        <w:rPr>
          <w:cs/>
        </w:rPr>
        <w:t>สะพานเหล็กล้วน</w:t>
      </w:r>
      <w:r w:rsidRPr="003F6C80">
        <w:t xml:space="preserve">, </w:t>
      </w:r>
      <w:r w:rsidRPr="003F6C80">
        <w:rPr>
          <w:cs/>
        </w:rPr>
        <w:t>การตรวจสอบส่วนใต้น้ำ</w:t>
      </w:r>
      <w:r w:rsidRPr="003F6C80">
        <w:t xml:space="preserve">, </w:t>
      </w:r>
      <w:r w:rsidRPr="003F6C80">
        <w:rPr>
          <w:cs/>
        </w:rPr>
        <w:t>การวิเคราะห์ภายในเนื้อคอนกรีต</w:t>
      </w:r>
    </w:p>
    <w:p w14:paraId="60F22236" w14:textId="77777777" w:rsidR="00293D07" w:rsidRPr="003F6C80" w:rsidRDefault="00293D07" w:rsidP="00FF17BF">
      <w:pPr>
        <w:pStyle w:val="ListParagraph"/>
        <w:numPr>
          <w:ilvl w:val="0"/>
          <w:numId w:val="27"/>
        </w:numPr>
        <w:spacing w:after="120"/>
        <w:contextualSpacing w:val="0"/>
        <w:jc w:val="thaiDistribute"/>
      </w:pPr>
      <w:r w:rsidRPr="003F6C80">
        <w:rPr>
          <w:b/>
          <w:bCs/>
          <w:cs/>
        </w:rPr>
        <w:t>วิธีการเก็บข้อมูล</w:t>
      </w:r>
      <w:r w:rsidRPr="003F6C80">
        <w:rPr>
          <w:b/>
          <w:bCs/>
        </w:rPr>
        <w:t>:</w:t>
      </w:r>
      <w:r w:rsidRPr="003F6C80">
        <w:t xml:space="preserve"> </w:t>
      </w:r>
      <w:r w:rsidRPr="003F6C80">
        <w:rPr>
          <w:cs/>
        </w:rPr>
        <w:t>ใช้อากาศยานไร้คนขับ (</w:t>
      </w:r>
      <w:r w:rsidRPr="003F6C80">
        <w:t xml:space="preserve">UAV) </w:t>
      </w:r>
      <w:r w:rsidRPr="003F6C80">
        <w:rPr>
          <w:cs/>
        </w:rPr>
        <w:t xml:space="preserve">เป็นหลักในการเก็บข้อมูลภาพถ่ายและอาจใช้ </w:t>
      </w:r>
      <w:r w:rsidRPr="003F6C80">
        <w:t xml:space="preserve">LiDAR </w:t>
      </w:r>
      <w:r w:rsidRPr="003F6C80">
        <w:rPr>
          <w:cs/>
        </w:rPr>
        <w:t xml:space="preserve">ภาคพื้นดินร่วมด้วยตามความเหมาะสม ข้อมูลหลักคือ พอยต์คลาวด์สามมิติ ซึ่งสร้างขึ้นจาก </w:t>
      </w:r>
      <w:r w:rsidRPr="003F6C80">
        <w:t xml:space="preserve">LiDAR </w:t>
      </w:r>
      <w:r w:rsidRPr="003F6C80">
        <w:rPr>
          <w:cs/>
        </w:rPr>
        <w:t>โดยตรง</w:t>
      </w:r>
      <w:r w:rsidRPr="003F6C80">
        <w:t xml:space="preserve">, </w:t>
      </w:r>
      <w:r w:rsidRPr="003F6C80">
        <w:rPr>
          <w:cs/>
        </w:rPr>
        <w:t xml:space="preserve">จากเทคนิค </w:t>
      </w:r>
      <w:r w:rsidRPr="003F6C80">
        <w:t xml:space="preserve">Photogrammetry </w:t>
      </w:r>
      <w:r w:rsidRPr="003F6C80">
        <w:rPr>
          <w:cs/>
        </w:rPr>
        <w:t xml:space="preserve">โดยใช้ภาพถ่าย </w:t>
      </w:r>
      <w:r w:rsidRPr="003F6C80">
        <w:t xml:space="preserve">UAV, </w:t>
      </w:r>
      <w:r w:rsidRPr="003F6C80">
        <w:rPr>
          <w:cs/>
        </w:rPr>
        <w:t>หรือจากการผสมผสานข้อมูล</w:t>
      </w:r>
      <w:r w:rsidRPr="003F6C80">
        <w:t xml:space="preserve">, </w:t>
      </w:r>
      <w:r w:rsidRPr="003F6C80">
        <w:rPr>
          <w:cs/>
        </w:rPr>
        <w:t xml:space="preserve">การอ้างอิงตำแหน่งจะอยู่ในระดับพิกัดโครงการแบบ </w:t>
      </w:r>
      <w:r w:rsidRPr="003F6C80">
        <w:t xml:space="preserve">local </w:t>
      </w:r>
      <w:r w:rsidRPr="003F6C80">
        <w:rPr>
          <w:cs/>
        </w:rPr>
        <w:t>โดยไม่เน้นความแม่นยำระดับภูมิศาสตร์</w:t>
      </w:r>
      <w:r w:rsidRPr="003F6C80">
        <w:t xml:space="preserve"> </w:t>
      </w:r>
      <w:r w:rsidRPr="003F6C80">
        <w:rPr>
          <w:cs/>
        </w:rPr>
        <w:t>มีการกำหนดเกณฑ์คุณภาพข้อมูลขั้นต่ำ</w:t>
      </w:r>
      <w:r w:rsidRPr="003F6C80">
        <w:t xml:space="preserve"> </w:t>
      </w:r>
      <w:r w:rsidRPr="003F6C80">
        <w:rPr>
          <w:cs/>
        </w:rPr>
        <w:t>เช่น</w:t>
      </w:r>
      <w:r w:rsidRPr="003F6C80">
        <w:t xml:space="preserve"> </w:t>
      </w:r>
      <w:r w:rsidRPr="003F6C80">
        <w:rPr>
          <w:cs/>
        </w:rPr>
        <w:t>ความหนาแน่นจุด</w:t>
      </w:r>
      <w:r w:rsidRPr="003F6C80">
        <w:t xml:space="preserve">, </w:t>
      </w:r>
      <w:r w:rsidRPr="003F6C80">
        <w:rPr>
          <w:cs/>
        </w:rPr>
        <w:t>อัตราการซ้อนทับ จากการทดลองเบื้องต้น</w:t>
      </w:r>
    </w:p>
    <w:p w14:paraId="44176C20" w14:textId="77777777" w:rsidR="00293D07" w:rsidRPr="003F6C80" w:rsidRDefault="00293D07" w:rsidP="00FF17BF">
      <w:pPr>
        <w:pStyle w:val="ListParagraph"/>
        <w:numPr>
          <w:ilvl w:val="0"/>
          <w:numId w:val="27"/>
        </w:numPr>
        <w:spacing w:after="120"/>
        <w:contextualSpacing w:val="0"/>
        <w:jc w:val="thaiDistribute"/>
      </w:pPr>
      <w:r w:rsidRPr="003F6C80">
        <w:rPr>
          <w:b/>
          <w:bCs/>
          <w:cs/>
        </w:rPr>
        <w:t>กระบวนการและกรอบการทำงาน:</w:t>
      </w:r>
      <w:r w:rsidRPr="003F6C80">
        <w:rPr>
          <w:cs/>
        </w:rPr>
        <w:t xml:space="preserve"> พัฒนากรอบการทำงานที่ประกอบด้วยขั้นตอนหลัก ได้แก่ การจัดหาข้อมูล</w:t>
      </w:r>
      <w:r w:rsidRPr="003F6C80">
        <w:t xml:space="preserve">, </w:t>
      </w:r>
      <w:r w:rsidRPr="003F6C80">
        <w:rPr>
          <w:cs/>
        </w:rPr>
        <w:t>การประมวลผลเบื้องต้น</w:t>
      </w:r>
      <w:r w:rsidRPr="003F6C80">
        <w:t xml:space="preserve">, </w:t>
      </w:r>
      <w:r w:rsidRPr="003F6C80">
        <w:rPr>
          <w:cs/>
        </w:rPr>
        <w:t>การลงทะเบียนและรวมข้อมูล</w:t>
      </w:r>
      <w:r w:rsidRPr="003F6C80">
        <w:t xml:space="preserve">, </w:t>
      </w:r>
      <w:r w:rsidRPr="003F6C80">
        <w:rPr>
          <w:cs/>
        </w:rPr>
        <w:t>การแบ่งส่วนองค์ประกอบ</w:t>
      </w:r>
      <w:r w:rsidRPr="003F6C80">
        <w:t xml:space="preserve">, </w:t>
      </w:r>
      <w:r w:rsidRPr="003F6C80">
        <w:rPr>
          <w:cs/>
        </w:rPr>
        <w:t>การตรวจจับและระบุความเสียหาย</w:t>
      </w:r>
      <w:r w:rsidRPr="003F6C80">
        <w:t xml:space="preserve">, </w:t>
      </w:r>
      <w:r w:rsidRPr="003F6C80">
        <w:rPr>
          <w:cs/>
        </w:rPr>
        <w:t>และกา</w:t>
      </w:r>
      <w:r w:rsidR="00A237DD" w:rsidRPr="003F6C80">
        <w:rPr>
          <w:cs/>
        </w:rPr>
        <w:t>รจัดทำ</w:t>
      </w:r>
      <w:r w:rsidRPr="003F6C80">
        <w:rPr>
          <w:cs/>
        </w:rPr>
        <w:t>รายงาน</w:t>
      </w:r>
      <w:r w:rsidR="00A237DD" w:rsidRPr="003F6C80">
        <w:rPr>
          <w:cs/>
        </w:rPr>
        <w:t>สรุปผล</w:t>
      </w:r>
      <w:r w:rsidRPr="003F6C80">
        <w:rPr>
          <w:cs/>
        </w:rPr>
        <w:t xml:space="preserve"> ความเสียหายที่พิจารณาคือลักษณะที่สังเกตได้จากรูปทรงเรขาคณิตและพื้นผิวของพอยต์คลาวด์ เช่น รอยแตกหรือการหลุดล่อนในระดับที่ตรวจจับได้</w:t>
      </w:r>
      <w:r w:rsidRPr="003F6C80">
        <w:t xml:space="preserve">, </w:t>
      </w:r>
      <w:r w:rsidRPr="003F6C80">
        <w:rPr>
          <w:cs/>
        </w:rPr>
        <w:t>การโก่งตัวผิดปกติ</w:t>
      </w:r>
      <w:r w:rsidRPr="003F6C80">
        <w:t xml:space="preserve">, </w:t>
      </w:r>
      <w:r w:rsidRPr="003F6C80">
        <w:rPr>
          <w:cs/>
        </w:rPr>
        <w:t>ขอบคอนกรีตที่บกพร่อง</w:t>
      </w:r>
      <w:r w:rsidRPr="003F6C80">
        <w:t xml:space="preserve">, </w:t>
      </w:r>
      <w:r w:rsidRPr="003F6C80">
        <w:rPr>
          <w:cs/>
        </w:rPr>
        <w:t>และสิ่งกีดขวาง/เศษวัสดุ ผลลัพธ์ที่คาดหวังคือระบบช่วยตรวจสอบกึ่งอัตโนมัติเพื่อสนับสนุนวิศวกร</w:t>
      </w:r>
      <w:r w:rsidRPr="003F6C80">
        <w:t xml:space="preserve"> </w:t>
      </w:r>
      <w:r w:rsidRPr="003F6C80">
        <w:rPr>
          <w:cs/>
        </w:rPr>
        <w:t>ไม่ใช่ระบบตัดสินใจอัตโนมัติทั้งหมด</w:t>
      </w:r>
    </w:p>
    <w:p w14:paraId="519BE0CA" w14:textId="77777777" w:rsidR="00293D07" w:rsidRPr="003F6C80" w:rsidRDefault="00293D07" w:rsidP="00FF17BF">
      <w:pPr>
        <w:pStyle w:val="ListParagraph"/>
        <w:numPr>
          <w:ilvl w:val="0"/>
          <w:numId w:val="27"/>
        </w:numPr>
        <w:spacing w:after="120"/>
        <w:contextualSpacing w:val="0"/>
        <w:jc w:val="thaiDistribute"/>
        <w:rPr>
          <w:cs/>
        </w:rPr>
      </w:pPr>
      <w:r w:rsidRPr="003F6C80">
        <w:rPr>
          <w:b/>
          <w:bCs/>
          <w:cs/>
        </w:rPr>
        <w:t>ข้อจำกัด:</w:t>
      </w:r>
      <w:r w:rsidRPr="003F6C80">
        <w:rPr>
          <w:cs/>
        </w:rPr>
        <w:t xml:space="preserve"> การวิจัยนี้ไม่ครอบคลุมการตรวจสอบคุณสมบัติภายในเนื้อคอนกรีต เช่น การแพร่ของคลอไรด์หรือคาร์บอเนชัน</w:t>
      </w:r>
      <w:r w:rsidRPr="003F6C80">
        <w:t xml:space="preserve">, </w:t>
      </w:r>
      <w:r w:rsidRPr="003F6C80">
        <w:rPr>
          <w:cs/>
        </w:rPr>
        <w:t xml:space="preserve">การใช้เทคนิค </w:t>
      </w:r>
      <w:r w:rsidRPr="003F6C80">
        <w:t xml:space="preserve">NDT </w:t>
      </w:r>
      <w:r w:rsidRPr="003F6C80">
        <w:rPr>
          <w:cs/>
        </w:rPr>
        <w:t xml:space="preserve">เฉพาะทาง เช่น </w:t>
      </w:r>
      <w:r w:rsidRPr="003F6C80">
        <w:t xml:space="preserve">GPR, UPV, </w:t>
      </w:r>
      <w:r w:rsidRPr="003F6C80">
        <w:rPr>
          <w:cs/>
        </w:rPr>
        <w:t>การประเมินความสามารถในการรับน้ำหนักบรรทุก</w:t>
      </w:r>
      <w:r w:rsidRPr="003F6C80">
        <w:t xml:space="preserve">, </w:t>
      </w:r>
      <w:r w:rsidRPr="003F6C80">
        <w:rPr>
          <w:cs/>
        </w:rPr>
        <w:t>การวิเคราะห์โครงสร้างเชิงพลวัต</w:t>
      </w:r>
      <w:r w:rsidRPr="003F6C80">
        <w:t xml:space="preserve">, </w:t>
      </w:r>
      <w:r w:rsidRPr="003F6C80">
        <w:rPr>
          <w:cs/>
        </w:rPr>
        <w:t>การตรวจสอบส่วนใต้น้ำ</w:t>
      </w:r>
      <w:r w:rsidRPr="003F6C80">
        <w:t xml:space="preserve">, </w:t>
      </w:r>
      <w:r w:rsidRPr="003F6C80">
        <w:rPr>
          <w:cs/>
        </w:rPr>
        <w:t>หรือการพัฒนาซอฟต์แวร์เชิงพาณิชย์ กรอบการทำงานนี้มุ่งเน้นที่การคัดกรองเบื้องต้น และการจัดลำดับความสำคัญในการบำรุงรักษา</w:t>
      </w:r>
    </w:p>
    <w:p w14:paraId="640B8510" w14:textId="77777777" w:rsidR="00A237DD" w:rsidRPr="003F6C80" w:rsidRDefault="00A237DD" w:rsidP="00CB1094">
      <w:pPr>
        <w:pStyle w:val="ENG-H2"/>
      </w:pPr>
      <w:bookmarkStart w:id="48" w:name="_Toc241944222"/>
      <w:r w:rsidRPr="003F6C80">
        <w:rPr>
          <w:cs/>
        </w:rPr>
        <w:t>ผลประโยชน์ที่คาดหมาย</w:t>
      </w:r>
      <w:bookmarkEnd w:id="48"/>
    </w:p>
    <w:p w14:paraId="28FCB54B" w14:textId="77777777" w:rsidR="00A237DD" w:rsidRPr="003F6C80" w:rsidRDefault="00A237DD" w:rsidP="00FF17BF">
      <w:pPr>
        <w:pStyle w:val="ListBullet"/>
        <w:numPr>
          <w:ilvl w:val="0"/>
          <w:numId w:val="28"/>
        </w:numPr>
        <w:spacing w:after="200" w:line="276" w:lineRule="auto"/>
        <w:contextualSpacing/>
        <w:jc w:val="thaiDistribute"/>
        <w:rPr>
          <w:lang w:bidi="th-TH"/>
        </w:rPr>
      </w:pPr>
      <w:r w:rsidRPr="003F6C80">
        <w:rPr>
          <w:cs/>
          <w:lang w:bidi="th-TH"/>
        </w:rPr>
        <w:t>ได้กรอบการทำงานแบบกึ่งอัตโนมัติและองค์ความรู้สำหรับการประเมินสภาพสะพานจากข้อมูลพอยต์คลาวด์</w:t>
      </w:r>
    </w:p>
    <w:p w14:paraId="01C3C91B" w14:textId="77777777" w:rsidR="00A237DD" w:rsidRPr="003F6C80" w:rsidRDefault="00A237DD" w:rsidP="00FF17BF">
      <w:pPr>
        <w:pStyle w:val="ListBullet"/>
        <w:numPr>
          <w:ilvl w:val="0"/>
          <w:numId w:val="28"/>
        </w:numPr>
        <w:spacing w:after="200" w:line="276" w:lineRule="auto"/>
        <w:contextualSpacing/>
        <w:jc w:val="thaiDistribute"/>
        <w:rPr>
          <w:lang w:bidi="th-TH"/>
        </w:rPr>
      </w:pPr>
      <w:r w:rsidRPr="003F6C80">
        <w:rPr>
          <w:cs/>
          <w:lang w:bidi="th-TH"/>
        </w:rPr>
        <w:t>ได้ชุดข้อมูลอ้างอิงพร้อมป้ายกำกับขององค์ประกอบและประเภทความเสียหายของสะพาน เพื่อใช้เป็นข้อมูลพื้นฐานสำหรับการวิจัยต่อยอด</w:t>
      </w:r>
    </w:p>
    <w:p w14:paraId="4F06AF87" w14:textId="77777777" w:rsidR="00A237DD" w:rsidRPr="003F6C80" w:rsidRDefault="00A237DD" w:rsidP="00FF17BF">
      <w:pPr>
        <w:pStyle w:val="ListBullet"/>
        <w:numPr>
          <w:ilvl w:val="0"/>
          <w:numId w:val="28"/>
        </w:numPr>
        <w:spacing w:after="200" w:line="276" w:lineRule="auto"/>
        <w:contextualSpacing/>
        <w:jc w:val="thaiDistribute"/>
        <w:rPr>
          <w:lang w:bidi="th-TH"/>
        </w:rPr>
      </w:pPr>
      <w:r w:rsidRPr="003F6C80">
        <w:rPr>
          <w:cs/>
          <w:lang w:bidi="th-TH"/>
        </w:rPr>
        <w:t>ได้ขั้นตอนการปฏิบัติงานมาตรฐานและต้นแบบรายงานสรุปผลการประเมินสภาพสะพาน ที่หน่วยงานภายนอกสามารถนำไปประยุกต์ใช้เพื่อเพิ่มประสิทธิภาพการตรวจสอบได้</w:t>
      </w:r>
    </w:p>
    <w:p w14:paraId="4E88BA04" w14:textId="77777777" w:rsidR="00A237DD" w:rsidRPr="003F6C80" w:rsidRDefault="00A237DD" w:rsidP="00FF17BF">
      <w:pPr>
        <w:pStyle w:val="ListBullet"/>
        <w:numPr>
          <w:ilvl w:val="0"/>
          <w:numId w:val="28"/>
        </w:numPr>
        <w:spacing w:after="200" w:line="276" w:lineRule="auto"/>
        <w:contextualSpacing/>
        <w:jc w:val="thaiDistribute"/>
        <w:rPr>
          <w:lang w:bidi="th-TH"/>
        </w:rPr>
      </w:pPr>
      <w:r w:rsidRPr="003F6C80">
        <w:rPr>
          <w:cs/>
          <w:lang w:bidi="th-TH"/>
        </w:rPr>
        <w:t>ช่วยเพิ่มประสิทธิภาพและความแม่นยำในการประเมินและลดความคลาดเคลื่อนที่เกิดจากมนุษย์</w:t>
      </w:r>
    </w:p>
    <w:p w14:paraId="6E55127A" w14:textId="77777777" w:rsidR="00A237DD" w:rsidRPr="003F6C80" w:rsidRDefault="00A237DD" w:rsidP="00FF17BF">
      <w:pPr>
        <w:pStyle w:val="ListBullet"/>
        <w:numPr>
          <w:ilvl w:val="0"/>
          <w:numId w:val="28"/>
        </w:numPr>
        <w:spacing w:after="200" w:line="276" w:lineRule="auto"/>
        <w:contextualSpacing/>
        <w:jc w:val="thaiDistribute"/>
        <w:rPr>
          <w:sz w:val="36"/>
          <w:szCs w:val="36"/>
          <w:lang w:bidi="th-TH"/>
        </w:rPr>
      </w:pPr>
      <w:r w:rsidRPr="003F6C80">
        <w:rPr>
          <w:cs/>
          <w:lang w:bidi="th-TH"/>
        </w:rPr>
        <w:t>ช่วยลดทรัพยากรทั้งด้านต้นทุน เวลาในการปฏิบัติ และลดความเสี่ยงด้านความปลอดภัยของผู้ตรวจสอบ</w:t>
      </w:r>
    </w:p>
    <w:p w14:paraId="50B2C928" w14:textId="77777777" w:rsidR="00BA03FB" w:rsidRPr="003F6C80" w:rsidRDefault="00A237DD" w:rsidP="00B62AC7">
      <w:pPr>
        <w:pStyle w:val="ENG-H1"/>
        <w:rPr>
          <w:lang w:bidi="th-TH"/>
        </w:rPr>
      </w:pPr>
      <w:bookmarkStart w:id="49" w:name="_Toc241944223"/>
      <w:r w:rsidRPr="003F6C80">
        <w:rPr>
          <w:cs/>
          <w:lang w:bidi="th-TH"/>
        </w:rPr>
        <w:t xml:space="preserve">บทที่ 2 </w:t>
      </w:r>
      <w:r w:rsidR="00BA03FB" w:rsidRPr="003F6C80">
        <w:rPr>
          <w:cs/>
          <w:lang w:bidi="th-TH"/>
        </w:rPr>
        <w:t>ทฤษฎีที่เกี่ยวข้อง</w:t>
      </w:r>
      <w:bookmarkEnd w:id="38"/>
      <w:bookmarkEnd w:id="39"/>
      <w:bookmarkEnd w:id="40"/>
      <w:bookmarkEnd w:id="41"/>
      <w:bookmarkEnd w:id="42"/>
      <w:bookmarkEnd w:id="43"/>
      <w:bookmarkEnd w:id="44"/>
      <w:bookmarkEnd w:id="45"/>
      <w:bookmarkEnd w:id="46"/>
      <w:bookmarkEnd w:id="49"/>
    </w:p>
    <w:p w14:paraId="75DBE0AA" w14:textId="77777777" w:rsidR="00A237DD" w:rsidRPr="003F6C80" w:rsidRDefault="00A237DD" w:rsidP="00A237DD">
      <w:pPr>
        <w:spacing w:after="120"/>
        <w:ind w:firstLine="720"/>
        <w:jc w:val="thaiDistribute"/>
      </w:pPr>
      <w:r w:rsidRPr="003F6C80">
        <w:rPr>
          <w:cs/>
          <w:lang w:bidi="th-TH"/>
        </w:rPr>
        <w:t xml:space="preserve">โครงสร้างพื้นฐานด้านสะพานถือเป็นเส้นเลือดใหญ่ทางเศรษฐกิจและสังคม แต่ความล้มเหลวของโครงสร้างเหล่านี้สามารถนำไปสู่ผลกระทบที่รุนแรงและเป็นวงกว้างได้ เหตุการณ์สะพาน </w:t>
      </w:r>
      <w:r w:rsidRPr="003F6C80">
        <w:t>I-</w:t>
      </w:r>
      <w:r w:rsidRPr="003F6C80">
        <w:rPr>
          <w:cs/>
          <w:lang w:bidi="th-TH"/>
        </w:rPr>
        <w:t>35</w:t>
      </w:r>
      <w:r w:rsidRPr="003F6C80">
        <w:t xml:space="preserve">W </w:t>
      </w:r>
      <w:r w:rsidRPr="003F6C80">
        <w:rPr>
          <w:cs/>
          <w:lang w:bidi="th-TH"/>
        </w:rPr>
        <w:t xml:space="preserve">ในสหรัฐอเมริกาถล่มในปี 2007 ซึ่งมีสาเหตุหลักมาจากความล้าของวัสดุ และข้อบกพร่องในการออกแบบแผ่นต่อ </w:t>
      </w:r>
      <w:r w:rsidRPr="003F6C80">
        <w:t xml:space="preserve">Gusset-plate </w:t>
      </w:r>
      <w:r w:rsidRPr="003F6C80">
        <w:rPr>
          <w:cs/>
          <w:lang w:bidi="th-TH"/>
        </w:rPr>
        <w:t xml:space="preserve">ได้ตอกย้ำถึงอันตรายนี้อย่างชัดเจน โดยโศกนาฏกรรมดังกล่าวส่งผลให้มีผู้เสียชีวิต 13 ราย และบาดเจ็บ 145 คน </w:t>
      </w:r>
    </w:p>
    <w:p w14:paraId="0F46D17F" w14:textId="77777777" w:rsidR="00A237DD" w:rsidRPr="003F6C80" w:rsidRDefault="00A237DD" w:rsidP="00A237DD">
      <w:pPr>
        <w:spacing w:after="120"/>
        <w:jc w:val="thaiDistribute"/>
      </w:pPr>
      <w:r w:rsidRPr="003F6C80">
        <w:rPr>
          <w:cs/>
          <w:lang w:bidi="th-TH"/>
        </w:rPr>
        <w:tab/>
        <w:t>สำหรับบริบทของประเทศไทย สถานการณ์ความมั่นคงแข็งแรงของสะพานกำลังเผชิญกับความท้าทายที่สำคัญ ข้อมูลจากกรมทางหลวง ในปี 2023 ชี้ให้เห็นว่าสะพานจำนวนมากถึง 3,285 แห่ง หรือคิดเป็น 21% ของสะพานในเครือข่ายทั้งหมด ถูกจัดอยู่ในเกณฑ์สภาพเสี่ยงต่อการวิบัติหรือเสียหาย</w:t>
      </w:r>
      <w:r w:rsidR="009A6A09" w:rsidRPr="003F6C80">
        <w:rPr>
          <w:cs/>
          <w:lang w:bidi="th-TH"/>
        </w:rPr>
        <w:t xml:space="preserve"> </w:t>
      </w:r>
      <w:r w:rsidRPr="003F6C80">
        <w:rPr>
          <w:cs/>
          <w:lang w:bidi="th-TH"/>
        </w:rPr>
        <w:t xml:space="preserve">ซึ่งสะท้อนถึงความจำเป็นเร่งด่วนที่สะพานกว่าหนึ่งในห้าของประเทศต้องได้รับการตรวจสอบและซ่อมแซม </w:t>
      </w:r>
    </w:p>
    <w:p w14:paraId="2ADFB2CE" w14:textId="77777777" w:rsidR="00A237DD" w:rsidRPr="003F6C80" w:rsidRDefault="00A237DD" w:rsidP="00A237DD">
      <w:pPr>
        <w:spacing w:after="120"/>
        <w:jc w:val="thaiDistribute"/>
      </w:pPr>
      <w:r w:rsidRPr="003F6C80">
        <w:rPr>
          <w:cs/>
          <w:lang w:bidi="th-TH"/>
        </w:rPr>
        <w:tab/>
        <w:t>สถานการณ์นี้ถูกซ้ำเติมด้วยปัจจัยเร่งสองประการหลัก ประการแรกคือโครงสร้างสะพานส่วนใหญ่มีอายุการใช้งานมานาน โดยข้อมูลระบุว่า 15% ของสะพาน หรือมากกว่า 2,300 แห่ง มีอายุมากกว่า 45 ปี ซึ่งจัดอยู่ในกลุ่มที่มีความเสี่ยงสูงต่อการเสื่อมสภาพ ประการที่สองคือการเพิ่มขึ้นอย่างต่อเนื่องของปริมาณการจราจร โดยเฉพาะอย่างยิ่งปริมาณการขนส่งสินค้า</w:t>
      </w:r>
    </w:p>
    <w:p w14:paraId="62DB4F1E" w14:textId="77777777" w:rsidR="00A237DD" w:rsidRPr="003F6C80" w:rsidRDefault="00A237DD" w:rsidP="00A237DD">
      <w:pPr>
        <w:spacing w:after="120"/>
        <w:jc w:val="thaiDistribute"/>
        <w:rPr>
          <w:lang w:bidi="th-TH"/>
        </w:rPr>
      </w:pPr>
      <w:r w:rsidRPr="003F6C80">
        <w:rPr>
          <w:cs/>
          <w:lang w:bidi="th-TH"/>
        </w:rPr>
        <w:tab/>
        <w:t>การที่โครงสร้างสะพานที่กำลังเสื่อมสภาพตามอายุ ต้องแบกรับปริมาณการจราจรที่เพิ่มขึ้น และน้ำหนักบรรทุกที่อาจเกินพิกัด ได้กลายเป็นปัจจัยหลักที่เร่งให้เกิดการสะสมความเสียหายจากความล้า ในองค์อาคารสะพาน ด้วยเหตุนี้ การทำความเข้าใจพฤติกรรมความล้าและการพัฒนาวิธีการที่แม่นยำเพื่อประเมินความเสียหายและอายุการใช้งานคงเหลือของสะพานจึงมีความสำคัญสูงสุด เพื่อป้องกันความล้มเหลวที่อาจเกิดขึ้นในอนาคต</w:t>
      </w:r>
    </w:p>
    <w:p w14:paraId="12771A47" w14:textId="77777777" w:rsidR="009A6A09" w:rsidRPr="003F6C80" w:rsidRDefault="009A6A09" w:rsidP="00FF17BF">
      <w:pPr>
        <w:pStyle w:val="ListParagraph"/>
        <w:numPr>
          <w:ilvl w:val="0"/>
          <w:numId w:val="30"/>
        </w:numPr>
        <w:spacing w:before="240" w:after="120"/>
        <w:contextualSpacing w:val="0"/>
        <w:rPr>
          <w:b/>
          <w:bCs/>
          <w:vanish/>
        </w:rPr>
      </w:pPr>
      <w:bookmarkStart w:id="50" w:name="_Toc225709452"/>
      <w:bookmarkStart w:id="51" w:name="_Toc225712202"/>
      <w:bookmarkEnd w:id="50"/>
      <w:bookmarkEnd w:id="51"/>
    </w:p>
    <w:p w14:paraId="7E37CA3D" w14:textId="77777777" w:rsidR="009A6A09" w:rsidRPr="003F6C80" w:rsidRDefault="009A6A09" w:rsidP="00FF17BF">
      <w:pPr>
        <w:pStyle w:val="ListParagraph"/>
        <w:numPr>
          <w:ilvl w:val="0"/>
          <w:numId w:val="30"/>
        </w:numPr>
        <w:spacing w:before="240" w:after="120"/>
        <w:contextualSpacing w:val="0"/>
        <w:rPr>
          <w:b/>
          <w:bCs/>
          <w:vanish/>
        </w:rPr>
      </w:pPr>
      <w:bookmarkStart w:id="52" w:name="_Toc225709453"/>
      <w:bookmarkStart w:id="53" w:name="_Toc225712203"/>
      <w:bookmarkEnd w:id="52"/>
      <w:bookmarkEnd w:id="53"/>
    </w:p>
    <w:p w14:paraId="3D568C0F" w14:textId="77777777" w:rsidR="009A6A09" w:rsidRPr="003F6C80" w:rsidRDefault="009A6A09" w:rsidP="00FF17BF">
      <w:pPr>
        <w:pStyle w:val="ENG-H2"/>
        <w:numPr>
          <w:ilvl w:val="1"/>
          <w:numId w:val="30"/>
        </w:numPr>
      </w:pPr>
      <w:bookmarkStart w:id="54" w:name="_Toc241944224"/>
      <w:r w:rsidRPr="003F6C80">
        <w:rPr>
          <w:cs/>
        </w:rPr>
        <w:t>ประเภทและองค์ประกอบของสะพาน</w:t>
      </w:r>
      <w:bookmarkEnd w:id="54"/>
    </w:p>
    <w:p w14:paraId="3C47E5B4" w14:textId="77777777" w:rsidR="009A6A09" w:rsidRPr="003F6C80" w:rsidRDefault="009A6A09" w:rsidP="009A6A09">
      <w:pPr>
        <w:spacing w:after="120"/>
        <w:jc w:val="thaiDistribute"/>
      </w:pPr>
      <w:r w:rsidRPr="003F6C80">
        <w:rPr>
          <w:cs/>
          <w:lang w:bidi="th-TH"/>
        </w:rPr>
        <w:t>สะพานสามารถจำแนกได้หลายวิธี ขึ้นอยู่กับลักษณะโครงสร้าง วัสดุ หรือหน้าที่ทางวิศวกรรม โดยทั่วไปนิยมแบ่งตามระบบรับแรงหลัก ได้แก่</w:t>
      </w:r>
    </w:p>
    <w:p w14:paraId="2D440475" w14:textId="77777777" w:rsidR="009A6A09" w:rsidRPr="003F6C80" w:rsidRDefault="009A6A09" w:rsidP="00FF17BF">
      <w:pPr>
        <w:pStyle w:val="ListParagraph"/>
        <w:numPr>
          <w:ilvl w:val="0"/>
          <w:numId w:val="31"/>
        </w:numPr>
        <w:tabs>
          <w:tab w:val="left" w:pos="720"/>
        </w:tabs>
        <w:spacing w:after="120"/>
        <w:contextualSpacing w:val="0"/>
        <w:jc w:val="thaiDistribute"/>
      </w:pPr>
      <w:r w:rsidRPr="003F6C80">
        <w:rPr>
          <w:b/>
          <w:bCs/>
          <w:cs/>
        </w:rPr>
        <w:t>สะพานคาน (</w:t>
      </w:r>
      <w:r w:rsidRPr="003F6C80">
        <w:rPr>
          <w:b/>
          <w:bCs/>
        </w:rPr>
        <w:t>Beam Bridge)</w:t>
      </w:r>
      <w:r w:rsidRPr="003F6C80">
        <w:rPr>
          <w:cs/>
        </w:rPr>
        <w:t xml:space="preserve"> เป็นรูปแบบพื้นฐานที่สุด รับน้ำหนักโดยคานที่พาดระหว่างตอม่อหรือเสาเข็ม ซึ่งมี คานหลัก (</w:t>
      </w:r>
      <w:r w:rsidRPr="003F6C80">
        <w:t xml:space="preserve">Girder) </w:t>
      </w:r>
      <w:r w:rsidRPr="003F6C80">
        <w:rPr>
          <w:cs/>
        </w:rPr>
        <w:t>และ แผ่นพื้นสะพาน (</w:t>
      </w:r>
      <w:r w:rsidRPr="003F6C80">
        <w:t xml:space="preserve">Deck Slab) </w:t>
      </w:r>
      <w:r w:rsidRPr="003F6C80">
        <w:rPr>
          <w:cs/>
        </w:rPr>
        <w:t>เป็นองค์ประกอบสำคัญ คานอาจเป็นคอนกรีตเสริมเหล็กหรือเหล็กกล้า ลักษณะการรับแรงเป็นแบบดัด (</w:t>
      </w:r>
      <w:r w:rsidRPr="003F6C80">
        <w:t>bending moment)</w:t>
      </w:r>
    </w:p>
    <w:p w14:paraId="256BBCB8" w14:textId="77777777" w:rsidR="009A6A09" w:rsidRPr="003F6C80" w:rsidRDefault="009A6A09" w:rsidP="00FF17BF">
      <w:pPr>
        <w:pStyle w:val="ListParagraph"/>
        <w:numPr>
          <w:ilvl w:val="0"/>
          <w:numId w:val="31"/>
        </w:numPr>
        <w:spacing w:after="120"/>
        <w:contextualSpacing w:val="0"/>
        <w:jc w:val="thaiDistribute"/>
      </w:pPr>
      <w:r w:rsidRPr="003F6C80">
        <w:rPr>
          <w:b/>
          <w:bCs/>
          <w:cs/>
        </w:rPr>
        <w:t>สะพานโครงถัก (</w:t>
      </w:r>
      <w:r w:rsidRPr="003F6C80">
        <w:rPr>
          <w:b/>
          <w:bCs/>
        </w:rPr>
        <w:t>Truss Bridge)</w:t>
      </w:r>
      <w:r w:rsidRPr="003F6C80">
        <w:rPr>
          <w:cs/>
        </w:rPr>
        <w:t xml:space="preserve"> ใช้การประกอบชิ้นส่วนให้เป็นโครงสร้างรูปสามเหลี่ยมต่อเนื่องกันแบบโครงถัก (</w:t>
      </w:r>
      <w:r w:rsidRPr="003F6C80">
        <w:t xml:space="preserve">Truss) </w:t>
      </w:r>
      <w:r w:rsidRPr="003F6C80">
        <w:rPr>
          <w:cs/>
        </w:rPr>
        <w:t>เพื่อรับน้ำหนัก องค์ประกอบในโครงสร้างจะรับแรงดึง (</w:t>
      </w:r>
      <w:r w:rsidRPr="003F6C80">
        <w:t xml:space="preserve">tension) </w:t>
      </w:r>
      <w:r w:rsidRPr="003F6C80">
        <w:rPr>
          <w:cs/>
        </w:rPr>
        <w:t>หรือแรงอัด (</w:t>
      </w:r>
      <w:r w:rsidRPr="003F6C80">
        <w:t xml:space="preserve">compression) </w:t>
      </w:r>
      <w:r w:rsidRPr="003F6C80">
        <w:rPr>
          <w:cs/>
        </w:rPr>
        <w:t>เป็นหลัก ทำให้มีความแข็งแรงสูงมากเมื่อเทียบกับน้ำหนักวัสดุ และสามารถสร้างช่วงพาดได้ยาว นิยมใช้ในสะพานรถไฟ หรือสะพานที่ต้องการความแข็งแรงสูง</w:t>
      </w:r>
    </w:p>
    <w:p w14:paraId="3133ABDF" w14:textId="77777777" w:rsidR="009A6A09" w:rsidRPr="003F6C80" w:rsidRDefault="009A6A09" w:rsidP="00FF17BF">
      <w:pPr>
        <w:pStyle w:val="ListParagraph"/>
        <w:numPr>
          <w:ilvl w:val="0"/>
          <w:numId w:val="31"/>
        </w:numPr>
        <w:spacing w:after="120"/>
        <w:contextualSpacing w:val="0"/>
        <w:jc w:val="thaiDistribute"/>
      </w:pPr>
      <w:r w:rsidRPr="003F6C80">
        <w:rPr>
          <w:b/>
          <w:bCs/>
          <w:cs/>
        </w:rPr>
        <w:t>สะพานยื่น (</w:t>
      </w:r>
      <w:r w:rsidRPr="003F6C80">
        <w:rPr>
          <w:b/>
          <w:bCs/>
        </w:rPr>
        <w:t>Cantilever Bridge)</w:t>
      </w:r>
      <w:r w:rsidRPr="003F6C80">
        <w:rPr>
          <w:cs/>
        </w:rPr>
        <w:t xml:space="preserve"> ใช้หลักการของคานยื่น (</w:t>
      </w:r>
      <w:r w:rsidRPr="003F6C80">
        <w:t xml:space="preserve">cantilever) </w:t>
      </w:r>
      <w:r w:rsidRPr="003F6C80">
        <w:rPr>
          <w:cs/>
        </w:rPr>
        <w:t>ที่ยื่นออกมาจากตอม่อ โดยไม่จำเป็นต้องมีเสาค้ำยันด้านล่างตลอดแนว สะพานมักประกอบด้วยคานยื่นสองตัวที่ยื่นออกมาจากคนละฝั่ง และอาจมีคานช่วงกลาง (</w:t>
      </w:r>
      <w:r w:rsidRPr="003F6C80">
        <w:t xml:space="preserve">suspended span) </w:t>
      </w:r>
      <w:r w:rsidRPr="003F6C80">
        <w:rPr>
          <w:cs/>
        </w:rPr>
        <w:t>มาพาดเชื่อมต่อระหว่างปลายคานยื่นทั้งสอง เหมาะกับการก่อสร้างในพื้นที่ที่ไม่สะดวกในการตั้งเสาค้ำยันชั่วคราว เช่น หุบเขาลึกหรือช่องแคบ</w:t>
      </w:r>
    </w:p>
    <w:p w14:paraId="2655595D" w14:textId="77777777" w:rsidR="009A6A09" w:rsidRPr="003F6C80" w:rsidRDefault="009A6A09" w:rsidP="00FF17BF">
      <w:pPr>
        <w:pStyle w:val="ListParagraph"/>
        <w:numPr>
          <w:ilvl w:val="0"/>
          <w:numId w:val="31"/>
        </w:numPr>
        <w:spacing w:after="120"/>
        <w:contextualSpacing w:val="0"/>
        <w:jc w:val="thaiDistribute"/>
      </w:pPr>
      <w:r w:rsidRPr="003F6C80">
        <w:rPr>
          <w:b/>
          <w:bCs/>
          <w:cs/>
        </w:rPr>
        <w:t>สะพานโค้ง (</w:t>
      </w:r>
      <w:r w:rsidRPr="003F6C80">
        <w:rPr>
          <w:b/>
          <w:bCs/>
        </w:rPr>
        <w:t>Arch Bridge)</w:t>
      </w:r>
      <w:r w:rsidRPr="003F6C80">
        <w:t xml:space="preserve"> </w:t>
      </w:r>
      <w:r w:rsidRPr="003F6C80">
        <w:rPr>
          <w:cs/>
        </w:rPr>
        <w:t>ใช้โครงสร้างโค้งรับแรงอัด (</w:t>
      </w:r>
      <w:r w:rsidRPr="003F6C80">
        <w:t xml:space="preserve">compression) </w:t>
      </w:r>
      <w:r w:rsidRPr="003F6C80">
        <w:rPr>
          <w:cs/>
        </w:rPr>
        <w:t>เป็นหลัก โดยแรงจากพื้นสะพานถ่ายผ่านโค้งไปยังตอม่อ นิยมใช้ในช่วงพาด (</w:t>
      </w:r>
      <w:r w:rsidRPr="003F6C80">
        <w:t xml:space="preserve">span) </w:t>
      </w:r>
      <w:r w:rsidRPr="003F6C80">
        <w:rPr>
          <w:cs/>
        </w:rPr>
        <w:t>ปานกลางถึงยาว มีความสวยงามทางสถาปัตยกรรมสูง</w:t>
      </w:r>
    </w:p>
    <w:p w14:paraId="335205F9" w14:textId="77777777" w:rsidR="009A6A09" w:rsidRPr="003F6C80" w:rsidRDefault="009A6A09" w:rsidP="00FF17BF">
      <w:pPr>
        <w:pStyle w:val="ListParagraph"/>
        <w:numPr>
          <w:ilvl w:val="0"/>
          <w:numId w:val="31"/>
        </w:numPr>
        <w:spacing w:after="120"/>
        <w:contextualSpacing w:val="0"/>
        <w:jc w:val="thaiDistribute"/>
      </w:pPr>
      <w:r w:rsidRPr="003F6C80">
        <w:rPr>
          <w:b/>
          <w:bCs/>
          <w:cs/>
        </w:rPr>
        <w:t>สะพานโค้งแบบดึงรั้ง (</w:t>
      </w:r>
      <w:r w:rsidRPr="003F6C80">
        <w:rPr>
          <w:b/>
          <w:bCs/>
        </w:rPr>
        <w:t>Tied Arch Bridge)</w:t>
      </w:r>
      <w:r w:rsidRPr="003F6C80">
        <w:t xml:space="preserve"> </w:t>
      </w:r>
      <w:r w:rsidRPr="003F6C80">
        <w:rPr>
          <w:cs/>
        </w:rPr>
        <w:t>เป็นสะพานโค้งที่แรงผลักดันออกด้านข้าง (</w:t>
      </w:r>
      <w:r w:rsidRPr="003F6C80">
        <w:t xml:space="preserve">horizontal thrust) </w:t>
      </w:r>
      <w:r w:rsidRPr="003F6C80">
        <w:rPr>
          <w:cs/>
        </w:rPr>
        <w:t>ของโครงสร้างโค้ง ถูกรับไว้ด้วยคานรับแรงดึงหรือพื้นสะพานเอง ต่างจากสะพานโค้งทั่วไปที่จะถ่ายแรงลงสู่ฐานรากด้านข้าง ทำให้สามารถสร้างได้ในพื้นที่ที่ฐานรากไม่แข็งแรงพอที่จะรับแรงถีบตัวด้านข้างได้</w:t>
      </w:r>
    </w:p>
    <w:p w14:paraId="6CBBFC58" w14:textId="77777777" w:rsidR="009A6A09" w:rsidRPr="003F6C80" w:rsidRDefault="009A6A09" w:rsidP="00FF17BF">
      <w:pPr>
        <w:pStyle w:val="ListParagraph"/>
        <w:numPr>
          <w:ilvl w:val="0"/>
          <w:numId w:val="31"/>
        </w:numPr>
        <w:spacing w:after="120"/>
        <w:contextualSpacing w:val="0"/>
        <w:jc w:val="thaiDistribute"/>
      </w:pPr>
      <w:r w:rsidRPr="003F6C80">
        <w:rPr>
          <w:b/>
          <w:bCs/>
          <w:cs/>
        </w:rPr>
        <w:t>สะพานแขวน (</w:t>
      </w:r>
      <w:r w:rsidRPr="003F6C80">
        <w:rPr>
          <w:b/>
          <w:bCs/>
        </w:rPr>
        <w:t>Suspension Bridge)</w:t>
      </w:r>
      <w:r w:rsidRPr="003F6C80">
        <w:t xml:space="preserve"> </w:t>
      </w:r>
      <w:r w:rsidRPr="003F6C80">
        <w:rPr>
          <w:cs/>
        </w:rPr>
        <w:t>ใช้สายเคเบิลหลัก (</w:t>
      </w:r>
      <w:r w:rsidRPr="003F6C80">
        <w:t xml:space="preserve">main cable) </w:t>
      </w:r>
      <w:r w:rsidRPr="003F6C80">
        <w:rPr>
          <w:cs/>
        </w:rPr>
        <w:t>รับแรงดึง (</w:t>
      </w:r>
      <w:r w:rsidRPr="003F6C80">
        <w:t xml:space="preserve">tension) </w:t>
      </w:r>
      <w:r w:rsidRPr="003F6C80">
        <w:rPr>
          <w:cs/>
        </w:rPr>
        <w:t>และถ่ายน้ำหนักลงสู่เสาหลัก (</w:t>
      </w:r>
      <w:r w:rsidRPr="003F6C80">
        <w:t xml:space="preserve">towers) </w:t>
      </w:r>
      <w:r w:rsidRPr="003F6C80">
        <w:rPr>
          <w:cs/>
        </w:rPr>
        <w:t>ก่อนกระจายไปยังฐานราก (</w:t>
      </w:r>
      <w:r w:rsidRPr="003F6C80">
        <w:t xml:space="preserve">anchorages) </w:t>
      </w:r>
      <w:r w:rsidRPr="003F6C80">
        <w:rPr>
          <w:cs/>
        </w:rPr>
        <w:t>เหมาะกับช่วงพาดยาวมาก เช่น สะพานข้ามอ่าวหรือแม่น้ำกว้าง</w:t>
      </w:r>
    </w:p>
    <w:p w14:paraId="02CCA27A" w14:textId="77777777" w:rsidR="009A6A09" w:rsidRPr="003F6C80" w:rsidRDefault="009A6A09" w:rsidP="00FF17BF">
      <w:pPr>
        <w:pStyle w:val="ListParagraph"/>
        <w:numPr>
          <w:ilvl w:val="0"/>
          <w:numId w:val="31"/>
        </w:numPr>
        <w:jc w:val="thaiDistribute"/>
      </w:pPr>
      <w:r w:rsidRPr="003F6C80">
        <w:rPr>
          <w:b/>
          <w:bCs/>
          <w:cs/>
        </w:rPr>
        <w:t>สะพานขึง (Cable-Stayed Bridge)</w:t>
      </w:r>
      <w:r w:rsidRPr="003F6C80">
        <w:t xml:space="preserve"> </w:t>
      </w:r>
      <w:r w:rsidRPr="003F6C80">
        <w:rPr>
          <w:cs/>
        </w:rPr>
        <w:t>ใช้สายเคเบิลต่อจากเสาหลักมายังพื้นสะพานโดยตรง มีลักษณะรับแรงแบบผสมระหว่างคานและแรงดึงจากสายเคเบิล เป็นรูปแบบที่นิยมในปัจจุบันเนื่องจากใช้วัสดุน้อยและก่อสร้างได้รวดเร็ว</w:t>
      </w:r>
    </w:p>
    <w:p w14:paraId="7F81C203" w14:textId="77777777" w:rsidR="00E472DE" w:rsidRDefault="00166D79">
      <w:pPr>
        <w:keepNext/>
        <w:spacing w:before="240"/>
        <w:jc w:val="center"/>
      </w:pPr>
      <w:r w:rsidRPr="003F6C80">
        <w:rPr>
          <w:noProof/>
        </w:rPr>
        <w:drawing>
          <wp:inline distT="0" distB="0" distL="0" distR="0" wp14:anchorId="7B43CC63" wp14:editId="7304DC36">
            <wp:extent cx="5486400" cy="2409825"/>
            <wp:effectExtent l="0" t="0" r="0" b="9525"/>
            <wp:docPr id="1005435732" name="รูปภาพ 1" descr="รูปภาพประกอบด้วย ภาพหน้าจอ, ข้อความ, แผนภาพ,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5732" name="รูปภาพ 1" descr="รูปภาพประกอบด้วย ภาพหน้าจอ, ข้อความ, แผนภาพ, ตัวอักษร&#10;&#10;เนื้อหาที่สร้างโดย AI อาจไม่ถูกต้อง"/>
                    <pic:cNvPicPr/>
                  </pic:nvPicPr>
                  <pic:blipFill rotWithShape="1">
                    <a:blip r:embed="rId10"/>
                    <a:srcRect b="7440"/>
                    <a:stretch>
                      <a:fillRect/>
                    </a:stretch>
                  </pic:blipFill>
                  <pic:spPr bwMode="auto">
                    <a:xfrm>
                      <a:off x="0" y="0"/>
                      <a:ext cx="5486400" cy="2409825"/>
                    </a:xfrm>
                    <a:prstGeom prst="rect">
                      <a:avLst/>
                    </a:prstGeom>
                    <a:ln>
                      <a:noFill/>
                    </a:ln>
                    <a:extLst>
                      <a:ext uri="{53640926-AAD7-44D8-BBD7-CCE9431645EC}">
                        <a14:shadowObscured xmlns:a14="http://schemas.microsoft.com/office/drawing/2010/main"/>
                      </a:ext>
                    </a:extLst>
                  </pic:spPr>
                </pic:pic>
              </a:graphicData>
            </a:graphic>
          </wp:inline>
        </w:drawing>
      </w:r>
    </w:p>
    <w:p w14:paraId="2FFCE6ED" w14:textId="77777777" w:rsidR="00D56E6C" w:rsidRPr="003F6C80" w:rsidRDefault="009A6A09" w:rsidP="00685D91">
      <w:pPr>
        <w:pStyle w:val="ENG-Figure"/>
        <w:rPr>
          <w:lang w:bidi="ar-SA"/>
        </w:rPr>
      </w:pPr>
      <w:bookmarkStart w:id="55" w:name="_Toc241944300"/>
      <w:r w:rsidRPr="003F6C80">
        <w:rPr>
          <w:cs/>
        </w:rPr>
        <w:t>ประเภทของสะพาน</w:t>
      </w:r>
      <w:bookmarkEnd w:id="55"/>
    </w:p>
    <w:p w14:paraId="1433E9FE" w14:textId="77777777" w:rsidR="00D56E6C" w:rsidRPr="003F6C80" w:rsidRDefault="00D56E6C" w:rsidP="00D56E6C">
      <w:pPr>
        <w:spacing w:after="120"/>
      </w:pPr>
      <w:r w:rsidRPr="003F6C80">
        <w:rPr>
          <w:cs/>
          <w:lang w:bidi="th-TH"/>
        </w:rPr>
        <w:t xml:space="preserve">ในส่วนขององค์ประกอบในโครงสร้างสะพานโดยทั่วไปแบ่งออกเป็น </w:t>
      </w:r>
      <w:r w:rsidRPr="003F6C80">
        <w:t>3</w:t>
      </w:r>
      <w:r w:rsidRPr="003F6C80">
        <w:rPr>
          <w:cs/>
          <w:lang w:bidi="th-TH"/>
        </w:rPr>
        <w:t xml:space="preserve"> ส่วนหลัก คือ</w:t>
      </w:r>
    </w:p>
    <w:p w14:paraId="26A46B39" w14:textId="77777777" w:rsidR="00D56E6C" w:rsidRPr="003F6C80" w:rsidRDefault="00D56E6C" w:rsidP="00FF17BF">
      <w:pPr>
        <w:pStyle w:val="ListParagraph"/>
        <w:numPr>
          <w:ilvl w:val="0"/>
          <w:numId w:val="32"/>
        </w:numPr>
        <w:rPr>
          <w:lang w:bidi="ar-SA"/>
        </w:rPr>
      </w:pPr>
      <w:r w:rsidRPr="003F6C80">
        <w:rPr>
          <w:b/>
          <w:bCs/>
          <w:cs/>
        </w:rPr>
        <w:t>โครงสร้างส่วนบน (</w:t>
      </w:r>
      <w:r w:rsidRPr="003F6C80">
        <w:rPr>
          <w:b/>
          <w:bCs/>
          <w:lang w:bidi="ar-SA"/>
        </w:rPr>
        <w:t>Superstructure)</w:t>
      </w:r>
      <w:r w:rsidRPr="003F6C80">
        <w:rPr>
          <w:cs/>
        </w:rPr>
        <w:t xml:space="preserve"> ทำหน้าที่รับน้ำหนักจากยานพาหนะและถ่ายแรงไปยังส่วนล่าง </w:t>
      </w:r>
    </w:p>
    <w:p w14:paraId="0CB23B28" w14:textId="77777777" w:rsidR="00D56E6C" w:rsidRPr="003F6C80" w:rsidRDefault="00D56E6C" w:rsidP="00FF17BF">
      <w:pPr>
        <w:pStyle w:val="ListParagraph"/>
        <w:numPr>
          <w:ilvl w:val="1"/>
          <w:numId w:val="32"/>
        </w:numPr>
        <w:rPr>
          <w:lang w:bidi="ar-SA"/>
        </w:rPr>
      </w:pPr>
      <w:r w:rsidRPr="003F6C80">
        <w:rPr>
          <w:cs/>
        </w:rPr>
        <w:t>แผ่นพื้นสะพาน (</w:t>
      </w:r>
      <w:r w:rsidRPr="003F6C80">
        <w:rPr>
          <w:lang w:bidi="ar-SA"/>
        </w:rPr>
        <w:t xml:space="preserve">Deck) </w:t>
      </w:r>
      <w:r w:rsidRPr="003F6C80">
        <w:rPr>
          <w:cs/>
        </w:rPr>
        <w:t>ส่วนที่สัมผัสกับการจราจรโดยตรง</w:t>
      </w:r>
    </w:p>
    <w:p w14:paraId="2C943204" w14:textId="77777777" w:rsidR="00D56E6C" w:rsidRPr="003F6C80" w:rsidRDefault="00D56E6C" w:rsidP="00FF17BF">
      <w:pPr>
        <w:pStyle w:val="ListParagraph"/>
        <w:numPr>
          <w:ilvl w:val="1"/>
          <w:numId w:val="32"/>
        </w:numPr>
        <w:rPr>
          <w:lang w:bidi="ar-SA"/>
        </w:rPr>
      </w:pPr>
      <w:r w:rsidRPr="003F6C80">
        <w:rPr>
          <w:cs/>
        </w:rPr>
        <w:t>คานหลัก (</w:t>
      </w:r>
      <w:r w:rsidRPr="003F6C80">
        <w:rPr>
          <w:lang w:bidi="ar-SA"/>
        </w:rPr>
        <w:t xml:space="preserve">Main Beam / Girder) </w:t>
      </w:r>
      <w:r w:rsidRPr="003F6C80">
        <w:rPr>
          <w:cs/>
        </w:rPr>
        <w:t>รับแรงดัดและถ่ายน้ำหนักจากแผ่นพื้น</w:t>
      </w:r>
    </w:p>
    <w:p w14:paraId="4C4F9E0A" w14:textId="77777777" w:rsidR="00D56E6C" w:rsidRPr="003F6C80" w:rsidRDefault="00D56E6C" w:rsidP="00FF17BF">
      <w:pPr>
        <w:pStyle w:val="ListParagraph"/>
        <w:numPr>
          <w:ilvl w:val="1"/>
          <w:numId w:val="32"/>
        </w:numPr>
        <w:rPr>
          <w:lang w:bidi="ar-SA"/>
        </w:rPr>
      </w:pPr>
      <w:r w:rsidRPr="003F6C80">
        <w:rPr>
          <w:cs/>
        </w:rPr>
        <w:t>คานขวาง (</w:t>
      </w:r>
      <w:r w:rsidRPr="003F6C80">
        <w:rPr>
          <w:lang w:bidi="ar-SA"/>
        </w:rPr>
        <w:t xml:space="preserve">Cross Beam / Diaphragm) </w:t>
      </w:r>
      <w:r w:rsidRPr="003F6C80">
        <w:rPr>
          <w:cs/>
        </w:rPr>
        <w:t>ช่วยเพิ่มความแข็งแรงเชิงขวางและกระจายแรง</w:t>
      </w:r>
    </w:p>
    <w:p w14:paraId="256ED6A0" w14:textId="77777777" w:rsidR="00D56E6C" w:rsidRPr="003F6C80" w:rsidRDefault="00D56E6C" w:rsidP="00FF17BF">
      <w:pPr>
        <w:pStyle w:val="ListParagraph"/>
        <w:numPr>
          <w:ilvl w:val="1"/>
          <w:numId w:val="32"/>
        </w:numPr>
        <w:rPr>
          <w:lang w:bidi="ar-SA"/>
        </w:rPr>
      </w:pPr>
      <w:r w:rsidRPr="003F6C80">
        <w:rPr>
          <w:cs/>
        </w:rPr>
        <w:t>รอยต่อสะพาน (</w:t>
      </w:r>
      <w:r w:rsidRPr="003F6C80">
        <w:rPr>
          <w:lang w:bidi="ar-SA"/>
        </w:rPr>
        <w:t xml:space="preserve">Expansion Joint) </w:t>
      </w:r>
      <w:r w:rsidRPr="003F6C80">
        <w:rPr>
          <w:cs/>
        </w:rPr>
        <w:t>ช่วยรองรับการขยายตัวจากอุณหภูมิ</w:t>
      </w:r>
    </w:p>
    <w:p w14:paraId="282C8EAB" w14:textId="77777777" w:rsidR="00D56E6C" w:rsidRPr="003F6C80" w:rsidRDefault="00D56E6C" w:rsidP="00FF17BF">
      <w:pPr>
        <w:pStyle w:val="ListParagraph"/>
        <w:numPr>
          <w:ilvl w:val="1"/>
          <w:numId w:val="32"/>
        </w:numPr>
        <w:spacing w:after="120"/>
        <w:contextualSpacing w:val="0"/>
        <w:rPr>
          <w:lang w:bidi="ar-SA"/>
        </w:rPr>
      </w:pPr>
      <w:r w:rsidRPr="003F6C80">
        <w:rPr>
          <w:cs/>
        </w:rPr>
        <w:t>ราวกันตก (</w:t>
      </w:r>
      <w:r w:rsidRPr="003F6C80">
        <w:rPr>
          <w:lang w:bidi="ar-SA"/>
        </w:rPr>
        <w:t xml:space="preserve">Barrier / Railing) </w:t>
      </w:r>
      <w:r w:rsidRPr="003F6C80">
        <w:rPr>
          <w:cs/>
        </w:rPr>
        <w:t>เพื่อความปลอดภัยของผู้ใช้ทาง</w:t>
      </w:r>
    </w:p>
    <w:p w14:paraId="506A0818" w14:textId="77777777" w:rsidR="00D56E6C" w:rsidRPr="003F6C80" w:rsidRDefault="00D56E6C" w:rsidP="00FF17BF">
      <w:pPr>
        <w:pStyle w:val="ListParagraph"/>
        <w:numPr>
          <w:ilvl w:val="0"/>
          <w:numId w:val="32"/>
        </w:numPr>
        <w:rPr>
          <w:lang w:bidi="ar-SA"/>
        </w:rPr>
      </w:pPr>
      <w:r w:rsidRPr="003F6C80">
        <w:rPr>
          <w:b/>
          <w:bCs/>
          <w:cs/>
        </w:rPr>
        <w:t>โครงสร้างส่วนล่าง (</w:t>
      </w:r>
      <w:r w:rsidRPr="003F6C80">
        <w:rPr>
          <w:b/>
          <w:bCs/>
          <w:lang w:bidi="ar-SA"/>
        </w:rPr>
        <w:t>Substructure)</w:t>
      </w:r>
      <w:r w:rsidRPr="003F6C80">
        <w:rPr>
          <w:cs/>
        </w:rPr>
        <w:t xml:space="preserve"> ทำหน้าที่รองรับและถ่ายแรงจากส่วนบนลงสู่ฐานราก</w:t>
      </w:r>
    </w:p>
    <w:p w14:paraId="0EC54F9F" w14:textId="77777777" w:rsidR="00D56E6C" w:rsidRPr="003F6C80" w:rsidRDefault="00D56E6C" w:rsidP="00FF17BF">
      <w:pPr>
        <w:pStyle w:val="ListParagraph"/>
        <w:numPr>
          <w:ilvl w:val="1"/>
          <w:numId w:val="32"/>
        </w:numPr>
        <w:rPr>
          <w:lang w:bidi="ar-SA"/>
        </w:rPr>
      </w:pPr>
      <w:r w:rsidRPr="003F6C80">
        <w:rPr>
          <w:cs/>
        </w:rPr>
        <w:t>ตอม่อ (</w:t>
      </w:r>
      <w:r w:rsidRPr="003F6C80">
        <w:rPr>
          <w:lang w:bidi="ar-SA"/>
        </w:rPr>
        <w:t xml:space="preserve">Pier) </w:t>
      </w:r>
      <w:r w:rsidRPr="003F6C80">
        <w:rPr>
          <w:cs/>
        </w:rPr>
        <w:t xml:space="preserve">รับแรงจากคานและ </w:t>
      </w:r>
      <w:r w:rsidRPr="003F6C80">
        <w:rPr>
          <w:lang w:bidi="ar-SA"/>
        </w:rPr>
        <w:t>deck</w:t>
      </w:r>
    </w:p>
    <w:p w14:paraId="428C4481" w14:textId="77777777" w:rsidR="00D56E6C" w:rsidRPr="003F6C80" w:rsidRDefault="00D56E6C" w:rsidP="00FF17BF">
      <w:pPr>
        <w:pStyle w:val="ListParagraph"/>
        <w:numPr>
          <w:ilvl w:val="1"/>
          <w:numId w:val="32"/>
        </w:numPr>
        <w:rPr>
          <w:lang w:bidi="ar-SA"/>
        </w:rPr>
      </w:pPr>
      <w:r w:rsidRPr="003F6C80">
        <w:rPr>
          <w:cs/>
        </w:rPr>
        <w:t>เสาหลัก (</w:t>
      </w:r>
      <w:r w:rsidRPr="003F6C80">
        <w:rPr>
          <w:lang w:bidi="ar-SA"/>
        </w:rPr>
        <w:t xml:space="preserve">Column / Pier Shaft) </w:t>
      </w:r>
      <w:r w:rsidRPr="003F6C80">
        <w:rPr>
          <w:cs/>
        </w:rPr>
        <w:t>ส่วนตั้งของตอม่อ</w:t>
      </w:r>
    </w:p>
    <w:p w14:paraId="1A2CD61E" w14:textId="77777777" w:rsidR="00D56E6C" w:rsidRPr="003F6C80" w:rsidRDefault="00D56E6C" w:rsidP="00FF17BF">
      <w:pPr>
        <w:pStyle w:val="ListParagraph"/>
        <w:numPr>
          <w:ilvl w:val="1"/>
          <w:numId w:val="32"/>
        </w:numPr>
        <w:rPr>
          <w:lang w:bidi="ar-SA"/>
        </w:rPr>
      </w:pPr>
      <w:r w:rsidRPr="003F6C80">
        <w:rPr>
          <w:cs/>
        </w:rPr>
        <w:t>หัวตอม่อ (Pier Cap / Pier Head)</w:t>
      </w:r>
      <w:r w:rsidRPr="003F6C80">
        <w:rPr>
          <w:lang w:bidi="ar-SA"/>
        </w:rPr>
        <w:t xml:space="preserve"> </w:t>
      </w:r>
      <w:r w:rsidRPr="003F6C80">
        <w:rPr>
          <w:cs/>
        </w:rPr>
        <w:t>ส่วนบนสุดที่รับคานโดยตรง</w:t>
      </w:r>
    </w:p>
    <w:p w14:paraId="451EFACA" w14:textId="77777777" w:rsidR="00D56E6C" w:rsidRPr="003F6C80" w:rsidRDefault="00D56E6C" w:rsidP="00FF17BF">
      <w:pPr>
        <w:pStyle w:val="ListParagraph"/>
        <w:numPr>
          <w:ilvl w:val="1"/>
          <w:numId w:val="32"/>
        </w:numPr>
        <w:spacing w:after="120"/>
        <w:contextualSpacing w:val="0"/>
        <w:rPr>
          <w:lang w:bidi="ar-SA"/>
        </w:rPr>
      </w:pPr>
      <w:r w:rsidRPr="003F6C80">
        <w:rPr>
          <w:cs/>
        </w:rPr>
        <w:t>ฐานราก (</w:t>
      </w:r>
      <w:r w:rsidRPr="003F6C80">
        <w:rPr>
          <w:lang w:bidi="ar-SA"/>
        </w:rPr>
        <w:t xml:space="preserve">Foundation) </w:t>
      </w:r>
      <w:r w:rsidRPr="003F6C80">
        <w:rPr>
          <w:cs/>
        </w:rPr>
        <w:t>รับแรงทั้งหมดและถ่ายลงดิน</w:t>
      </w:r>
    </w:p>
    <w:p w14:paraId="5087F292" w14:textId="77777777" w:rsidR="00D56E6C" w:rsidRPr="003F6C80" w:rsidRDefault="00D56E6C" w:rsidP="00FF17BF">
      <w:pPr>
        <w:pStyle w:val="ListParagraph"/>
        <w:numPr>
          <w:ilvl w:val="0"/>
          <w:numId w:val="32"/>
        </w:numPr>
        <w:rPr>
          <w:lang w:bidi="ar-SA"/>
        </w:rPr>
      </w:pPr>
      <w:r w:rsidRPr="003F6C80">
        <w:rPr>
          <w:b/>
          <w:bCs/>
          <w:cs/>
        </w:rPr>
        <w:t>ส่วนประกอบต่อเนื่อง (</w:t>
      </w:r>
      <w:r w:rsidRPr="003F6C80">
        <w:rPr>
          <w:b/>
          <w:bCs/>
          <w:lang w:bidi="ar-SA"/>
        </w:rPr>
        <w:t xml:space="preserve">Accessories and Bearings) </w:t>
      </w:r>
      <w:r w:rsidRPr="003F6C80">
        <w:rPr>
          <w:cs/>
        </w:rPr>
        <w:t>อาทิเช่น</w:t>
      </w:r>
    </w:p>
    <w:p w14:paraId="0A71A70E" w14:textId="77777777" w:rsidR="00D56E6C" w:rsidRPr="003F6C80" w:rsidRDefault="00D56E6C" w:rsidP="00FF17BF">
      <w:pPr>
        <w:pStyle w:val="ListParagraph"/>
        <w:numPr>
          <w:ilvl w:val="1"/>
          <w:numId w:val="32"/>
        </w:numPr>
        <w:rPr>
          <w:lang w:bidi="ar-SA"/>
        </w:rPr>
      </w:pPr>
      <w:r w:rsidRPr="003F6C80">
        <w:rPr>
          <w:cs/>
        </w:rPr>
        <w:t>แผ่นรองรับ (</w:t>
      </w:r>
      <w:r w:rsidRPr="003F6C80">
        <w:rPr>
          <w:lang w:bidi="ar-SA"/>
        </w:rPr>
        <w:t xml:space="preserve">Bearing Pad / Elastomeric Bearing) </w:t>
      </w:r>
      <w:r w:rsidRPr="003F6C80">
        <w:rPr>
          <w:cs/>
        </w:rPr>
        <w:t>เพื่อกระจายแรงและรองรับการเคลื่อนตัว</w:t>
      </w:r>
    </w:p>
    <w:p w14:paraId="452279A9" w14:textId="77777777" w:rsidR="00D56E6C" w:rsidRPr="003F6C80" w:rsidRDefault="00D56E6C" w:rsidP="00FF17BF">
      <w:pPr>
        <w:pStyle w:val="ListParagraph"/>
        <w:numPr>
          <w:ilvl w:val="1"/>
          <w:numId w:val="32"/>
        </w:numPr>
      </w:pPr>
      <w:r w:rsidRPr="003F6C80">
        <w:rPr>
          <w:cs/>
        </w:rPr>
        <w:t>รอยต่อยืดหด (</w:t>
      </w:r>
      <w:r w:rsidRPr="003F6C80">
        <w:t>Expansion Joint)</w:t>
      </w:r>
    </w:p>
    <w:p w14:paraId="56A21D5D" w14:textId="77777777" w:rsidR="00D56E6C" w:rsidRPr="003F6C80" w:rsidRDefault="00D56E6C" w:rsidP="00FF17BF">
      <w:pPr>
        <w:pStyle w:val="ListParagraph"/>
        <w:numPr>
          <w:ilvl w:val="1"/>
          <w:numId w:val="32"/>
        </w:numPr>
      </w:pPr>
      <w:r w:rsidRPr="003F6C80">
        <w:rPr>
          <w:cs/>
        </w:rPr>
        <w:t>ระบบระบายน้ำ (</w:t>
      </w:r>
      <w:r w:rsidRPr="003F6C80">
        <w:t>Drainage System)</w:t>
      </w:r>
    </w:p>
    <w:p w14:paraId="244D51E0" w14:textId="77777777" w:rsidR="00D56E6C" w:rsidRPr="003F6C80" w:rsidRDefault="00D56E6C" w:rsidP="00FF17BF">
      <w:pPr>
        <w:pStyle w:val="ListParagraph"/>
        <w:numPr>
          <w:ilvl w:val="1"/>
          <w:numId w:val="32"/>
        </w:numPr>
      </w:pPr>
      <w:r w:rsidRPr="003F6C80">
        <w:rPr>
          <w:cs/>
        </w:rPr>
        <w:t>อุปกรณ์ป้องกันแรงสั่นสะเทือน (</w:t>
      </w:r>
      <w:r w:rsidRPr="003F6C80">
        <w:rPr>
          <w:lang w:bidi="ar-SA"/>
        </w:rPr>
        <w:t>Damper / Seismic Device)</w:t>
      </w:r>
    </w:p>
    <w:p w14:paraId="454AD717" w14:textId="77777777" w:rsidR="00E472DE" w:rsidRDefault="00166D79">
      <w:pPr>
        <w:keepNext/>
        <w:spacing w:before="240"/>
        <w:jc w:val="center"/>
      </w:pPr>
      <w:r w:rsidRPr="003F6C80">
        <w:rPr>
          <w:b/>
          <w:bCs/>
          <w:noProof/>
          <w:sz w:val="36"/>
          <w:szCs w:val="36"/>
          <w:lang w:bidi="th-TH"/>
        </w:rPr>
        <w:drawing>
          <wp:inline distT="0" distB="0" distL="0" distR="0" wp14:anchorId="15470399" wp14:editId="6061C698">
            <wp:extent cx="5486400" cy="2708275"/>
            <wp:effectExtent l="0" t="0" r="0" b="0"/>
            <wp:docPr id="1769929247" name="รูปภาพ 1" descr="รูปภาพประกอบด้วย ร่าง, การวาดภาพ, แผนภาพ, เทคนิคการวาดภาพ&#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29247" name="รูปภาพ 1" descr="รูปภาพประกอบด้วย ร่าง, การวาดภาพ, แผนภาพ, เทคนิคการวาดภาพ&#10;&#10;เนื้อหาที่สร้างโดย AI อาจไม่ถูกต้อง"/>
                    <pic:cNvPicPr/>
                  </pic:nvPicPr>
                  <pic:blipFill>
                    <a:blip r:embed="rId11"/>
                    <a:stretch>
                      <a:fillRect/>
                    </a:stretch>
                  </pic:blipFill>
                  <pic:spPr>
                    <a:xfrm>
                      <a:off x="0" y="0"/>
                      <a:ext cx="5486400" cy="2708275"/>
                    </a:xfrm>
                    <a:prstGeom prst="rect">
                      <a:avLst/>
                    </a:prstGeom>
                  </pic:spPr>
                </pic:pic>
              </a:graphicData>
            </a:graphic>
          </wp:inline>
        </w:drawing>
      </w:r>
    </w:p>
    <w:p w14:paraId="632A6997" w14:textId="77777777" w:rsidR="00D56E6C" w:rsidRPr="003F6C80" w:rsidRDefault="00D56E6C" w:rsidP="00685D91">
      <w:pPr>
        <w:pStyle w:val="ENG-Figure"/>
        <w:rPr>
          <w:lang w:bidi="ar-SA"/>
        </w:rPr>
      </w:pPr>
      <w:bookmarkStart w:id="56" w:name="_Toc241944301"/>
      <w:r w:rsidRPr="003F6C80">
        <w:rPr>
          <w:cs/>
        </w:rPr>
        <w:t>องค์ประกอบของโครงสร้างสะพาน</w:t>
      </w:r>
      <w:bookmarkStart w:id="57" w:name="_Toc273106126"/>
      <w:bookmarkStart w:id="58" w:name="_Toc273107749"/>
      <w:bookmarkEnd w:id="56"/>
    </w:p>
    <w:p w14:paraId="6D21B6B2" w14:textId="77777777" w:rsidR="00D56E6C" w:rsidRPr="003F6C80" w:rsidRDefault="006700DC" w:rsidP="00CB1094">
      <w:pPr>
        <w:pStyle w:val="ENG-H2"/>
      </w:pPr>
      <w:bookmarkStart w:id="59" w:name="_Toc241944225"/>
      <w:r w:rsidRPr="003F6C80">
        <w:rPr>
          <w:cs/>
        </w:rPr>
        <w:t>การตรวจสอบและประเมินระดับความเสียหายของโครงสร้างสะพาน</w:t>
      </w:r>
      <w:bookmarkEnd w:id="59"/>
    </w:p>
    <w:p w14:paraId="416AB9A2" w14:textId="77777777" w:rsidR="006700DC" w:rsidRPr="003F6C80" w:rsidRDefault="006700DC" w:rsidP="007F7223">
      <w:pPr>
        <w:pStyle w:val="ENG-H3"/>
      </w:pPr>
      <w:bookmarkStart w:id="60" w:name="_Toc241944226"/>
      <w:r w:rsidRPr="003F6C80">
        <w:rPr>
          <w:cs/>
        </w:rPr>
        <w:t>การตรวจสอบด้วยสายตา (</w:t>
      </w:r>
      <w:r w:rsidRPr="003F6C80">
        <w:t>Visual Inspection)</w:t>
      </w:r>
      <w:bookmarkEnd w:id="60"/>
    </w:p>
    <w:p w14:paraId="36605624" w14:textId="77777777" w:rsidR="006700DC" w:rsidRPr="003F6C80" w:rsidRDefault="006700DC" w:rsidP="006700DC">
      <w:pPr>
        <w:spacing w:after="120"/>
        <w:jc w:val="thaiDistribute"/>
        <w:rPr>
          <w:lang w:bidi="th-TH"/>
        </w:rPr>
      </w:pPr>
      <w:r w:rsidRPr="003F6C80">
        <w:rPr>
          <w:cs/>
          <w:lang w:bidi="th-TH"/>
        </w:rPr>
        <w:tab/>
        <w:t>การตรวจสอบและประเมินสภาพสะพานเป็นกระบวนการที่จำเป็นอย่างยิ่งเพื่อความปลอดภัยและการใช้งานของโครงสร้างพื้นฐาน การตรวจสอบส่วนใหญ่อาศัยการสำรวจด้วยสายตาโดยผู้เชี่ยวชาญ วิธีการนี้เกี่ยวข้องกับการสังเกต</w:t>
      </w:r>
      <w:r w:rsidRPr="003F6C80">
        <w:rPr>
          <w:lang w:bidi="th-TH"/>
        </w:rPr>
        <w:t xml:space="preserve">, </w:t>
      </w:r>
      <w:r w:rsidRPr="003F6C80">
        <w:rPr>
          <w:cs/>
          <w:lang w:bidi="th-TH"/>
        </w:rPr>
        <w:t>การบันทึกความเสียหาย</w:t>
      </w:r>
      <w:r w:rsidRPr="003F6C80">
        <w:rPr>
          <w:lang w:bidi="th-TH"/>
        </w:rPr>
        <w:t xml:space="preserve">, </w:t>
      </w:r>
      <w:r w:rsidRPr="003F6C80">
        <w:rPr>
          <w:cs/>
          <w:lang w:bidi="th-TH"/>
        </w:rPr>
        <w:t>และการประเมินสภาพโดยตรง ณ สถานที่จริง แม้ว่ากล้องดิจิทัลจะเข้ามามีบทบาทในการช่วยบันทึกภาพเพื่อเป็นหลักฐานและใช้ในการวิเคราะห์เบื้องต้น แต่กระบวนการหลักยังคงพึ่งพาประสบการณ์และความเชี่ยวชาญของผู้ตรวจสอบเป็นสำคัญ อย่างไรก็ตาม การตรวจสอบด้วยสายตาก็มีข้อจำกัดหลายประการ เช่น ใช้เวลามาก</w:t>
      </w:r>
      <w:r w:rsidRPr="003F6C80">
        <w:rPr>
          <w:lang w:bidi="th-TH"/>
        </w:rPr>
        <w:t xml:space="preserve">, </w:t>
      </w:r>
      <w:r w:rsidRPr="003F6C80">
        <w:rPr>
          <w:cs/>
          <w:lang w:bidi="th-TH"/>
        </w:rPr>
        <w:t>มีค่าใช้จ่ายสูง</w:t>
      </w:r>
      <w:r w:rsidRPr="003F6C80">
        <w:rPr>
          <w:lang w:bidi="th-TH"/>
        </w:rPr>
        <w:t xml:space="preserve">, </w:t>
      </w:r>
      <w:r w:rsidRPr="003F6C80">
        <w:rPr>
          <w:cs/>
          <w:lang w:bidi="th-TH"/>
        </w:rPr>
        <w:t>อาจมีความเสี่ยงต่อผู้ตรวจสอบในพื้นที่เข้าถึงยาก</w:t>
      </w:r>
      <w:r w:rsidRPr="003F6C80">
        <w:rPr>
          <w:lang w:bidi="th-TH"/>
        </w:rPr>
        <w:t xml:space="preserve">, </w:t>
      </w:r>
      <w:r w:rsidRPr="003F6C80">
        <w:rPr>
          <w:cs/>
          <w:lang w:bidi="th-TH"/>
        </w:rPr>
        <w:t>และผลการประเมินอาจมีความคลาดเคลื่อนหรือไม่สอดคล้องกันเนื่องจากความเป็นอัตวิสัยของผู้ตรวจสอบแต่ละคน</w:t>
      </w:r>
    </w:p>
    <w:p w14:paraId="28D57833" w14:textId="77777777" w:rsidR="006700DC" w:rsidRPr="003F6C80" w:rsidRDefault="006700DC" w:rsidP="006700DC">
      <w:pPr>
        <w:spacing w:after="120"/>
        <w:jc w:val="thaiDistribute"/>
        <w:rPr>
          <w:lang w:bidi="th-TH"/>
        </w:rPr>
      </w:pPr>
      <w:r w:rsidRPr="003F6C80">
        <w:rPr>
          <w:cs/>
          <w:lang w:bidi="th-TH"/>
        </w:rPr>
        <w:tab/>
        <w:t>หัวใจของการตรวจสอบด้วยสายตาคือการสำรวจด้วยสายตาโดยทีมตรวจสอบ ผู้ตรวจสอบจะสังเกตการณ์ความเสียหายและสิ่งผิดปกติบนองค์ประกอบต่าง ๆ ของสะพาน ทั้งส่วนโครงสร้างหลักและส่วนประกอบอื่น ๆ</w:t>
      </w:r>
      <w:r w:rsidR="00067B66" w:rsidRPr="003F6C80">
        <w:rPr>
          <w:cs/>
          <w:lang w:bidi="th-TH"/>
        </w:rPr>
        <w:t xml:space="preserve"> </w:t>
      </w:r>
      <w:r w:rsidRPr="003F6C80">
        <w:rPr>
          <w:cs/>
          <w:lang w:bidi="th-TH"/>
        </w:rPr>
        <w:t>ขั้นตอนที่เป็นระบบสำหรับการประเมินสภาพสะพาน</w:t>
      </w:r>
      <w:r w:rsidR="00067B66" w:rsidRPr="003F6C80">
        <w:rPr>
          <w:cs/>
          <w:lang w:bidi="th-TH"/>
        </w:rPr>
        <w:t>จะ</w:t>
      </w:r>
      <w:r w:rsidRPr="003F6C80">
        <w:rPr>
          <w:cs/>
          <w:lang w:bidi="th-TH"/>
        </w:rPr>
        <w:t xml:space="preserve">ใช้ดัชนีชี้วัดที่เรียกว่า </w:t>
      </w:r>
      <w:r w:rsidRPr="003F6C80">
        <w:rPr>
          <w:lang w:bidi="th-TH"/>
        </w:rPr>
        <w:t xml:space="preserve">Condition Value (CV) </w:t>
      </w:r>
      <w:r w:rsidRPr="003F6C80">
        <w:rPr>
          <w:cs/>
          <w:lang w:bidi="th-TH"/>
        </w:rPr>
        <w:t>ระบบนี้จะให้คะแนนสภาพขององค์ประกอบแต่ละส่วน เช่น ตอม่อ</w:t>
      </w:r>
      <w:r w:rsidRPr="003F6C80">
        <w:rPr>
          <w:lang w:bidi="th-TH"/>
        </w:rPr>
        <w:t xml:space="preserve">, </w:t>
      </w:r>
      <w:r w:rsidRPr="003F6C80">
        <w:rPr>
          <w:cs/>
          <w:lang w:bidi="th-TH"/>
        </w:rPr>
        <w:t>คาน</w:t>
      </w:r>
      <w:r w:rsidRPr="003F6C80">
        <w:rPr>
          <w:lang w:bidi="th-TH"/>
        </w:rPr>
        <w:t xml:space="preserve">, </w:t>
      </w:r>
      <w:r w:rsidRPr="003F6C80">
        <w:rPr>
          <w:cs/>
          <w:lang w:bidi="th-TH"/>
        </w:rPr>
        <w:t>พื้นสะพาน เป็นระดับ 1 ถึง 5 โดยอิงตามคำอธิบายลักษณะข้อบกพร่องที่มองเห็น</w:t>
      </w:r>
      <w:r w:rsidR="00067B66" w:rsidRPr="003F6C80">
        <w:rPr>
          <w:cs/>
          <w:lang w:bidi="th-TH"/>
        </w:rPr>
        <w:t xml:space="preserve">  </w:t>
      </w:r>
      <w:r w:rsidR="00067B66" w:rsidRPr="003F6C80">
        <w:rPr>
          <w:lang w:bidi="th-TH"/>
        </w:rPr>
        <w:t xml:space="preserve">(Pellegrino </w:t>
      </w:r>
      <w:r w:rsidR="00067B66" w:rsidRPr="003F6C80">
        <w:rPr>
          <w:i/>
          <w:iCs/>
          <w:lang w:bidi="th-TH"/>
        </w:rPr>
        <w:t>et al</w:t>
      </w:r>
      <w:r w:rsidR="00067B66" w:rsidRPr="003F6C80">
        <w:rPr>
          <w:lang w:bidi="th-TH"/>
        </w:rPr>
        <w:t xml:space="preserve">., </w:t>
      </w:r>
      <w:r w:rsidR="00067B66" w:rsidRPr="003F6C80">
        <w:rPr>
          <w:cs/>
          <w:lang w:bidi="th-TH"/>
        </w:rPr>
        <w:t>2011</w:t>
      </w:r>
      <w:r w:rsidR="00067B66" w:rsidRPr="003F6C80">
        <w:rPr>
          <w:lang w:bidi="th-TH"/>
        </w:rPr>
        <w:t>)</w:t>
      </w:r>
    </w:p>
    <w:p w14:paraId="2070FD31" w14:textId="77777777" w:rsidR="006700DC" w:rsidRPr="00B66C6D" w:rsidRDefault="006700DC" w:rsidP="00FF17BF">
      <w:pPr>
        <w:pStyle w:val="ListParagraph"/>
        <w:numPr>
          <w:ilvl w:val="0"/>
          <w:numId w:val="27"/>
        </w:numPr>
        <w:jc w:val="thaiDistribute"/>
      </w:pPr>
      <w:r w:rsidRPr="00B66C6D">
        <w:rPr>
          <w:b/>
          <w:bCs/>
        </w:rPr>
        <w:t xml:space="preserve">CV = </w:t>
      </w:r>
      <w:r w:rsidRPr="00B66C6D">
        <w:rPr>
          <w:b/>
          <w:bCs/>
          <w:cs/>
        </w:rPr>
        <w:t>1:</w:t>
      </w:r>
      <w:r w:rsidRPr="00B66C6D">
        <w:rPr>
          <w:cs/>
        </w:rPr>
        <w:t xml:space="preserve"> ไม่มีข้อบกพร่องที่มีนัยสำคัญ </w:t>
      </w:r>
    </w:p>
    <w:p w14:paraId="29AE1147" w14:textId="77777777" w:rsidR="006700DC" w:rsidRPr="00B66C6D" w:rsidRDefault="006700DC" w:rsidP="00FF17BF">
      <w:pPr>
        <w:pStyle w:val="ListParagraph"/>
        <w:numPr>
          <w:ilvl w:val="0"/>
          <w:numId w:val="27"/>
        </w:numPr>
        <w:jc w:val="thaiDistribute"/>
      </w:pPr>
      <w:r w:rsidRPr="00B66C6D">
        <w:rPr>
          <w:b/>
          <w:bCs/>
        </w:rPr>
        <w:t xml:space="preserve">CV = </w:t>
      </w:r>
      <w:r w:rsidRPr="00B66C6D">
        <w:rPr>
          <w:b/>
          <w:bCs/>
          <w:cs/>
        </w:rPr>
        <w:t>2:</w:t>
      </w:r>
      <w:r w:rsidRPr="00B66C6D">
        <w:rPr>
          <w:cs/>
        </w:rPr>
        <w:t xml:space="preserve"> มีข้อบกพร่องเล็กน้อยที่ไม่ก่อให้เกิดความเสียหาย </w:t>
      </w:r>
    </w:p>
    <w:p w14:paraId="15D9876B" w14:textId="77777777" w:rsidR="006700DC" w:rsidRPr="00B66C6D" w:rsidRDefault="006700DC" w:rsidP="00FF17BF">
      <w:pPr>
        <w:pStyle w:val="ListParagraph"/>
        <w:numPr>
          <w:ilvl w:val="0"/>
          <w:numId w:val="27"/>
        </w:numPr>
        <w:jc w:val="thaiDistribute"/>
      </w:pPr>
      <w:r w:rsidRPr="00B66C6D">
        <w:rPr>
          <w:b/>
          <w:bCs/>
        </w:rPr>
        <w:t xml:space="preserve">CV = </w:t>
      </w:r>
      <w:r w:rsidRPr="00B66C6D">
        <w:rPr>
          <w:b/>
          <w:bCs/>
          <w:cs/>
        </w:rPr>
        <w:t>3:</w:t>
      </w:r>
      <w:r w:rsidRPr="00B66C6D">
        <w:rPr>
          <w:cs/>
        </w:rPr>
        <w:t xml:space="preserve"> มีข้อบกพร่องปานกลางที่อาจก่อให้เกิดความเสียหาย </w:t>
      </w:r>
    </w:p>
    <w:p w14:paraId="552CD74E" w14:textId="77777777" w:rsidR="006700DC" w:rsidRPr="00B66C6D" w:rsidRDefault="006700DC" w:rsidP="00FF17BF">
      <w:pPr>
        <w:pStyle w:val="ListParagraph"/>
        <w:numPr>
          <w:ilvl w:val="0"/>
          <w:numId w:val="27"/>
        </w:numPr>
        <w:jc w:val="thaiDistribute"/>
      </w:pPr>
      <w:r w:rsidRPr="00B66C6D">
        <w:rPr>
          <w:b/>
          <w:bCs/>
        </w:rPr>
        <w:t xml:space="preserve">CV = </w:t>
      </w:r>
      <w:r w:rsidRPr="00B66C6D">
        <w:rPr>
          <w:b/>
          <w:bCs/>
          <w:cs/>
        </w:rPr>
        <w:t>4:</w:t>
      </w:r>
      <w:r w:rsidRPr="00B66C6D">
        <w:rPr>
          <w:cs/>
        </w:rPr>
        <w:t xml:space="preserve"> มีข้อบกพร่องรุนแรงที่ก่อให้เกิดความเสียหาย </w:t>
      </w:r>
    </w:p>
    <w:p w14:paraId="344CB775" w14:textId="77777777" w:rsidR="006700DC" w:rsidRPr="00B66C6D" w:rsidRDefault="006700DC" w:rsidP="00FF17BF">
      <w:pPr>
        <w:pStyle w:val="ListParagraph"/>
        <w:numPr>
          <w:ilvl w:val="0"/>
          <w:numId w:val="27"/>
        </w:numPr>
        <w:spacing w:after="120"/>
        <w:jc w:val="thaiDistribute"/>
      </w:pPr>
      <w:r w:rsidRPr="00B66C6D">
        <w:rPr>
          <w:b/>
          <w:bCs/>
        </w:rPr>
        <w:t xml:space="preserve">CV = </w:t>
      </w:r>
      <w:r w:rsidRPr="00B66C6D">
        <w:rPr>
          <w:b/>
          <w:bCs/>
          <w:cs/>
        </w:rPr>
        <w:t>5:</w:t>
      </w:r>
      <w:r w:rsidRPr="00B66C6D">
        <w:rPr>
          <w:cs/>
        </w:rPr>
        <w:t xml:space="preserve"> องค์ประกอบไม่สามารถใช้งานได้ หรือไม่มีอยู่ </w:t>
      </w:r>
    </w:p>
    <w:p w14:paraId="7E26E176" w14:textId="77777777" w:rsidR="006700DC" w:rsidRPr="00B66C6D" w:rsidRDefault="006700DC" w:rsidP="006700DC">
      <w:pPr>
        <w:spacing w:after="120"/>
        <w:jc w:val="thaiDistribute"/>
        <w:rPr>
          <w:lang w:bidi="th-TH"/>
        </w:rPr>
      </w:pPr>
      <w:r w:rsidRPr="00B66C6D">
        <w:rPr>
          <w:cs/>
          <w:lang w:bidi="th-TH"/>
        </w:rPr>
        <w:tab/>
        <w:t>เพื่อให้การประเมินมีความสอดคล้องกันและลดปัจจัยส่วนบุคคล มีการพัฒนาเอกสารข้อมูลสำหรับองค์ประกอบต่าง ๆ โดยแบ่งตามประเภทวัสดุ เช่น คอนกรีต</w:t>
      </w:r>
      <w:r w:rsidRPr="00B66C6D">
        <w:rPr>
          <w:lang w:bidi="th-TH"/>
        </w:rPr>
        <w:t xml:space="preserve">, </w:t>
      </w:r>
      <w:r w:rsidRPr="00B66C6D">
        <w:rPr>
          <w:cs/>
          <w:lang w:bidi="th-TH"/>
        </w:rPr>
        <w:t>เหล็ก</w:t>
      </w:r>
      <w:r w:rsidRPr="00B66C6D">
        <w:rPr>
          <w:lang w:bidi="th-TH"/>
        </w:rPr>
        <w:t xml:space="preserve">, </w:t>
      </w:r>
      <w:r w:rsidRPr="00B66C6D">
        <w:rPr>
          <w:cs/>
          <w:lang w:bidi="th-TH"/>
        </w:rPr>
        <w:t>ไม้</w:t>
      </w:r>
      <w:r w:rsidRPr="00B66C6D">
        <w:rPr>
          <w:lang w:bidi="th-TH"/>
        </w:rPr>
        <w:t xml:space="preserve">, </w:t>
      </w:r>
      <w:r w:rsidRPr="00B66C6D">
        <w:rPr>
          <w:cs/>
          <w:lang w:bidi="th-TH"/>
        </w:rPr>
        <w:t xml:space="preserve">หินก่อ เอกสารเหล่านี้จะระบุลักษณะความเสียหายที่มองเห็นได้ และกำหนดค่า </w:t>
      </w:r>
      <w:r w:rsidRPr="00B66C6D">
        <w:rPr>
          <w:lang w:bidi="th-TH"/>
        </w:rPr>
        <w:t xml:space="preserve">CV </w:t>
      </w:r>
      <w:r w:rsidRPr="00B66C6D">
        <w:rPr>
          <w:cs/>
          <w:lang w:bidi="th-TH"/>
        </w:rPr>
        <w:t>ที่สอดคล้องกัน ตัวอย่างเช่น เอกสารสำหรับตอม่อคอนกรีตจะระบุลักษณะรอยแตกร้าว เช่น ความกว้าง</w:t>
      </w:r>
      <w:r w:rsidRPr="00B66C6D">
        <w:rPr>
          <w:lang w:bidi="th-TH"/>
        </w:rPr>
        <w:t xml:space="preserve">, </w:t>
      </w:r>
      <w:r w:rsidRPr="00B66C6D">
        <w:rPr>
          <w:cs/>
          <w:lang w:bidi="th-TH"/>
        </w:rPr>
        <w:t>รูปแบบรอยร้าว</w:t>
      </w:r>
      <w:r w:rsidRPr="00B66C6D">
        <w:rPr>
          <w:lang w:bidi="th-TH"/>
        </w:rPr>
        <w:t xml:space="preserve">, </w:t>
      </w:r>
      <w:r w:rsidRPr="00B66C6D">
        <w:rPr>
          <w:cs/>
          <w:lang w:bidi="th-TH"/>
        </w:rPr>
        <w:t>การหลุดร่อนของคอนกรีต</w:t>
      </w:r>
      <w:r w:rsidRPr="00B66C6D">
        <w:rPr>
          <w:lang w:bidi="th-TH"/>
        </w:rPr>
        <w:t xml:space="preserve">, </w:t>
      </w:r>
      <w:r w:rsidRPr="00B66C6D">
        <w:rPr>
          <w:cs/>
          <w:lang w:bidi="th-TH"/>
        </w:rPr>
        <w:t>เหล็กเสริมเป็นสนิม</w:t>
      </w:r>
      <w:r w:rsidRPr="00B66C6D">
        <w:rPr>
          <w:lang w:bidi="th-TH"/>
        </w:rPr>
        <w:t xml:space="preserve">, </w:t>
      </w:r>
      <w:r w:rsidRPr="00B66C6D">
        <w:rPr>
          <w:cs/>
          <w:lang w:bidi="th-TH"/>
        </w:rPr>
        <w:t xml:space="preserve">หรือร่องรอยความชื้น พร้อมกำหนดค่า </w:t>
      </w:r>
      <w:r w:rsidRPr="00B66C6D">
        <w:rPr>
          <w:lang w:bidi="th-TH"/>
        </w:rPr>
        <w:t xml:space="preserve">CV </w:t>
      </w:r>
      <w:r w:rsidRPr="00B66C6D">
        <w:rPr>
          <w:cs/>
          <w:lang w:bidi="th-TH"/>
        </w:rPr>
        <w:t xml:space="preserve">ตามความรุนแรง จากนั้น ค่า </w:t>
      </w:r>
      <w:r w:rsidRPr="00B66C6D">
        <w:rPr>
          <w:lang w:bidi="th-TH"/>
        </w:rPr>
        <w:t xml:space="preserve">CV </w:t>
      </w:r>
      <w:r w:rsidRPr="00B66C6D">
        <w:rPr>
          <w:cs/>
          <w:lang w:bidi="th-TH"/>
        </w:rPr>
        <w:t xml:space="preserve">ของแต่ละองค์ประกอบจะถูกแปลงเป็น </w:t>
      </w:r>
      <w:r w:rsidRPr="00B66C6D">
        <w:rPr>
          <w:lang w:bidi="th-TH"/>
        </w:rPr>
        <w:t xml:space="preserve">Condition Factor (CF) </w:t>
      </w:r>
      <w:r w:rsidRPr="00B66C6D">
        <w:rPr>
          <w:cs/>
          <w:lang w:bidi="th-TH"/>
        </w:rPr>
        <w:t>และนำไปคำนวณร่วมกับปัจจัยถ่วงน้ำหนักอื่น ๆ เพื่อให้ได้ค่าประเมินในระดับที่สูงขึ้น ปัจจัยเหล่านี้รวมถึง</w:t>
      </w:r>
    </w:p>
    <w:p w14:paraId="34A46387" w14:textId="77777777" w:rsidR="006700DC" w:rsidRPr="00B66C6D" w:rsidRDefault="006700DC" w:rsidP="00FF17BF">
      <w:pPr>
        <w:pStyle w:val="ListParagraph"/>
        <w:numPr>
          <w:ilvl w:val="0"/>
          <w:numId w:val="27"/>
        </w:numPr>
        <w:jc w:val="thaiDistribute"/>
      </w:pPr>
      <w:r w:rsidRPr="00B66C6D">
        <w:rPr>
          <w:b/>
          <w:bCs/>
          <w:cs/>
        </w:rPr>
        <w:t>ความสำคัญขององค์ประกอบ</w:t>
      </w:r>
      <w:r w:rsidRPr="00B66C6D">
        <w:rPr>
          <w:b/>
          <w:bCs/>
        </w:rPr>
        <w:t>:</w:t>
      </w:r>
      <w:r w:rsidRPr="00B66C6D">
        <w:t xml:space="preserve"> </w:t>
      </w:r>
      <w:r w:rsidRPr="00B66C6D">
        <w:rPr>
          <w:cs/>
        </w:rPr>
        <w:t>กำหนดน้ำหนักตามความสำคัญต่อเสถียรภาพของสะพาน เช่น คานหลักมีน้ำหนักมากกว่าราวสะพาน</w:t>
      </w:r>
    </w:p>
    <w:p w14:paraId="218B0F08" w14:textId="77777777" w:rsidR="006700DC" w:rsidRPr="00B66C6D" w:rsidRDefault="006700DC" w:rsidP="00FF17BF">
      <w:pPr>
        <w:pStyle w:val="ListParagraph"/>
        <w:numPr>
          <w:ilvl w:val="0"/>
          <w:numId w:val="27"/>
        </w:numPr>
        <w:jc w:val="thaiDistribute"/>
      </w:pPr>
      <w:r w:rsidRPr="00B66C6D">
        <w:rPr>
          <w:b/>
          <w:bCs/>
          <w:cs/>
        </w:rPr>
        <w:t>ประเภทถนน</w:t>
      </w:r>
      <w:r w:rsidRPr="00B66C6D">
        <w:rPr>
          <w:b/>
          <w:bCs/>
        </w:rPr>
        <w:t>:</w:t>
      </w:r>
      <w:r w:rsidRPr="00B66C6D">
        <w:t xml:space="preserve"> </w:t>
      </w:r>
      <w:r w:rsidRPr="00B66C6D">
        <w:rPr>
          <w:cs/>
        </w:rPr>
        <w:t>สะท้อนความสำคัญเชิงกลยุทธ์ของเส้นทาง</w:t>
      </w:r>
    </w:p>
    <w:p w14:paraId="6ECC6957" w14:textId="77777777" w:rsidR="006700DC" w:rsidRPr="00B66C6D" w:rsidRDefault="006700DC" w:rsidP="00FF17BF">
      <w:pPr>
        <w:pStyle w:val="ListParagraph"/>
        <w:numPr>
          <w:ilvl w:val="0"/>
          <w:numId w:val="27"/>
        </w:numPr>
        <w:jc w:val="thaiDistribute"/>
      </w:pPr>
      <w:r w:rsidRPr="00B66C6D">
        <w:rPr>
          <w:b/>
          <w:bCs/>
          <w:cs/>
        </w:rPr>
        <w:t>ปริมาณการจราจร</w:t>
      </w:r>
      <w:r w:rsidRPr="00B66C6D">
        <w:rPr>
          <w:b/>
          <w:bCs/>
        </w:rPr>
        <w:t>:</w:t>
      </w:r>
      <w:r w:rsidRPr="00B66C6D">
        <w:t xml:space="preserve"> </w:t>
      </w:r>
      <w:r w:rsidRPr="00B66C6D">
        <w:rPr>
          <w:cs/>
        </w:rPr>
        <w:t>วัดจากปริมาณรถเฉลี่ยต่อวัน (</w:t>
      </w:r>
      <w:r w:rsidRPr="00B66C6D">
        <w:t>ADTV)</w:t>
      </w:r>
    </w:p>
    <w:p w14:paraId="32F21ABA" w14:textId="77777777" w:rsidR="006700DC" w:rsidRPr="00B66C6D" w:rsidRDefault="006700DC" w:rsidP="00FF17BF">
      <w:pPr>
        <w:pStyle w:val="ListParagraph"/>
        <w:numPr>
          <w:ilvl w:val="0"/>
          <w:numId w:val="27"/>
        </w:numPr>
        <w:jc w:val="thaiDistribute"/>
      </w:pPr>
      <w:r w:rsidRPr="00B66C6D">
        <w:rPr>
          <w:b/>
          <w:bCs/>
          <w:cs/>
        </w:rPr>
        <w:t>ความสำคัญของสะพานในโครงข่าย</w:t>
      </w:r>
      <w:r w:rsidRPr="00B66C6D">
        <w:rPr>
          <w:b/>
          <w:bCs/>
        </w:rPr>
        <w:t>:</w:t>
      </w:r>
      <w:r w:rsidRPr="00B66C6D">
        <w:t xml:space="preserve"> </w:t>
      </w:r>
      <w:r w:rsidRPr="00B66C6D">
        <w:rPr>
          <w:cs/>
        </w:rPr>
        <w:t>พิจารณาผลกระทบหากสะพานปิดใช้งาน เช่น ระยะทางและสภาพของทางเลี่ยง</w:t>
      </w:r>
    </w:p>
    <w:p w14:paraId="0CF82F9C" w14:textId="77777777" w:rsidR="006700DC" w:rsidRPr="00B66C6D" w:rsidRDefault="006700DC" w:rsidP="00FF17BF">
      <w:pPr>
        <w:pStyle w:val="ListParagraph"/>
        <w:numPr>
          <w:ilvl w:val="0"/>
          <w:numId w:val="27"/>
        </w:numPr>
        <w:spacing w:after="120"/>
        <w:jc w:val="thaiDistribute"/>
      </w:pPr>
      <w:r w:rsidRPr="00B66C6D">
        <w:rPr>
          <w:b/>
          <w:bCs/>
          <w:cs/>
        </w:rPr>
        <w:t>อายุของสะพาน</w:t>
      </w:r>
      <w:r w:rsidRPr="00B66C6D">
        <w:rPr>
          <w:b/>
          <w:bCs/>
        </w:rPr>
        <w:t>:</w:t>
      </w:r>
      <w:r w:rsidRPr="00B66C6D">
        <w:t xml:space="preserve"> </w:t>
      </w:r>
      <w:r w:rsidRPr="00B66C6D">
        <w:rPr>
          <w:cs/>
        </w:rPr>
        <w:t>คำนึงถึงโอกาสที่จะมีการเสื่อมสภาพที่มองไม่เห็นในสะพานเก่า</w:t>
      </w:r>
    </w:p>
    <w:p w14:paraId="28472593" w14:textId="77777777" w:rsidR="006700DC" w:rsidRPr="003F6C80" w:rsidRDefault="006700DC" w:rsidP="006700DC">
      <w:pPr>
        <w:spacing w:after="120"/>
        <w:jc w:val="thaiDistribute"/>
        <w:rPr>
          <w:lang w:bidi="th-TH"/>
        </w:rPr>
      </w:pPr>
      <w:r w:rsidRPr="003F6C80">
        <w:rPr>
          <w:cs/>
          <w:lang w:bidi="th-TH"/>
        </w:rPr>
        <w:tab/>
        <w:t xml:space="preserve">ปัจจัยเหล่านี้ใช้คำนวณ </w:t>
      </w:r>
      <w:r w:rsidRPr="003F6C80">
        <w:rPr>
          <w:lang w:bidi="th-TH"/>
        </w:rPr>
        <w:t xml:space="preserve">Element Sufficiency Rating (ESR) </w:t>
      </w:r>
      <w:r w:rsidRPr="003F6C80">
        <w:rPr>
          <w:cs/>
          <w:lang w:bidi="th-TH"/>
        </w:rPr>
        <w:t xml:space="preserve">สำหรับแต่ละองค์ประกอบ และ </w:t>
      </w:r>
      <w:r w:rsidRPr="003F6C80">
        <w:rPr>
          <w:lang w:bidi="th-TH"/>
        </w:rPr>
        <w:t xml:space="preserve">Total Sufficiency Rating (TSR) </w:t>
      </w:r>
      <w:r w:rsidRPr="003F6C80">
        <w:rPr>
          <w:cs/>
          <w:lang w:bidi="th-TH"/>
        </w:rPr>
        <w:t xml:space="preserve">สำหรับสะพานทั้งหลังค่า </w:t>
      </w:r>
      <w:r w:rsidRPr="003F6C80">
        <w:rPr>
          <w:lang w:bidi="th-TH"/>
        </w:rPr>
        <w:t xml:space="preserve">ESR </w:t>
      </w:r>
      <w:r w:rsidRPr="003F6C80">
        <w:rPr>
          <w:cs/>
          <w:lang w:bidi="th-TH"/>
        </w:rPr>
        <w:t xml:space="preserve">และ </w:t>
      </w:r>
      <w:r w:rsidRPr="003F6C80">
        <w:rPr>
          <w:lang w:bidi="th-TH"/>
        </w:rPr>
        <w:t xml:space="preserve">TSR </w:t>
      </w:r>
      <w:r w:rsidRPr="003F6C80">
        <w:rPr>
          <w:cs/>
          <w:lang w:bidi="th-TH"/>
        </w:rPr>
        <w:t>นี้จะถูกนำไปใช้จัดลำดับความเร่งด่วนในการซ่อมบำรุงในระดับโครงข่าย</w:t>
      </w:r>
    </w:p>
    <w:p w14:paraId="4C795131" w14:textId="77777777" w:rsidR="006700DC" w:rsidRPr="003F6C80" w:rsidRDefault="006700DC" w:rsidP="007F7223">
      <w:pPr>
        <w:pStyle w:val="ENG-H3"/>
      </w:pPr>
      <w:bookmarkStart w:id="61" w:name="_Toc241944227"/>
      <w:r w:rsidRPr="003F6C80">
        <w:rPr>
          <w:cs/>
        </w:rPr>
        <w:t>การใช้กล้องดิจิทัลและเทคนิคประมวลผลภาพเบื้องต้น (</w:t>
      </w:r>
      <w:r w:rsidRPr="003F6C80">
        <w:t>Heuristic Techniques)</w:t>
      </w:r>
      <w:bookmarkEnd w:id="61"/>
    </w:p>
    <w:p w14:paraId="652CA801" w14:textId="77777777" w:rsidR="006700DC" w:rsidRPr="003F6C80" w:rsidRDefault="006700DC" w:rsidP="008868C8">
      <w:pPr>
        <w:spacing w:after="120"/>
        <w:ind w:firstLine="720"/>
        <w:jc w:val="thaiDistribute"/>
        <w:rPr>
          <w:lang w:bidi="th-TH"/>
        </w:rPr>
      </w:pPr>
      <w:r w:rsidRPr="003F6C80">
        <w:rPr>
          <w:cs/>
          <w:lang w:bidi="th-TH"/>
        </w:rPr>
        <w:t>แม้ว่าการประเมินหลักจะมาจากการตัดสินใจของผู้ตรวจสอบ กล้องดิจิทัลได้ถูกนำมาใช้เพื่อบันทึกภาพสภาพปัจจุบันของสะพานและลักษณะความเสียหาย ภาพถ่ายเหล่านี้ทำหน้าที่เป็นเอกสารประกอบการตรวจสอบ และสามารถนำมาวิเคราะห์ในภายหลังได้</w:t>
      </w:r>
    </w:p>
    <w:p w14:paraId="7D361B15" w14:textId="77777777" w:rsidR="006700DC" w:rsidRPr="003F6C80" w:rsidRDefault="006700DC" w:rsidP="001D76D2">
      <w:pPr>
        <w:spacing w:after="120"/>
        <w:jc w:val="thaiDistribute"/>
        <w:rPr>
          <w:lang w:bidi="th-TH"/>
        </w:rPr>
      </w:pPr>
      <w:r w:rsidRPr="003F6C80">
        <w:rPr>
          <w:cs/>
          <w:lang w:bidi="th-TH"/>
        </w:rPr>
        <w:tab/>
        <w:t xml:space="preserve">ในช่วงก่อนที่เทคนิค </w:t>
      </w:r>
      <w:r w:rsidRPr="003F6C80">
        <w:rPr>
          <w:lang w:bidi="th-TH"/>
        </w:rPr>
        <w:t xml:space="preserve">Deep Learning </w:t>
      </w:r>
      <w:r w:rsidRPr="003F6C80">
        <w:rPr>
          <w:cs/>
          <w:lang w:bidi="th-TH"/>
        </w:rPr>
        <w:t xml:space="preserve">จะแพร่หลาย มีการใช้เทคนิคการประมวลผลภาพแบบดั้งเดิม หรือ </w:t>
      </w:r>
      <w:r w:rsidRPr="003F6C80">
        <w:rPr>
          <w:lang w:bidi="th-TH"/>
        </w:rPr>
        <w:t xml:space="preserve">Heuristic Techniques </w:t>
      </w:r>
      <w:r w:rsidRPr="003F6C80">
        <w:rPr>
          <w:cs/>
          <w:lang w:bidi="th-TH"/>
        </w:rPr>
        <w:t>เพื่อช่วยวิเคราะห์ภาพถ่ายดิจิทัลเหล่านี้ กระบวนการโดยทั่วไปประกอบด้วย</w:t>
      </w:r>
    </w:p>
    <w:p w14:paraId="1FB9E3FA" w14:textId="77777777" w:rsidR="006700DC" w:rsidRPr="003F6C80" w:rsidRDefault="006700DC" w:rsidP="00FF17BF">
      <w:pPr>
        <w:pStyle w:val="ListParagraph"/>
        <w:numPr>
          <w:ilvl w:val="0"/>
          <w:numId w:val="33"/>
        </w:numPr>
        <w:spacing w:after="120"/>
        <w:contextualSpacing w:val="0"/>
        <w:jc w:val="thaiDistribute"/>
      </w:pPr>
      <w:r w:rsidRPr="003F6C80">
        <w:rPr>
          <w:b/>
          <w:bCs/>
          <w:cs/>
        </w:rPr>
        <w:t>การปรับปรุงภาพเบื้องต้น</w:t>
      </w:r>
      <w:r w:rsidRPr="003F6C80">
        <w:rPr>
          <w:b/>
          <w:bCs/>
        </w:rPr>
        <w:t>:</w:t>
      </w:r>
      <w:r w:rsidRPr="003F6C80">
        <w:t xml:space="preserve"> </w:t>
      </w:r>
      <w:r w:rsidRPr="003F6C80">
        <w:rPr>
          <w:cs/>
        </w:rPr>
        <w:t xml:space="preserve">ใช้ฟิลเตอร์ต่างๆ เพื่อลดสัญญาณรบกวน หรือปรับปรุงคุณภาพของภาพ เช่น การปรับ </w:t>
      </w:r>
      <w:r w:rsidRPr="003F6C80">
        <w:t xml:space="preserve">Histogram Equalization, </w:t>
      </w:r>
      <w:r w:rsidRPr="003F6C80">
        <w:rPr>
          <w:cs/>
        </w:rPr>
        <w:t xml:space="preserve">การเพิ่มความคมชัด หรือการปรับ </w:t>
      </w:r>
      <w:r w:rsidRPr="003F6C80">
        <w:t>Local Contrast</w:t>
      </w:r>
    </w:p>
    <w:p w14:paraId="396B9E4D" w14:textId="77777777" w:rsidR="006700DC" w:rsidRPr="003F6C80" w:rsidRDefault="006700DC" w:rsidP="00FF17BF">
      <w:pPr>
        <w:pStyle w:val="ListParagraph"/>
        <w:numPr>
          <w:ilvl w:val="0"/>
          <w:numId w:val="33"/>
        </w:numPr>
        <w:spacing w:after="120"/>
        <w:contextualSpacing w:val="0"/>
        <w:jc w:val="thaiDistribute"/>
      </w:pPr>
      <w:r w:rsidRPr="003F6C80">
        <w:rPr>
          <w:b/>
          <w:bCs/>
          <w:cs/>
        </w:rPr>
        <w:t>การสกัดลักษณะเด่น</w:t>
      </w:r>
      <w:r w:rsidRPr="003F6C80">
        <w:rPr>
          <w:b/>
          <w:bCs/>
        </w:rPr>
        <w:t>:</w:t>
      </w:r>
      <w:r w:rsidRPr="003F6C80">
        <w:t xml:space="preserve"> </w:t>
      </w:r>
      <w:r w:rsidRPr="003F6C80">
        <w:rPr>
          <w:cs/>
        </w:rPr>
        <w:t xml:space="preserve">ใช้ฟิลเตอร์เพื่อเน้นลักษณะที่สนใจ เช่น ฟิลเตอร์ตรวจจับขอบ </w:t>
      </w:r>
      <w:r w:rsidRPr="003F6C80">
        <w:t xml:space="preserve">Sobel </w:t>
      </w:r>
      <w:r w:rsidRPr="003F6C80">
        <w:rPr>
          <w:cs/>
        </w:rPr>
        <w:t xml:space="preserve">หรือ </w:t>
      </w:r>
      <w:r w:rsidRPr="003F6C80">
        <w:t xml:space="preserve">Canny </w:t>
      </w:r>
      <w:r w:rsidRPr="003F6C80">
        <w:rPr>
          <w:cs/>
        </w:rPr>
        <w:t xml:space="preserve">เพื่อค้นหาแนวเส้นที่อาจเป็นรอยแตก หรือขอบขององค์ประกอบ. ฟิลเตอร์ทางสัณฐานวิทยา เช่น </w:t>
      </w:r>
      <w:r w:rsidRPr="003F6C80">
        <w:t xml:space="preserve">Dilation, Erosion, Closing, Opening </w:t>
      </w:r>
      <w:r w:rsidRPr="003F6C80">
        <w:rPr>
          <w:cs/>
        </w:rPr>
        <w:t>ใช้เพื่อปรับปรุงรูปร่างของสิ่งที่ตรวจพบ</w:t>
      </w:r>
      <w:r w:rsidRPr="003F6C80">
        <w:t xml:space="preserve">, </w:t>
      </w:r>
      <w:r w:rsidRPr="003F6C80">
        <w:rPr>
          <w:cs/>
        </w:rPr>
        <w:t>ลบส่วนเล็ก</w:t>
      </w:r>
      <w:r w:rsidR="001D76D2" w:rsidRPr="003F6C80">
        <w:rPr>
          <w:cs/>
        </w:rPr>
        <w:t xml:space="preserve"> </w:t>
      </w:r>
      <w:r w:rsidRPr="003F6C80">
        <w:rPr>
          <w:cs/>
        </w:rPr>
        <w:t xml:space="preserve">ๆ </w:t>
      </w:r>
      <w:r w:rsidR="001D76D2" w:rsidRPr="003F6C80">
        <w:rPr>
          <w:cs/>
        </w:rPr>
        <w:t>หรือสัญญาณรบกวน</w:t>
      </w:r>
      <w:r w:rsidRPr="003F6C80">
        <w:rPr>
          <w:cs/>
        </w:rPr>
        <w:t>ที่ไม่ต้องการ</w:t>
      </w:r>
      <w:r w:rsidRPr="003F6C80">
        <w:t xml:space="preserve">, </w:t>
      </w:r>
      <w:r w:rsidRPr="003F6C80">
        <w:rPr>
          <w:cs/>
        </w:rPr>
        <w:t>หรือเชื่อมต่อส่วนที่ขาดหายไป</w:t>
      </w:r>
    </w:p>
    <w:p w14:paraId="70A4B774" w14:textId="77777777" w:rsidR="006700DC" w:rsidRPr="003F6C80" w:rsidRDefault="006700DC" w:rsidP="00FF17BF">
      <w:pPr>
        <w:pStyle w:val="ListParagraph"/>
        <w:numPr>
          <w:ilvl w:val="0"/>
          <w:numId w:val="33"/>
        </w:numPr>
        <w:spacing w:after="120"/>
        <w:contextualSpacing w:val="0"/>
        <w:jc w:val="thaiDistribute"/>
      </w:pPr>
      <w:r w:rsidRPr="003F6C80">
        <w:rPr>
          <w:b/>
          <w:bCs/>
          <w:cs/>
        </w:rPr>
        <w:t>การจำแนกประเภท</w:t>
      </w:r>
      <w:r w:rsidRPr="003F6C80">
        <w:rPr>
          <w:b/>
          <w:bCs/>
        </w:rPr>
        <w:t>:</w:t>
      </w:r>
      <w:r w:rsidRPr="003F6C80">
        <w:t xml:space="preserve"> </w:t>
      </w:r>
      <w:r w:rsidRPr="003F6C80">
        <w:rPr>
          <w:cs/>
        </w:rPr>
        <w:t>ใช้การจำรูปแบบ โดยพิจารณาจากลักษณะต่าง</w:t>
      </w:r>
      <w:r w:rsidR="001D76D2" w:rsidRPr="003F6C80">
        <w:rPr>
          <w:cs/>
        </w:rPr>
        <w:t xml:space="preserve"> </w:t>
      </w:r>
      <w:r w:rsidRPr="003F6C80">
        <w:rPr>
          <w:cs/>
        </w:rPr>
        <w:t>ๆ เช่น พื้นผิว</w:t>
      </w:r>
      <w:r w:rsidRPr="003F6C80">
        <w:t xml:space="preserve">, </w:t>
      </w:r>
      <w:r w:rsidRPr="003F6C80">
        <w:rPr>
          <w:cs/>
        </w:rPr>
        <w:t>สี</w:t>
      </w:r>
      <w:r w:rsidRPr="003F6C80">
        <w:t xml:space="preserve"> </w:t>
      </w:r>
      <w:r w:rsidRPr="003F6C80">
        <w:rPr>
          <w:cs/>
        </w:rPr>
        <w:t>และรูปทรง</w:t>
      </w:r>
      <w:r w:rsidRPr="003F6C80">
        <w:t xml:space="preserve"> </w:t>
      </w:r>
      <w:r w:rsidRPr="003F6C80">
        <w:rPr>
          <w:cs/>
        </w:rPr>
        <w:t xml:space="preserve">เพื่อจำแนกประเภทความเสียหายเบื้องต้น. บางครั้งอาจใช้ร่วมกับตัวจำแนกประเภทอย่างง่าย เช่น </w:t>
      </w:r>
      <w:r w:rsidRPr="003F6C80">
        <w:t xml:space="preserve">Support Vector Machine (SVM). </w:t>
      </w:r>
      <w:r w:rsidRPr="003F6C80">
        <w:rPr>
          <w:cs/>
        </w:rPr>
        <w:t>ตัวอย่างการใช้งานคือการตรวจหาพื้นที่ที่สีหลุดร่อน หรือมีคราบเกลือบนสะพานเหล็ก</w:t>
      </w:r>
      <w:r w:rsidR="001D76D2" w:rsidRPr="003F6C80">
        <w:rPr>
          <w:cs/>
        </w:rPr>
        <w:t xml:space="preserve"> </w:t>
      </w:r>
      <w:r w:rsidRPr="003F6C80">
        <w:rPr>
          <w:cs/>
        </w:rPr>
        <w:t xml:space="preserve">อย่างไรก็ตาม เทคนิค </w:t>
      </w:r>
      <w:r w:rsidRPr="003F6C80">
        <w:t xml:space="preserve">Heuristic </w:t>
      </w:r>
      <w:r w:rsidRPr="003F6C80">
        <w:rPr>
          <w:cs/>
        </w:rPr>
        <w:t>เหล่านี้มีความไวต่อสภาพแวดล้อม เช่น สภาพแสงที่ไม่สม่ำเสมอ</w:t>
      </w:r>
      <w:r w:rsidRPr="003F6C80">
        <w:t xml:space="preserve">, </w:t>
      </w:r>
      <w:r w:rsidRPr="003F6C80">
        <w:rPr>
          <w:cs/>
        </w:rPr>
        <w:t>เงา</w:t>
      </w:r>
      <w:r w:rsidRPr="003F6C80">
        <w:t>,</w:t>
      </w:r>
      <w:r w:rsidR="001D76D2" w:rsidRPr="003F6C80">
        <w:rPr>
          <w:cs/>
        </w:rPr>
        <w:t xml:space="preserve"> </w:t>
      </w:r>
      <w:r w:rsidRPr="003F6C80">
        <w:rPr>
          <w:cs/>
        </w:rPr>
        <w:t>คราบสกปรก</w:t>
      </w:r>
      <w:r w:rsidRPr="003F6C80">
        <w:t xml:space="preserve">, </w:t>
      </w:r>
      <w:r w:rsidRPr="003F6C80">
        <w:rPr>
          <w:cs/>
        </w:rPr>
        <w:t>หรือความหยาบของพื้นผิว ซึ่งมักนำไปสู่การตรวจจับที่ผิดพลาดหรือความไม่แม่นยำ</w:t>
      </w:r>
    </w:p>
    <w:p w14:paraId="7A1EC1EA" w14:textId="77777777" w:rsidR="001D76D2" w:rsidRPr="003F6C80" w:rsidRDefault="001D76D2" w:rsidP="007F7223">
      <w:pPr>
        <w:pStyle w:val="ENG-H3"/>
      </w:pPr>
      <w:bookmarkStart w:id="62" w:name="_Toc241944228"/>
      <w:r w:rsidRPr="003F6C80">
        <w:rPr>
          <w:cs/>
        </w:rPr>
        <w:t>ระบบการบริหารงานบำรุงรักษาสะพานและเกณฑ์การประเมินความเสียหาย (กรมทางหลวง</w:t>
      </w:r>
      <w:r w:rsidRPr="003F6C80">
        <w:t>, 2555</w:t>
      </w:r>
      <w:r w:rsidRPr="003F6C80">
        <w:rPr>
          <w:cs/>
        </w:rPr>
        <w:t>)</w:t>
      </w:r>
      <w:bookmarkEnd w:id="62"/>
    </w:p>
    <w:p w14:paraId="09023A0D" w14:textId="77777777" w:rsidR="001D76D2" w:rsidRPr="003F6C80" w:rsidRDefault="001D76D2" w:rsidP="001D76D2">
      <w:pPr>
        <w:spacing w:after="120"/>
        <w:ind w:firstLine="720"/>
        <w:jc w:val="thaiDistribute"/>
      </w:pPr>
      <w:r w:rsidRPr="003F6C80">
        <w:rPr>
          <w:cs/>
          <w:lang w:bidi="th-TH"/>
        </w:rPr>
        <w:t>เพื่อให้การประเมินมีความสม่ำเสมอ เป็นระบบ และสามารถนำข้อมูลไปใช้ในการวางแผนบำรุงรักษาได้อย่างมีประสิทธิภาพ หน่วยงานต่างๆ จึงได้พัฒนาระบบบริหารงานบำรุงรักษาสะพาน (</w:t>
      </w:r>
      <w:r w:rsidRPr="003F6C80">
        <w:t xml:space="preserve">BMS) </w:t>
      </w:r>
      <w:r w:rsidRPr="003F6C80">
        <w:rPr>
          <w:cs/>
          <w:lang w:bidi="th-TH"/>
        </w:rPr>
        <w:t xml:space="preserve">ขึ้น คู่มือการสำรวจและตรวจสอบสะพานของกรมทางหลวง (สิงหาคม </w:t>
      </w:r>
      <w:r w:rsidRPr="003F6C80">
        <w:t xml:space="preserve">2555) </w:t>
      </w:r>
      <w:r w:rsidRPr="003F6C80">
        <w:rPr>
          <w:cs/>
          <w:lang w:bidi="th-TH"/>
        </w:rPr>
        <w:t>เป็นตัวอย่างหนึ่งที่กำหนดแนวทางปฏิบัติสำหรับการตรวจสอบสะพานในความดูแล ระบบนี้ครอบคลุมตั้งแต่ประเภทของการสำรวจ การจำแนกรูปแบบความเสียหาย ไปจนถึงเกณฑ์การประเมินระดับความรุนแรง</w:t>
      </w:r>
    </w:p>
    <w:p w14:paraId="3579CAEE" w14:textId="77777777" w:rsidR="001D76D2" w:rsidRPr="003F6C80" w:rsidRDefault="001D76D2" w:rsidP="001D76D2">
      <w:pPr>
        <w:spacing w:after="120"/>
        <w:jc w:val="thaiDistribute"/>
      </w:pPr>
      <w:r w:rsidRPr="003F6C80">
        <w:rPr>
          <w:b/>
          <w:bCs/>
          <w:cs/>
          <w:lang w:bidi="th-TH"/>
        </w:rPr>
        <w:t>ประเภทของการสำรวจตามแนวทางกรมทางหลวง</w:t>
      </w:r>
      <w:r w:rsidRPr="003F6C80">
        <w:rPr>
          <w:b/>
          <w:bCs/>
        </w:rPr>
        <w:t>:</w:t>
      </w:r>
      <w:r w:rsidRPr="003F6C80">
        <w:t xml:space="preserve"> </w:t>
      </w:r>
      <w:r w:rsidRPr="003F6C80">
        <w:rPr>
          <w:cs/>
          <w:lang w:bidi="th-TH"/>
        </w:rPr>
        <w:t>คู่มือฯ</w:t>
      </w:r>
      <w:r w:rsidRPr="003F6C80">
        <w:rPr>
          <w:cs/>
        </w:rPr>
        <w:t xml:space="preserve"> </w:t>
      </w:r>
      <w:r w:rsidRPr="003F6C80">
        <w:rPr>
          <w:cs/>
          <w:lang w:bidi="th-TH"/>
        </w:rPr>
        <w:t>ได้ทำการกำหนดประเภทการสำรวจไว้</w:t>
      </w:r>
      <w:r w:rsidRPr="003F6C80">
        <w:rPr>
          <w:cs/>
        </w:rPr>
        <w:t xml:space="preserve"> </w:t>
      </w:r>
      <w:r w:rsidRPr="003F6C80">
        <w:t>3</w:t>
      </w:r>
      <w:r w:rsidRPr="003F6C80">
        <w:rPr>
          <w:cs/>
        </w:rPr>
        <w:t xml:space="preserve"> </w:t>
      </w:r>
      <w:r w:rsidRPr="003F6C80">
        <w:rPr>
          <w:cs/>
          <w:lang w:bidi="th-TH"/>
        </w:rPr>
        <w:t>ระดับ</w:t>
      </w:r>
      <w:r w:rsidRPr="003F6C80">
        <w:rPr>
          <w:cs/>
        </w:rPr>
        <w:t xml:space="preserve"> </w:t>
      </w:r>
      <w:r w:rsidRPr="003F6C80">
        <w:rPr>
          <w:cs/>
          <w:lang w:bidi="th-TH"/>
        </w:rPr>
        <w:t>ได้แก่</w:t>
      </w:r>
    </w:p>
    <w:p w14:paraId="1C6AEDDF" w14:textId="77777777" w:rsidR="001D76D2" w:rsidRPr="003F6C80" w:rsidRDefault="001D76D2" w:rsidP="00FF17BF">
      <w:pPr>
        <w:pStyle w:val="ListParagraph"/>
        <w:numPr>
          <w:ilvl w:val="0"/>
          <w:numId w:val="34"/>
        </w:numPr>
        <w:spacing w:after="120"/>
        <w:ind w:left="922"/>
        <w:contextualSpacing w:val="0"/>
        <w:jc w:val="thaiDistribute"/>
      </w:pPr>
      <w:r w:rsidRPr="003F6C80">
        <w:rPr>
          <w:b/>
          <w:bCs/>
          <w:cs/>
        </w:rPr>
        <w:t>การสำรวจปกติ (</w:t>
      </w:r>
      <w:r w:rsidRPr="003F6C80">
        <w:rPr>
          <w:b/>
          <w:bCs/>
        </w:rPr>
        <w:t>Routine Inspection):</w:t>
      </w:r>
      <w:r w:rsidRPr="003F6C80">
        <w:t xml:space="preserve"> </w:t>
      </w:r>
      <w:r w:rsidRPr="003F6C80">
        <w:rPr>
          <w:cs/>
        </w:rPr>
        <w:t xml:space="preserve">เป็นการตรวจสอบเบื้องต้นอย่างหยาบโดยบุคลากรทั่วไป ทำเป็นประจำทุก </w:t>
      </w:r>
      <w:r w:rsidRPr="003F6C80">
        <w:t>1-2</w:t>
      </w:r>
      <w:r w:rsidRPr="003F6C80">
        <w:rPr>
          <w:cs/>
        </w:rPr>
        <w:t xml:space="preserve"> ปี จุดประสงค์หลักคือเพื่อเฝ้าระวังความเสียหายที่อาจเป็นอันตราย และประเมินสภาพโดยรวมอย่างรวดเร็ว การสำรวจนี้มักใช้การมองเห็นจากบริเวณข้างสะพานและมีการถ่ายภาพสะพานโดยรวม </w:t>
      </w:r>
      <w:r w:rsidRPr="003F6C80">
        <w:t>3</w:t>
      </w:r>
      <w:r w:rsidRPr="003F6C80">
        <w:rPr>
          <w:cs/>
        </w:rPr>
        <w:t xml:space="preserve"> รูป</w:t>
      </w:r>
    </w:p>
    <w:p w14:paraId="4D343C95" w14:textId="77777777" w:rsidR="001D76D2" w:rsidRPr="003F6C80" w:rsidRDefault="001D76D2" w:rsidP="00FF17BF">
      <w:pPr>
        <w:pStyle w:val="ListParagraph"/>
        <w:numPr>
          <w:ilvl w:val="0"/>
          <w:numId w:val="34"/>
        </w:numPr>
        <w:spacing w:after="120"/>
        <w:ind w:left="922"/>
        <w:contextualSpacing w:val="0"/>
        <w:jc w:val="thaiDistribute"/>
      </w:pPr>
      <w:r w:rsidRPr="003F6C80">
        <w:rPr>
          <w:b/>
          <w:bCs/>
          <w:cs/>
        </w:rPr>
        <w:t>การสำรวจหลัก (</w:t>
      </w:r>
      <w:r w:rsidRPr="003F6C80">
        <w:rPr>
          <w:b/>
          <w:bCs/>
        </w:rPr>
        <w:t xml:space="preserve">Principal Inspection): </w:t>
      </w:r>
      <w:r w:rsidRPr="003F6C80">
        <w:rPr>
          <w:cs/>
        </w:rPr>
        <w:t xml:space="preserve">เป็นการตรวจสอบอย่างละเอียดโดยวิศวกรผู้มีทักษะ โดยทำทุก </w:t>
      </w:r>
      <w:r w:rsidRPr="003F6C80">
        <w:t>4-6</w:t>
      </w:r>
      <w:r w:rsidRPr="003F6C80">
        <w:rPr>
          <w:cs/>
        </w:rPr>
        <w:t xml:space="preserve"> ปี การสำรวจนี้จะประเมินสภาพของชิ้นส่วนต่าง ๆ อย่างละเอียด มีการบันทึกประเภทและขนาดความเสียหาย พร้อมถ่ายภาพประกอบตามจุดที่กำหนด ข้อมูลที่ได้จะถูกนำไปใช้วางแผนการซ่อมบำรุง</w:t>
      </w:r>
    </w:p>
    <w:p w14:paraId="6804FF49" w14:textId="77777777" w:rsidR="001D76D2" w:rsidRPr="003F6C80" w:rsidRDefault="001D76D2" w:rsidP="00FF17BF">
      <w:pPr>
        <w:pStyle w:val="ListParagraph"/>
        <w:numPr>
          <w:ilvl w:val="0"/>
          <w:numId w:val="34"/>
        </w:numPr>
        <w:spacing w:after="120"/>
        <w:ind w:left="922"/>
        <w:contextualSpacing w:val="0"/>
        <w:jc w:val="thaiDistribute"/>
      </w:pPr>
      <w:r w:rsidRPr="003F6C80">
        <w:rPr>
          <w:b/>
          <w:bCs/>
          <w:cs/>
        </w:rPr>
        <w:t>การสำรวจแบบพิเศษ (</w:t>
      </w:r>
      <w:r w:rsidRPr="003F6C80">
        <w:rPr>
          <w:b/>
          <w:bCs/>
        </w:rPr>
        <w:t>Special Inspection):</w:t>
      </w:r>
      <w:r w:rsidRPr="003F6C80">
        <w:t xml:space="preserve"> </w:t>
      </w:r>
      <w:r w:rsidRPr="003F6C80">
        <w:rPr>
          <w:cs/>
        </w:rPr>
        <w:t>เป็นการตรวจสอบเพิ่มเติมเมื่อพบความเสียหายรุนแรง</w:t>
      </w:r>
      <w:r w:rsidRPr="003F6C80">
        <w:t xml:space="preserve">, </w:t>
      </w:r>
      <w:r w:rsidRPr="003F6C80">
        <w:rPr>
          <w:cs/>
        </w:rPr>
        <w:t>เกิดเหตุฉุกเฉิน</w:t>
      </w:r>
      <w:r w:rsidRPr="003F6C80">
        <w:t xml:space="preserve">, </w:t>
      </w:r>
      <w:r w:rsidRPr="003F6C80">
        <w:rPr>
          <w:cs/>
        </w:rPr>
        <w:t>หรือต้องการวิเคราะห์หาสาเหตุเชิงลึก การสำรวจนี้มักต้องใช้ผู้เชี่ยวชาญและอาจใช้เครื่องมือพิเศษ เช่น การทดสอบแบบไม่ทำลาย (</w:t>
      </w:r>
      <w:r w:rsidRPr="003F6C80">
        <w:t xml:space="preserve">NDT) </w:t>
      </w:r>
      <w:r w:rsidRPr="003F6C80">
        <w:rPr>
          <w:cs/>
        </w:rPr>
        <w:t>หรือแบบทำลาย (</w:t>
      </w:r>
      <w:r w:rsidRPr="003F6C80">
        <w:t>DT)</w:t>
      </w:r>
    </w:p>
    <w:p w14:paraId="22C28796" w14:textId="77777777" w:rsidR="001D76D2" w:rsidRPr="003F6C80" w:rsidRDefault="001D76D2" w:rsidP="001D76D2">
      <w:pPr>
        <w:spacing w:after="120"/>
        <w:jc w:val="thaiDistribute"/>
      </w:pPr>
      <w:r w:rsidRPr="003F6C80">
        <w:rPr>
          <w:b/>
          <w:bCs/>
          <w:cs/>
          <w:lang w:bidi="th-TH"/>
        </w:rPr>
        <w:t>การจำแนกประเภทความเสียหาย</w:t>
      </w:r>
      <w:r w:rsidRPr="003F6C80">
        <w:rPr>
          <w:b/>
          <w:bCs/>
          <w:lang w:bidi="th-TH"/>
        </w:rPr>
        <w:t>:</w:t>
      </w:r>
      <w:r w:rsidRPr="003F6C80">
        <w:rPr>
          <w:lang w:bidi="th-TH"/>
        </w:rPr>
        <w:t xml:space="preserve"> </w:t>
      </w:r>
      <w:r w:rsidRPr="003F6C80">
        <w:rPr>
          <w:cs/>
          <w:lang w:bidi="th-TH"/>
        </w:rPr>
        <w:t xml:space="preserve">คู่มือฯ บทที่ </w:t>
      </w:r>
      <w:r w:rsidRPr="003F6C80">
        <w:t>4</w:t>
      </w:r>
      <w:r w:rsidRPr="003F6C80">
        <w:rPr>
          <w:cs/>
          <w:lang w:bidi="th-TH"/>
        </w:rPr>
        <w:t xml:space="preserve"> ได้รวบรวมและจำแนกรูปแบบความเสียหายที่พบบ่อยในองค์ประกอบต่าง ๆ ของสะพานคอนกรีตและสะพานโครงสร้างประกอบ ตัวอย่างความเสียหายที่สำคัญ ได้แก่</w:t>
      </w:r>
    </w:p>
    <w:p w14:paraId="1BD846D5" w14:textId="77777777" w:rsidR="001D76D2" w:rsidRPr="003F6C80" w:rsidRDefault="001D76D2" w:rsidP="00FF17BF">
      <w:pPr>
        <w:pStyle w:val="ListParagraph"/>
        <w:numPr>
          <w:ilvl w:val="0"/>
          <w:numId w:val="34"/>
        </w:numPr>
        <w:contextualSpacing w:val="0"/>
      </w:pPr>
      <w:r w:rsidRPr="003F6C80">
        <w:rPr>
          <w:b/>
          <w:bCs/>
          <w:cs/>
        </w:rPr>
        <w:t>รอยแตก (</w:t>
      </w:r>
      <w:r w:rsidRPr="003F6C80">
        <w:rPr>
          <w:b/>
          <w:bCs/>
        </w:rPr>
        <w:t>Cracking):</w:t>
      </w:r>
      <w:r w:rsidRPr="003F6C80">
        <w:t xml:space="preserve"> </w:t>
      </w:r>
      <w:r w:rsidRPr="003F6C80">
        <w:rPr>
          <w:cs/>
        </w:rPr>
        <w:t>รวมถึงรอยแตกจากการรับแรงดัด</w:t>
      </w:r>
      <w:r w:rsidR="00542781" w:rsidRPr="003F6C80">
        <w:rPr>
          <w:cs/>
        </w:rPr>
        <w:t>หรือแรง</w:t>
      </w:r>
      <w:r w:rsidRPr="003F6C80">
        <w:rPr>
          <w:cs/>
        </w:rPr>
        <w:t>เฉือน และรอยแตก</w:t>
      </w:r>
      <w:r w:rsidR="00F93F19" w:rsidRPr="003F6C80">
        <w:rPr>
          <w:cs/>
        </w:rPr>
        <w:t>ประเภทอื่น ๆ</w:t>
      </w:r>
    </w:p>
    <w:p w14:paraId="53221BD7" w14:textId="77777777" w:rsidR="001D76D2" w:rsidRPr="003F6C80" w:rsidRDefault="001D76D2" w:rsidP="00FF17BF">
      <w:pPr>
        <w:pStyle w:val="ListParagraph"/>
        <w:numPr>
          <w:ilvl w:val="0"/>
          <w:numId w:val="34"/>
        </w:numPr>
        <w:contextualSpacing w:val="0"/>
      </w:pPr>
      <w:r w:rsidRPr="003F6C80">
        <w:rPr>
          <w:b/>
          <w:bCs/>
          <w:cs/>
        </w:rPr>
        <w:t>การหลุดแซะ (</w:t>
      </w:r>
      <w:r w:rsidRPr="003F6C80">
        <w:rPr>
          <w:b/>
          <w:bCs/>
        </w:rPr>
        <w:t>Scaling):</w:t>
      </w:r>
      <w:r w:rsidRPr="003F6C80">
        <w:t xml:space="preserve"> </w:t>
      </w:r>
      <w:r w:rsidRPr="003F6C80">
        <w:rPr>
          <w:cs/>
        </w:rPr>
        <w:t>การสูญเสียเนื้อปูนที่ผิวหน้า</w:t>
      </w:r>
    </w:p>
    <w:p w14:paraId="5E92E55D" w14:textId="77777777" w:rsidR="001D76D2" w:rsidRPr="003F6C80" w:rsidRDefault="001D76D2" w:rsidP="00FF17BF">
      <w:pPr>
        <w:pStyle w:val="ListParagraph"/>
        <w:numPr>
          <w:ilvl w:val="0"/>
          <w:numId w:val="34"/>
        </w:numPr>
        <w:contextualSpacing w:val="0"/>
      </w:pPr>
      <w:r w:rsidRPr="003F6C80">
        <w:rPr>
          <w:b/>
          <w:bCs/>
          <w:cs/>
        </w:rPr>
        <w:t>การหลุดแยกออกเป็นแผ่น (</w:t>
      </w:r>
      <w:r w:rsidRPr="003F6C80">
        <w:rPr>
          <w:b/>
          <w:bCs/>
        </w:rPr>
        <w:t>Delamination):</w:t>
      </w:r>
      <w:r w:rsidRPr="003F6C80">
        <w:t xml:space="preserve"> </w:t>
      </w:r>
      <w:r w:rsidRPr="003F6C80">
        <w:rPr>
          <w:cs/>
        </w:rPr>
        <w:t>การแยกตัวของชั้นคอนกรีต</w:t>
      </w:r>
    </w:p>
    <w:p w14:paraId="44760DF5" w14:textId="77777777" w:rsidR="001D76D2" w:rsidRPr="003F6C80" w:rsidRDefault="001D76D2" w:rsidP="00FF17BF">
      <w:pPr>
        <w:pStyle w:val="ListParagraph"/>
        <w:numPr>
          <w:ilvl w:val="0"/>
          <w:numId w:val="34"/>
        </w:numPr>
        <w:contextualSpacing w:val="0"/>
      </w:pPr>
      <w:r w:rsidRPr="003F6C80">
        <w:rPr>
          <w:b/>
          <w:bCs/>
          <w:cs/>
        </w:rPr>
        <w:t>การหลุด</w:t>
      </w:r>
      <w:r w:rsidR="00542781" w:rsidRPr="003F6C80">
        <w:rPr>
          <w:b/>
          <w:bCs/>
          <w:cs/>
        </w:rPr>
        <w:t>ร่</w:t>
      </w:r>
      <w:r w:rsidRPr="003F6C80">
        <w:rPr>
          <w:b/>
          <w:bCs/>
          <w:cs/>
        </w:rPr>
        <w:t>อน (</w:t>
      </w:r>
      <w:r w:rsidRPr="003F6C80">
        <w:rPr>
          <w:b/>
          <w:bCs/>
        </w:rPr>
        <w:t>Spalling):</w:t>
      </w:r>
      <w:r w:rsidRPr="003F6C80">
        <w:t xml:space="preserve"> </w:t>
      </w:r>
      <w:r w:rsidRPr="003F6C80">
        <w:rPr>
          <w:cs/>
        </w:rPr>
        <w:t>การแตกหลุดของคอนกรีต มักลึกถึงเหล็กเสริม</w:t>
      </w:r>
    </w:p>
    <w:p w14:paraId="00023C6F" w14:textId="77777777" w:rsidR="001D76D2" w:rsidRPr="003F6C80" w:rsidRDefault="001D76D2" w:rsidP="00FF17BF">
      <w:pPr>
        <w:pStyle w:val="ListParagraph"/>
        <w:numPr>
          <w:ilvl w:val="0"/>
          <w:numId w:val="34"/>
        </w:numPr>
        <w:contextualSpacing w:val="0"/>
      </w:pPr>
      <w:r w:rsidRPr="003F6C80">
        <w:rPr>
          <w:b/>
          <w:bCs/>
          <w:cs/>
        </w:rPr>
        <w:t>การเกิดขี้เกลือ (</w:t>
      </w:r>
      <w:r w:rsidRPr="003F6C80">
        <w:rPr>
          <w:b/>
          <w:bCs/>
        </w:rPr>
        <w:t>Efflorescence):</w:t>
      </w:r>
      <w:r w:rsidRPr="003F6C80">
        <w:t xml:space="preserve"> </w:t>
      </w:r>
      <w:r w:rsidRPr="003F6C80">
        <w:rPr>
          <w:cs/>
        </w:rPr>
        <w:t>คราบเกลือสีขาวบนผิว</w:t>
      </w:r>
    </w:p>
    <w:p w14:paraId="70D52C4A" w14:textId="77777777" w:rsidR="001D76D2" w:rsidRPr="003F6C80" w:rsidRDefault="001D76D2" w:rsidP="00FF17BF">
      <w:pPr>
        <w:pStyle w:val="ListParagraph"/>
        <w:numPr>
          <w:ilvl w:val="0"/>
          <w:numId w:val="34"/>
        </w:numPr>
        <w:contextualSpacing w:val="0"/>
      </w:pPr>
      <w:r w:rsidRPr="003F6C80">
        <w:rPr>
          <w:b/>
          <w:bCs/>
          <w:cs/>
        </w:rPr>
        <w:t>การเกิดรูพรุนเหมือนรังผึ้ง (</w:t>
      </w:r>
      <w:r w:rsidRPr="003F6C80">
        <w:rPr>
          <w:b/>
          <w:bCs/>
        </w:rPr>
        <w:t>Honeycombing):</w:t>
      </w:r>
      <w:r w:rsidRPr="003F6C80">
        <w:t xml:space="preserve"> </w:t>
      </w:r>
      <w:r w:rsidRPr="003F6C80">
        <w:rPr>
          <w:cs/>
        </w:rPr>
        <w:t>ช่องว่างในเนื้อคอนกรีต</w:t>
      </w:r>
    </w:p>
    <w:p w14:paraId="3D10F50A" w14:textId="77777777" w:rsidR="001D76D2" w:rsidRPr="003F6C80" w:rsidRDefault="001D76D2" w:rsidP="00FF17BF">
      <w:pPr>
        <w:pStyle w:val="ListParagraph"/>
        <w:numPr>
          <w:ilvl w:val="0"/>
          <w:numId w:val="34"/>
        </w:numPr>
        <w:contextualSpacing w:val="0"/>
      </w:pPr>
      <w:r w:rsidRPr="003F6C80">
        <w:rPr>
          <w:b/>
          <w:bCs/>
          <w:cs/>
        </w:rPr>
        <w:t>การสึกกร่อน (</w:t>
      </w:r>
      <w:r w:rsidRPr="003F6C80">
        <w:rPr>
          <w:b/>
          <w:bCs/>
        </w:rPr>
        <w:t>Wear/Abrasion):</w:t>
      </w:r>
      <w:r w:rsidRPr="003F6C80">
        <w:t xml:space="preserve"> </w:t>
      </w:r>
      <w:r w:rsidRPr="003F6C80">
        <w:rPr>
          <w:cs/>
        </w:rPr>
        <w:t>การสึกของผิวจากการใช้งานหรือสภาพแวดล้อม</w:t>
      </w:r>
    </w:p>
    <w:p w14:paraId="4E956676" w14:textId="77777777" w:rsidR="001D76D2" w:rsidRPr="003F6C80" w:rsidRDefault="001D76D2" w:rsidP="00FF17BF">
      <w:pPr>
        <w:pStyle w:val="ListParagraph"/>
        <w:numPr>
          <w:ilvl w:val="0"/>
          <w:numId w:val="34"/>
        </w:numPr>
        <w:contextualSpacing w:val="0"/>
      </w:pPr>
      <w:r w:rsidRPr="003F6C80">
        <w:rPr>
          <w:b/>
          <w:bCs/>
          <w:cs/>
        </w:rPr>
        <w:t>การเกิดสนิมในเหล็กเสริม (</w:t>
      </w:r>
      <w:r w:rsidRPr="003F6C80">
        <w:rPr>
          <w:b/>
          <w:bCs/>
        </w:rPr>
        <w:t>Reinforcing Steel Corrosion):</w:t>
      </w:r>
      <w:r w:rsidRPr="003F6C80">
        <w:t xml:space="preserve"> </w:t>
      </w:r>
      <w:r w:rsidRPr="003F6C80">
        <w:rPr>
          <w:cs/>
        </w:rPr>
        <w:t>สนิมบนเหล็กเสริม</w:t>
      </w:r>
    </w:p>
    <w:p w14:paraId="548890F0" w14:textId="77777777" w:rsidR="001D76D2" w:rsidRPr="003F6C80" w:rsidRDefault="001D76D2" w:rsidP="00FF17BF">
      <w:pPr>
        <w:pStyle w:val="ListParagraph"/>
        <w:numPr>
          <w:ilvl w:val="0"/>
          <w:numId w:val="34"/>
        </w:numPr>
        <w:spacing w:after="120"/>
        <w:contextualSpacing w:val="0"/>
      </w:pPr>
      <w:r w:rsidRPr="003F6C80">
        <w:rPr>
          <w:b/>
          <w:bCs/>
          <w:cs/>
        </w:rPr>
        <w:t>ความเสียหายอื่น</w:t>
      </w:r>
      <w:r w:rsidR="00542781" w:rsidRPr="003F6C80">
        <w:rPr>
          <w:b/>
          <w:bCs/>
          <w:cs/>
        </w:rPr>
        <w:t xml:space="preserve"> </w:t>
      </w:r>
      <w:r w:rsidRPr="003F6C80">
        <w:rPr>
          <w:b/>
          <w:bCs/>
          <w:cs/>
        </w:rPr>
        <w:t>ๆ</w:t>
      </w:r>
      <w:r w:rsidR="00542781" w:rsidRPr="003F6C80">
        <w:rPr>
          <w:b/>
          <w:bCs/>
          <w:cs/>
        </w:rPr>
        <w:t xml:space="preserve"> </w:t>
      </w:r>
      <w:r w:rsidRPr="003F6C80">
        <w:rPr>
          <w:b/>
          <w:bCs/>
          <w:cs/>
        </w:rPr>
        <w:t>:</w:t>
      </w:r>
      <w:r w:rsidRPr="003F6C80">
        <w:rPr>
          <w:cs/>
        </w:rPr>
        <w:t xml:space="preserve"> เช่น การทรุดตัว (</w:t>
      </w:r>
      <w:r w:rsidRPr="003F6C80">
        <w:t xml:space="preserve">Settlement), </w:t>
      </w:r>
      <w:r w:rsidRPr="003F6C80">
        <w:rPr>
          <w:cs/>
        </w:rPr>
        <w:t>การเคลื่อนตัว (</w:t>
      </w:r>
      <w:r w:rsidRPr="003F6C80">
        <w:t>Displacement)</w:t>
      </w:r>
    </w:p>
    <w:p w14:paraId="162D1963" w14:textId="77777777" w:rsidR="001D76D2" w:rsidRPr="003F6C80" w:rsidRDefault="001D76D2" w:rsidP="001D76D2">
      <w:pPr>
        <w:spacing w:after="120"/>
        <w:ind w:firstLine="720"/>
        <w:rPr>
          <w:lang w:bidi="th-TH"/>
        </w:rPr>
      </w:pPr>
      <w:r w:rsidRPr="003F6C80">
        <w:rPr>
          <w:cs/>
          <w:lang w:bidi="th-TH"/>
        </w:rPr>
        <w:t>ทั้งนี้ คู่มือฯ ยังได้ให้คำอธิบายและตัวอย่างภาพถ่ายสำหรับความเสียหายเหล่านี้ในองค์ประกอบต่าง ๆ เพื่อช่วยให้ผู้ตรวจสอบจำแนกประเภทได้อย่างถูกต้อง อาทิเช่น</w:t>
      </w:r>
    </w:p>
    <w:p w14:paraId="5B33A868" w14:textId="77777777" w:rsidR="00E472DE" w:rsidRDefault="00166D79">
      <w:pPr>
        <w:keepNext/>
        <w:spacing w:before="240"/>
        <w:jc w:val="center"/>
      </w:pPr>
      <w:r w:rsidRPr="003F6C80">
        <w:rPr>
          <w:noProof/>
          <w:u w:val="single"/>
          <w:cs/>
          <w:lang w:bidi="th-TH"/>
        </w:rPr>
        <w:drawing>
          <wp:inline distT="0" distB="0" distL="0" distR="0" wp14:anchorId="79E9BFAB" wp14:editId="176AEBCC">
            <wp:extent cx="3360420" cy="2491740"/>
            <wp:effectExtent l="0" t="0" r="0" b="0"/>
            <wp:docPr id="2101765418" name="รูปภาพ 1" descr="รูปภาพประกอบด้วย ผนัง, ถูกปล่อยปละละเลย, ในร่ม, ธรรมชาติ&#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65418" name="รูปภาพ 1" descr="รูปภาพประกอบด้วย ผนัง, ถูกปล่อยปละละเลย, ในร่ม, ธรรมชาติ&#10;&#10;เนื้อหาที่สร้างโดย AI อาจไม่ถูกต้อง"/>
                    <pic:cNvPicPr/>
                  </pic:nvPicPr>
                  <pic:blipFill>
                    <a:blip r:embed="rId12"/>
                    <a:stretch>
                      <a:fillRect/>
                    </a:stretch>
                  </pic:blipFill>
                  <pic:spPr>
                    <a:xfrm>
                      <a:off x="0" y="0"/>
                      <a:ext cx="3360420" cy="2491740"/>
                    </a:xfrm>
                    <a:prstGeom prst="rect">
                      <a:avLst/>
                    </a:prstGeom>
                  </pic:spPr>
                </pic:pic>
              </a:graphicData>
            </a:graphic>
          </wp:inline>
        </w:drawing>
      </w:r>
    </w:p>
    <w:p w14:paraId="67D07585" w14:textId="77777777" w:rsidR="00954451" w:rsidRPr="003F6C80" w:rsidRDefault="00954451" w:rsidP="00685D91">
      <w:pPr>
        <w:pStyle w:val="ENG-Figure"/>
        <w:rPr>
          <w:cs/>
        </w:rPr>
      </w:pPr>
      <w:bookmarkStart w:id="63" w:name="_Toc241944302"/>
      <w:r w:rsidRPr="003F6C80">
        <w:rPr>
          <w:cs/>
        </w:rPr>
        <w:t>การหลุดร่อนใต้แผ่นพื้นสะพาน</w:t>
      </w:r>
      <w:bookmarkEnd w:id="63"/>
    </w:p>
    <w:p w14:paraId="4339640E" w14:textId="77777777" w:rsidR="00E472DE" w:rsidRDefault="00166D79">
      <w:pPr>
        <w:keepNext/>
        <w:spacing w:before="240"/>
        <w:jc w:val="center"/>
      </w:pPr>
      <w:r w:rsidRPr="003F6C80">
        <w:rPr>
          <w:noProof/>
          <w:cs/>
          <w:lang w:bidi="th-TH"/>
        </w:rPr>
        <w:drawing>
          <wp:inline distT="0" distB="0" distL="0" distR="0" wp14:anchorId="7BE4C181" wp14:editId="11E06E3F">
            <wp:extent cx="3535045" cy="2613660"/>
            <wp:effectExtent l="0" t="0" r="0" b="0"/>
            <wp:docPr id="1308293082" name="รูปภาพ 1" descr="รูปภาพประกอบด้วย พื้น, ธรรมชาติ, กลางแจ้ง, 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94020" name="รูปภาพ 1" descr="รูปภาพประกอบด้วย พื้น, ธรรมชาติ, กลางแจ้ง, รู&#10;&#10;เนื้อหาที่สร้างโดย AI อาจไม่ถูกต้อง"/>
                    <pic:cNvPicPr/>
                  </pic:nvPicPr>
                  <pic:blipFill>
                    <a:blip r:embed="rId13">
                      <a:extLst>
                        <a:ext uri="{28A0092B-C50C-407E-A947-70E740481C1C}">
                          <a14:useLocalDpi xmlns:a14="http://schemas.microsoft.com/office/drawing/2010/main" val="0"/>
                        </a:ext>
                      </a:extLst>
                    </a:blip>
                    <a:stretch>
                      <a:fillRect/>
                    </a:stretch>
                  </pic:blipFill>
                  <pic:spPr>
                    <a:xfrm>
                      <a:off x="0" y="0"/>
                      <a:ext cx="3535045" cy="2613660"/>
                    </a:xfrm>
                    <a:prstGeom prst="rect">
                      <a:avLst/>
                    </a:prstGeom>
                  </pic:spPr>
                </pic:pic>
              </a:graphicData>
            </a:graphic>
          </wp:inline>
        </w:drawing>
      </w:r>
    </w:p>
    <w:p w14:paraId="0BC046C7" w14:textId="77777777" w:rsidR="00954451" w:rsidRPr="003F6C80" w:rsidRDefault="00954451" w:rsidP="00685D91">
      <w:pPr>
        <w:pStyle w:val="ENG-Figure"/>
        <w:rPr>
          <w:cs/>
        </w:rPr>
      </w:pPr>
      <w:bookmarkStart w:id="64" w:name="_Toc241944303"/>
      <w:r w:rsidRPr="003F6C80">
        <w:rPr>
          <w:cs/>
        </w:rPr>
        <w:t>การเกิดคราบเกลือตามทิศทางการไหลของน้ำ</w:t>
      </w:r>
      <w:bookmarkEnd w:id="64"/>
    </w:p>
    <w:p w14:paraId="6A680407" w14:textId="77777777" w:rsidR="00E472DE" w:rsidRDefault="00166D79">
      <w:pPr>
        <w:keepNext/>
        <w:spacing w:before="240"/>
        <w:jc w:val="center"/>
      </w:pPr>
      <w:r w:rsidRPr="003F6C80">
        <w:rPr>
          <w:noProof/>
          <w:cs/>
        </w:rPr>
        <w:drawing>
          <wp:inline distT="0" distB="0" distL="0" distR="0" wp14:anchorId="69F22E71" wp14:editId="0AEC90CD">
            <wp:extent cx="3492500" cy="2661285"/>
            <wp:effectExtent l="0" t="0" r="0" b="0"/>
            <wp:docPr id="1406684750" name="รูปภาพ 1" descr="รูปภาพประกอบด้วย กลางแจ้ง, พื้น, หิ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45283" name="รูปภาพ 1" descr="รูปภาพประกอบด้วย กลางแจ้ง, พื้น, หิน&#10;&#10;เนื้อหาที่สร้างโดย AI อาจไม่ถูกต้อง"/>
                    <pic:cNvPicPr/>
                  </pic:nvPicPr>
                  <pic:blipFill>
                    <a:blip r:embed="rId14">
                      <a:extLst>
                        <a:ext uri="{28A0092B-C50C-407E-A947-70E740481C1C}">
                          <a14:useLocalDpi xmlns:a14="http://schemas.microsoft.com/office/drawing/2010/main" val="0"/>
                        </a:ext>
                      </a:extLst>
                    </a:blip>
                    <a:stretch>
                      <a:fillRect/>
                    </a:stretch>
                  </pic:blipFill>
                  <pic:spPr>
                    <a:xfrm>
                      <a:off x="0" y="0"/>
                      <a:ext cx="3492500" cy="2661285"/>
                    </a:xfrm>
                    <a:prstGeom prst="rect">
                      <a:avLst/>
                    </a:prstGeom>
                  </pic:spPr>
                </pic:pic>
              </a:graphicData>
            </a:graphic>
          </wp:inline>
        </w:drawing>
      </w:r>
    </w:p>
    <w:p w14:paraId="336F622D" w14:textId="77777777" w:rsidR="00954451" w:rsidRPr="003F6C80" w:rsidRDefault="00954451" w:rsidP="00685D91">
      <w:pPr>
        <w:pStyle w:val="ENG-Figure"/>
        <w:rPr>
          <w:cs/>
        </w:rPr>
      </w:pPr>
      <w:bookmarkStart w:id="65" w:name="_Toc241944304"/>
      <w:r w:rsidRPr="003F6C80">
        <w:rPr>
          <w:cs/>
        </w:rPr>
        <w:t>การเกิดรูพรุนเหมือนรังผึ้งใต้แผ่นพื้นสะพาน</w:t>
      </w:r>
      <w:bookmarkEnd w:id="65"/>
    </w:p>
    <w:p w14:paraId="531625D3" w14:textId="77777777" w:rsidR="00954451" w:rsidRPr="003F6C80" w:rsidRDefault="00954451" w:rsidP="00954451">
      <w:pPr>
        <w:spacing w:after="120"/>
        <w:jc w:val="thaiDistribute"/>
      </w:pPr>
      <w:r w:rsidRPr="003F6C80">
        <w:rPr>
          <w:b/>
          <w:bCs/>
          <w:cs/>
          <w:lang w:bidi="th-TH"/>
        </w:rPr>
        <w:t>เกณฑ์การประเมินระดับความรุนแรงของความเสียหาย</w:t>
      </w:r>
      <w:r w:rsidRPr="003F6C80">
        <w:rPr>
          <w:b/>
          <w:bCs/>
        </w:rPr>
        <w:t>:</w:t>
      </w:r>
      <w:r w:rsidRPr="003F6C80">
        <w:t xml:space="preserve"> </w:t>
      </w:r>
      <w:r w:rsidRPr="003F6C80">
        <w:rPr>
          <w:cs/>
          <w:lang w:bidi="th-TH"/>
        </w:rPr>
        <w:t>หลังจากระบุประเภทความเสียหายแล้ว</w:t>
      </w:r>
      <w:r w:rsidRPr="003F6C80">
        <w:rPr>
          <w:cs/>
        </w:rPr>
        <w:t xml:space="preserve"> </w:t>
      </w:r>
      <w:r w:rsidRPr="003F6C80">
        <w:rPr>
          <w:cs/>
          <w:lang w:bidi="th-TH"/>
        </w:rPr>
        <w:t>ขั้นตอนสำคัญในการประเมินระดับความรุนแรง</w:t>
      </w:r>
      <w:r w:rsidRPr="003F6C80">
        <w:rPr>
          <w:cs/>
        </w:rPr>
        <w:t xml:space="preserve"> </w:t>
      </w:r>
      <w:r w:rsidRPr="003F6C80">
        <w:rPr>
          <w:cs/>
          <w:lang w:bidi="th-TH"/>
        </w:rPr>
        <w:t>กรมทางหลวงได้ทำการกำหนดเป็น</w:t>
      </w:r>
      <w:r w:rsidRPr="003F6C80">
        <w:rPr>
          <w:cs/>
        </w:rPr>
        <w:t xml:space="preserve"> </w:t>
      </w:r>
      <w:r w:rsidRPr="003F6C80">
        <w:rPr>
          <w:cs/>
          <w:lang w:bidi="th-TH"/>
        </w:rPr>
        <w:t>ระดับสภาพ</w:t>
      </w:r>
      <w:r w:rsidRPr="003F6C80">
        <w:rPr>
          <w:cs/>
        </w:rPr>
        <w:t xml:space="preserve"> (</w:t>
      </w:r>
      <w:r w:rsidRPr="003F6C80">
        <w:t xml:space="preserve">Condition Rating) </w:t>
      </w:r>
      <w:r w:rsidRPr="003F6C80">
        <w:rPr>
          <w:cs/>
        </w:rPr>
        <w:t xml:space="preserve">6 </w:t>
      </w:r>
      <w:r w:rsidRPr="003F6C80">
        <w:rPr>
          <w:cs/>
          <w:lang w:bidi="th-TH"/>
        </w:rPr>
        <w:t>ระดับ</w:t>
      </w:r>
      <w:r w:rsidRPr="003F6C80">
        <w:rPr>
          <w:cs/>
        </w:rPr>
        <w:t xml:space="preserve"> </w:t>
      </w:r>
      <w:r w:rsidRPr="003F6C80">
        <w:rPr>
          <w:cs/>
          <w:lang w:bidi="th-TH"/>
        </w:rPr>
        <w:t>ตั้งแต่ระดับ</w:t>
      </w:r>
      <w:r w:rsidRPr="003F6C80">
        <w:rPr>
          <w:cs/>
        </w:rPr>
        <w:t xml:space="preserve"> 5 (</w:t>
      </w:r>
      <w:r w:rsidRPr="003F6C80">
        <w:rPr>
          <w:cs/>
          <w:lang w:bidi="th-TH"/>
        </w:rPr>
        <w:t>ดีมาก</w:t>
      </w:r>
      <w:r w:rsidRPr="003F6C80">
        <w:rPr>
          <w:cs/>
        </w:rPr>
        <w:t xml:space="preserve">) </w:t>
      </w:r>
      <w:r w:rsidRPr="003F6C80">
        <w:rPr>
          <w:cs/>
          <w:lang w:bidi="th-TH"/>
        </w:rPr>
        <w:t>ถึงระดับ</w:t>
      </w:r>
      <w:r w:rsidRPr="003F6C80">
        <w:rPr>
          <w:cs/>
        </w:rPr>
        <w:t xml:space="preserve"> 0 (</w:t>
      </w:r>
      <w:r w:rsidRPr="003F6C80">
        <w:rPr>
          <w:cs/>
          <w:lang w:bidi="th-TH"/>
        </w:rPr>
        <w:t>วิบัติ</w:t>
      </w:r>
      <w:r w:rsidRPr="003F6C80">
        <w:rPr>
          <w:cs/>
        </w:rPr>
        <w:t xml:space="preserve">) </w:t>
      </w:r>
      <w:r w:rsidRPr="003F6C80">
        <w:rPr>
          <w:cs/>
          <w:lang w:bidi="th-TH"/>
        </w:rPr>
        <w:t>ดังนี้</w:t>
      </w:r>
    </w:p>
    <w:p w14:paraId="13B5E273" w14:textId="77777777" w:rsidR="00954451" w:rsidRPr="003F6C80" w:rsidRDefault="00954451" w:rsidP="00FF17BF">
      <w:pPr>
        <w:pStyle w:val="ListParagraph"/>
        <w:numPr>
          <w:ilvl w:val="0"/>
          <w:numId w:val="34"/>
        </w:numPr>
        <w:contextualSpacing w:val="0"/>
        <w:jc w:val="thaiDistribute"/>
      </w:pPr>
      <w:r w:rsidRPr="003F6C80">
        <w:rPr>
          <w:b/>
          <w:bCs/>
          <w:cs/>
        </w:rPr>
        <w:t>ระดับ 5 (ดีมาก):</w:t>
      </w:r>
      <w:r w:rsidRPr="003F6C80">
        <w:rPr>
          <w:cs/>
        </w:rPr>
        <w:t xml:space="preserve"> </w:t>
      </w:r>
      <w:r w:rsidRPr="003F6C80">
        <w:rPr>
          <w:cs/>
        </w:rPr>
        <w:tab/>
        <w:t>สภาพดีเหมือนใหม่ ไม่มีความเสียหาย.</w:t>
      </w:r>
    </w:p>
    <w:p w14:paraId="43BD249A" w14:textId="77777777" w:rsidR="00954451" w:rsidRPr="003F6C80" w:rsidRDefault="00954451" w:rsidP="00FF17BF">
      <w:pPr>
        <w:pStyle w:val="ListParagraph"/>
        <w:numPr>
          <w:ilvl w:val="0"/>
          <w:numId w:val="34"/>
        </w:numPr>
        <w:contextualSpacing w:val="0"/>
        <w:jc w:val="thaiDistribute"/>
      </w:pPr>
      <w:r w:rsidRPr="003F6C80">
        <w:rPr>
          <w:b/>
          <w:bCs/>
          <w:cs/>
        </w:rPr>
        <w:t>ระดับ 4 (ดีพอใช้):</w:t>
      </w:r>
      <w:r w:rsidRPr="003F6C80">
        <w:rPr>
          <w:cs/>
        </w:rPr>
        <w:tab/>
        <w:t>มีความเสียหายเล็กน้อย ไม่กระทบโครงสร้างหลัก ซ่อมบำรุงตามปกติ</w:t>
      </w:r>
    </w:p>
    <w:p w14:paraId="4A320515" w14:textId="77777777" w:rsidR="00954451" w:rsidRPr="003F6C80" w:rsidRDefault="00954451" w:rsidP="00FF17BF">
      <w:pPr>
        <w:pStyle w:val="ListParagraph"/>
        <w:numPr>
          <w:ilvl w:val="0"/>
          <w:numId w:val="34"/>
        </w:numPr>
        <w:contextualSpacing w:val="0"/>
        <w:jc w:val="thaiDistribute"/>
      </w:pPr>
      <w:r w:rsidRPr="003F6C80">
        <w:rPr>
          <w:b/>
          <w:bCs/>
          <w:cs/>
        </w:rPr>
        <w:t>ระดับ 3 (พอใช้):</w:t>
      </w:r>
      <w:r w:rsidRPr="003F6C80">
        <w:rPr>
          <w:cs/>
        </w:rPr>
        <w:t xml:space="preserve"> </w:t>
      </w:r>
      <w:r w:rsidRPr="003F6C80">
        <w:rPr>
          <w:cs/>
        </w:rPr>
        <w:tab/>
        <w:t>มีความเสียหายปานกลาง ต้องพิจารณาซ่อมบำรุงตามกำหนดเวลา</w:t>
      </w:r>
    </w:p>
    <w:p w14:paraId="7BF9C7FF" w14:textId="77777777" w:rsidR="00954451" w:rsidRPr="003F6C80" w:rsidRDefault="00954451" w:rsidP="00FF17BF">
      <w:pPr>
        <w:pStyle w:val="ListParagraph"/>
        <w:numPr>
          <w:ilvl w:val="0"/>
          <w:numId w:val="34"/>
        </w:numPr>
        <w:contextualSpacing w:val="0"/>
        <w:jc w:val="thaiDistribute"/>
      </w:pPr>
      <w:r w:rsidRPr="003F6C80">
        <w:rPr>
          <w:b/>
          <w:bCs/>
          <w:cs/>
        </w:rPr>
        <w:t>ระดับ 2 (ชำรุด):</w:t>
      </w:r>
      <w:r w:rsidRPr="003F6C80">
        <w:rPr>
          <w:cs/>
        </w:rPr>
        <w:t xml:space="preserve"> </w:t>
      </w:r>
      <w:r w:rsidRPr="003F6C80">
        <w:rPr>
          <w:cs/>
        </w:rPr>
        <w:tab/>
        <w:t>โครงสร้างหลักชำรุด ต้องพิจารณาซ่อมแซมหรือบำรุงพิเศษ</w:t>
      </w:r>
    </w:p>
    <w:p w14:paraId="387A8BE1" w14:textId="77777777" w:rsidR="00954451" w:rsidRPr="003F6C80" w:rsidRDefault="00954451" w:rsidP="00FF17BF">
      <w:pPr>
        <w:pStyle w:val="ListParagraph"/>
        <w:numPr>
          <w:ilvl w:val="0"/>
          <w:numId w:val="34"/>
        </w:numPr>
        <w:contextualSpacing w:val="0"/>
        <w:jc w:val="thaiDistribute"/>
      </w:pPr>
      <w:r w:rsidRPr="003F6C80">
        <w:rPr>
          <w:b/>
          <w:bCs/>
          <w:cs/>
        </w:rPr>
        <w:t xml:space="preserve">ระดับ 1 (วิกฤต): </w:t>
      </w:r>
      <w:r w:rsidRPr="003F6C80">
        <w:rPr>
          <w:b/>
          <w:bCs/>
          <w:cs/>
        </w:rPr>
        <w:tab/>
      </w:r>
      <w:r w:rsidRPr="003F6C80">
        <w:rPr>
          <w:cs/>
        </w:rPr>
        <w:t>โครงสร้างหลักชำรุดเสียหายมาก ต้องซ่อมแซมเร่งด่วนหรือบูรณะ</w:t>
      </w:r>
    </w:p>
    <w:p w14:paraId="50551586" w14:textId="77777777" w:rsidR="00954451" w:rsidRPr="003F6C80" w:rsidRDefault="00954451" w:rsidP="00FF17BF">
      <w:pPr>
        <w:pStyle w:val="ListParagraph"/>
        <w:numPr>
          <w:ilvl w:val="0"/>
          <w:numId w:val="34"/>
        </w:numPr>
        <w:spacing w:after="120"/>
        <w:contextualSpacing w:val="0"/>
        <w:jc w:val="thaiDistribute"/>
      </w:pPr>
      <w:r w:rsidRPr="003F6C80">
        <w:rPr>
          <w:b/>
          <w:bCs/>
          <w:cs/>
        </w:rPr>
        <w:t>ระดับ 0 (วิบัติ):</w:t>
      </w:r>
      <w:r w:rsidRPr="003F6C80">
        <w:rPr>
          <w:cs/>
        </w:rPr>
        <w:t xml:space="preserve"> </w:t>
      </w:r>
      <w:r w:rsidRPr="003F6C80">
        <w:rPr>
          <w:cs/>
        </w:rPr>
        <w:tab/>
        <w:t>ชำรุดเสียหายมาก ต้องทุบทิ้งและก่อสร้างใหม่</w:t>
      </w:r>
    </w:p>
    <w:p w14:paraId="6B2786E6" w14:textId="77777777" w:rsidR="00954451" w:rsidRPr="003F6C80" w:rsidRDefault="00954451" w:rsidP="00954451">
      <w:pPr>
        <w:spacing w:after="120"/>
        <w:jc w:val="thaiDistribute"/>
        <w:rPr>
          <w:lang w:bidi="th-TH"/>
        </w:rPr>
      </w:pPr>
      <w:r w:rsidRPr="003F6C80">
        <w:rPr>
          <w:cs/>
        </w:rPr>
        <w:tab/>
      </w:r>
      <w:r w:rsidRPr="003F6C80">
        <w:rPr>
          <w:cs/>
          <w:lang w:bidi="th-TH"/>
        </w:rPr>
        <w:t>คู่มือฯ</w:t>
      </w:r>
      <w:r w:rsidRPr="003F6C80">
        <w:rPr>
          <w:cs/>
        </w:rPr>
        <w:t xml:space="preserve"> </w:t>
      </w:r>
      <w:r w:rsidRPr="003F6C80">
        <w:rPr>
          <w:cs/>
          <w:lang w:bidi="th-TH"/>
        </w:rPr>
        <w:t>ได้ให้เกณฑ์การจัดลำดับความเสียหายโดยละเอียดสำหรับแต่ละองค์ประกอบ</w:t>
      </w:r>
      <w:r w:rsidRPr="003F6C80">
        <w:rPr>
          <w:cs/>
        </w:rPr>
        <w:t xml:space="preserve"> </w:t>
      </w:r>
      <w:r w:rsidRPr="003F6C80">
        <w:rPr>
          <w:cs/>
          <w:lang w:bidi="th-TH"/>
        </w:rPr>
        <w:t>เช่น</w:t>
      </w:r>
      <w:r w:rsidRPr="003F6C80">
        <w:rPr>
          <w:cs/>
        </w:rPr>
        <w:t xml:space="preserve"> </w:t>
      </w:r>
      <w:r w:rsidRPr="003F6C80">
        <w:rPr>
          <w:cs/>
          <w:lang w:bidi="th-TH"/>
        </w:rPr>
        <w:t>พื้นสะพาน</w:t>
      </w:r>
      <w:r w:rsidRPr="003F6C80">
        <w:t xml:space="preserve">, </w:t>
      </w:r>
      <w:r w:rsidRPr="003F6C80">
        <w:rPr>
          <w:cs/>
          <w:lang w:bidi="th-TH"/>
        </w:rPr>
        <w:t>คานตามยาว</w:t>
      </w:r>
      <w:r w:rsidRPr="003F6C80">
        <w:t xml:space="preserve">, </w:t>
      </w:r>
      <w:r w:rsidRPr="003F6C80">
        <w:rPr>
          <w:cs/>
          <w:lang w:bidi="th-TH"/>
        </w:rPr>
        <w:t>เสาตอม่อ</w:t>
      </w:r>
      <w:r w:rsidRPr="003F6C80">
        <w:rPr>
          <w:cs/>
        </w:rPr>
        <w:t xml:space="preserve"> </w:t>
      </w:r>
      <w:r w:rsidRPr="003F6C80">
        <w:rPr>
          <w:cs/>
          <w:lang w:bidi="th-TH"/>
        </w:rPr>
        <w:t>เกณฑ์เหล่านี้มักอ้างอิงถึงลักษณะที่มองเห็นได้</w:t>
      </w:r>
      <w:r w:rsidRPr="003F6C80">
        <w:rPr>
          <w:cs/>
        </w:rPr>
        <w:t xml:space="preserve"> </w:t>
      </w:r>
      <w:r w:rsidRPr="003F6C80">
        <w:rPr>
          <w:cs/>
          <w:lang w:bidi="th-TH"/>
        </w:rPr>
        <w:t>เช่น</w:t>
      </w:r>
      <w:r w:rsidRPr="003F6C80">
        <w:rPr>
          <w:cs/>
        </w:rPr>
        <w:t xml:space="preserve"> </w:t>
      </w:r>
      <w:r w:rsidRPr="003F6C80">
        <w:rPr>
          <w:cs/>
          <w:lang w:bidi="th-TH"/>
        </w:rPr>
        <w:t>ความกว้างของรอยแตก</w:t>
      </w:r>
      <w:r w:rsidRPr="003F6C80">
        <w:t xml:space="preserve">, </w:t>
      </w:r>
      <w:r w:rsidRPr="003F6C80">
        <w:rPr>
          <w:cs/>
          <w:lang w:bidi="th-TH"/>
        </w:rPr>
        <w:t>ความลึกของการหลุดล่อน</w:t>
      </w:r>
      <w:r w:rsidRPr="003F6C80">
        <w:t xml:space="preserve">, </w:t>
      </w:r>
      <w:r w:rsidRPr="003F6C80">
        <w:rPr>
          <w:cs/>
          <w:lang w:bidi="th-TH"/>
        </w:rPr>
        <w:t>การมองเห็นเหล็กเสริม</w:t>
      </w:r>
      <w:r w:rsidRPr="003F6C80">
        <w:t xml:space="preserve">, </w:t>
      </w:r>
      <w:r w:rsidRPr="003F6C80">
        <w:rPr>
          <w:cs/>
          <w:lang w:bidi="th-TH"/>
        </w:rPr>
        <w:t>ระดับการเกิดสนิม</w:t>
      </w:r>
      <w:r w:rsidRPr="003F6C80">
        <w:t xml:space="preserve">, </w:t>
      </w:r>
      <w:r w:rsidRPr="003F6C80">
        <w:rPr>
          <w:cs/>
          <w:lang w:bidi="th-TH"/>
        </w:rPr>
        <w:t>หรือระดับการทรุดตัวเอียงตัว</w:t>
      </w:r>
      <w:r w:rsidRPr="003F6C80">
        <w:rPr>
          <w:cs/>
        </w:rPr>
        <w:t xml:space="preserve"> </w:t>
      </w:r>
      <w:r w:rsidRPr="003F6C80">
        <w:rPr>
          <w:cs/>
          <w:lang w:bidi="th-TH"/>
        </w:rPr>
        <w:t>นอกจากนี้</w:t>
      </w:r>
      <w:r w:rsidRPr="003F6C80">
        <w:rPr>
          <w:cs/>
        </w:rPr>
        <w:t xml:space="preserve"> </w:t>
      </w:r>
      <w:r w:rsidRPr="003F6C80">
        <w:rPr>
          <w:cs/>
          <w:lang w:bidi="th-TH"/>
        </w:rPr>
        <w:t>ยังมีตัวอย่างภาพถ่ายประกอบการจัดลำดับในแต่ละระดับ</w:t>
      </w:r>
      <w:r w:rsidRPr="003F6C80">
        <w:rPr>
          <w:cs/>
        </w:rPr>
        <w:t xml:space="preserve"> </w:t>
      </w:r>
      <w:r w:rsidRPr="003F6C80">
        <w:rPr>
          <w:cs/>
          <w:lang w:bidi="th-TH"/>
        </w:rPr>
        <w:t>เพื่อช่วยลดความเป็นอัตวิสัยและเพิ่มความสอดคล้องในการประเมินของผู้ตรวจสอบแต่ละคน</w:t>
      </w:r>
      <w:r w:rsidRPr="003F6C80">
        <w:rPr>
          <w:cs/>
        </w:rPr>
        <w:t xml:space="preserve"> </w:t>
      </w:r>
      <w:r w:rsidRPr="003F6C80">
        <w:rPr>
          <w:cs/>
          <w:lang w:bidi="th-TH"/>
        </w:rPr>
        <w:t>คะแนนที่ได้จากแต่ละชิ้นส่วนจะนำไปสู่การประเมินสภาพโดยรวมของสะพาน</w:t>
      </w:r>
      <w:r w:rsidRPr="003F6C80">
        <w:rPr>
          <w:cs/>
        </w:rPr>
        <w:t xml:space="preserve"> (</w:t>
      </w:r>
      <w:r w:rsidRPr="003F6C80">
        <w:t xml:space="preserve">Overall Condition Rating - OCR) </w:t>
      </w:r>
      <w:r w:rsidRPr="003F6C80">
        <w:rPr>
          <w:cs/>
          <w:lang w:bidi="th-TH"/>
        </w:rPr>
        <w:t>ซึ่งใช้ในการจัดลำดับความสำคัญในการบำรุงรักษาต่อไป</w:t>
      </w:r>
    </w:p>
    <w:p w14:paraId="666F21DC" w14:textId="77777777" w:rsidR="005372C1" w:rsidRPr="003F6C80" w:rsidRDefault="008512F2" w:rsidP="00CB1094">
      <w:pPr>
        <w:pStyle w:val="ENG-H2"/>
      </w:pPr>
      <w:bookmarkStart w:id="66" w:name="_Toc241944229"/>
      <w:r w:rsidRPr="003F6C80">
        <w:rPr>
          <w:cs/>
        </w:rPr>
        <w:t>พอยต์คลาวด์</w:t>
      </w:r>
      <w:r w:rsidR="006336C6" w:rsidRPr="003F6C80">
        <w:rPr>
          <w:cs/>
        </w:rPr>
        <w:t xml:space="preserve"> 3 มิติ</w:t>
      </w:r>
      <w:r w:rsidR="00FB563A" w:rsidRPr="003F6C80">
        <w:rPr>
          <w:cs/>
        </w:rPr>
        <w:t xml:space="preserve"> (3D Point Cloud)</w:t>
      </w:r>
      <w:bookmarkEnd w:id="66"/>
    </w:p>
    <w:p w14:paraId="5072DBF3" w14:textId="77777777" w:rsidR="006336C6" w:rsidRPr="003F6C80" w:rsidRDefault="006336C6" w:rsidP="00C22864">
      <w:pPr>
        <w:spacing w:after="120"/>
        <w:ind w:firstLine="720"/>
        <w:jc w:val="thaiDistribute"/>
        <w:rPr>
          <w:lang w:bidi="th-TH"/>
        </w:rPr>
      </w:pPr>
      <w:r w:rsidRPr="003F6C80">
        <w:rPr>
          <w:cs/>
          <w:lang w:bidi="th-TH"/>
        </w:rPr>
        <w:t>พอยต์คลาวด์คือเซตของจุดข้อมูลที่กระจายอยู่ในปริภูมิ 3 มิติ ซึ่งประกอบไปด้วยหลายชั้นข้อมูล ได้แก่ ค่าพิกัดคาร์ทีเชียน (</w:t>
      </w:r>
      <w:r w:rsidRPr="003F6C80">
        <w:rPr>
          <w:lang w:bidi="th-TH"/>
        </w:rPr>
        <w:t>X, Y, Z</w:t>
      </w:r>
      <w:r w:rsidRPr="003F6C80">
        <w:rPr>
          <w:cs/>
          <w:lang w:bidi="th-TH"/>
        </w:rPr>
        <w:t>)</w:t>
      </w:r>
      <w:r w:rsidRPr="003F6C80">
        <w:rPr>
          <w:lang w:bidi="th-TH"/>
        </w:rPr>
        <w:t xml:space="preserve">, </w:t>
      </w:r>
      <w:r w:rsidRPr="003F6C80">
        <w:rPr>
          <w:cs/>
          <w:lang w:bidi="th-TH"/>
        </w:rPr>
        <w:t>คุณลักษณะทางด้านสีและความเข้ม (</w:t>
      </w:r>
      <w:r w:rsidRPr="003F6C80">
        <w:rPr>
          <w:lang w:bidi="th-TH"/>
        </w:rPr>
        <w:t>Intensity)</w:t>
      </w:r>
      <w:r w:rsidRPr="003F6C80">
        <w:rPr>
          <w:cs/>
          <w:lang w:bidi="th-TH"/>
        </w:rPr>
        <w:t xml:space="preserve"> และสามารถใส่ข้อมูลเพิ่มเติมลงไปในโครงสร้างได้ เช่น เวกเตอร์ตั้งฉากผิว</w:t>
      </w:r>
      <w:r w:rsidRPr="003F6C80">
        <w:rPr>
          <w:lang w:bidi="th-TH"/>
        </w:rPr>
        <w:t xml:space="preserve">, </w:t>
      </w:r>
      <w:r w:rsidRPr="003F6C80">
        <w:rPr>
          <w:cs/>
          <w:lang w:bidi="th-TH"/>
        </w:rPr>
        <w:t>ป้ายกำกับประเภทวัสดุ และเวลาเก็บข้อมูล เป็นต้น กล่าวได้ว่าพอยต์คลาวด์เป็น การแทนค่าพื้นผิวของวัตถุจริงในรูปแบบดิจิทัล โดยไม่มีการเชื่อมต่อระหว่างจุดอย่างชัดเจน พอยต์คลาวด์ 3 มิติเป็นแหล่งข้อมูลที่มีคุณค่าสูงและได้รับความนิยมอย่างมากในอุตสาหกรรมก่อสร้าง โดยมีการนำไปใช้งานด้านต่าง ๆ ได้แก่ การสร้างแบบจำลอง 3 มิติ</w:t>
      </w:r>
      <w:r w:rsidRPr="003F6C80">
        <w:t xml:space="preserve">, </w:t>
      </w:r>
      <w:r w:rsidRPr="003F6C80">
        <w:rPr>
          <w:cs/>
          <w:lang w:bidi="th-TH"/>
        </w:rPr>
        <w:t>การจัดการความปลอดภัย</w:t>
      </w:r>
      <w:r w:rsidRPr="003F6C80">
        <w:t xml:space="preserve">, </w:t>
      </w:r>
      <w:r w:rsidRPr="003F6C80">
        <w:rPr>
          <w:cs/>
          <w:lang w:bidi="th-TH"/>
        </w:rPr>
        <w:t>การวิเคราะห์สมรรถนะของอาคาร และการติดตามความคืบหน้าของโครงการ</w:t>
      </w:r>
    </w:p>
    <w:p w14:paraId="616CC9C0" w14:textId="77777777" w:rsidR="006336C6" w:rsidRPr="003F6C80" w:rsidRDefault="006336C6" w:rsidP="00C22864">
      <w:pPr>
        <w:spacing w:after="120"/>
        <w:ind w:firstLine="720"/>
        <w:jc w:val="thaiDistribute"/>
        <w:rPr>
          <w:lang w:bidi="th-TH"/>
        </w:rPr>
      </w:pPr>
      <w:r w:rsidRPr="003F6C80">
        <w:rPr>
          <w:cs/>
          <w:lang w:bidi="th-TH"/>
        </w:rPr>
        <w:t xml:space="preserve">รูปแบบ </w:t>
      </w:r>
      <w:r w:rsidRPr="003F6C80">
        <w:t xml:space="preserve">LAS </w:t>
      </w:r>
      <w:r w:rsidRPr="003F6C80">
        <w:rPr>
          <w:cs/>
          <w:lang w:bidi="th-TH"/>
        </w:rPr>
        <w:t xml:space="preserve">ใช้สำหรับจัดเก็บข้อมูลพอยต์คลาวด์จาก </w:t>
      </w:r>
      <w:r w:rsidRPr="003F6C80">
        <w:t xml:space="preserve">LiDAR </w:t>
      </w:r>
      <w:r w:rsidRPr="003F6C80">
        <w:rPr>
          <w:cs/>
          <w:lang w:bidi="th-TH"/>
        </w:rPr>
        <w:t>โดยมีโครงสร้างแบบไบนารี</w:t>
      </w:r>
      <w:r w:rsidRPr="003F6C80">
        <w:t xml:space="preserve"> </w:t>
      </w:r>
      <w:r w:rsidRPr="003F6C80">
        <w:rPr>
          <w:cs/>
          <w:lang w:bidi="th-TH"/>
        </w:rPr>
        <w:t xml:space="preserve">ประกอบด้วย 3 ส่วนหลัก ได้แก่ </w:t>
      </w:r>
      <w:r w:rsidRPr="003F6C80">
        <w:t xml:space="preserve">header file area </w:t>
      </w:r>
      <w:r w:rsidRPr="003F6C80">
        <w:rPr>
          <w:cs/>
          <w:lang w:bidi="th-TH"/>
        </w:rPr>
        <w:t>ที่ระบุจำนวนจุดทั้งหมด</w:t>
      </w:r>
      <w:r w:rsidRPr="003F6C80">
        <w:t xml:space="preserve"> </w:t>
      </w:r>
      <w:r w:rsidRPr="003F6C80">
        <w:rPr>
          <w:cs/>
          <w:lang w:bidi="th-TH"/>
        </w:rPr>
        <w:t>ช่วงข้อมูล และมิติของแต่ละจุด</w:t>
      </w:r>
      <w:r w:rsidR="00F93F19" w:rsidRPr="003F6C80">
        <w:rPr>
          <w:lang w:bidi="th-TH"/>
        </w:rPr>
        <w:t xml:space="preserve">, </w:t>
      </w:r>
      <w:r w:rsidRPr="003F6C80">
        <w:t xml:space="preserve">variable-length record area </w:t>
      </w:r>
      <w:r w:rsidRPr="003F6C80">
        <w:rPr>
          <w:cs/>
          <w:lang w:bidi="th-TH"/>
        </w:rPr>
        <w:t>ที่เก็บระบบพิกัดและมิติเพิ่มเติม</w:t>
      </w:r>
      <w:r w:rsidR="00F93F19" w:rsidRPr="003F6C80">
        <w:rPr>
          <w:lang w:bidi="th-TH"/>
        </w:rPr>
        <w:t xml:space="preserve"> </w:t>
      </w:r>
      <w:r w:rsidRPr="003F6C80">
        <w:rPr>
          <w:cs/>
          <w:lang w:bidi="th-TH"/>
        </w:rPr>
        <w:t xml:space="preserve">และ </w:t>
      </w:r>
      <w:r w:rsidRPr="003F6C80">
        <w:t xml:space="preserve">point set record area </w:t>
      </w:r>
      <w:r w:rsidRPr="003F6C80">
        <w:rPr>
          <w:cs/>
          <w:lang w:bidi="th-TH"/>
        </w:rPr>
        <w:t>ที่เก็บ</w:t>
      </w:r>
      <w:r w:rsidR="00F93F19" w:rsidRPr="003F6C80">
        <w:rPr>
          <w:cs/>
          <w:lang w:bidi="th-TH"/>
        </w:rPr>
        <w:t>ชั้นข้อมูลต่าง ๆ ไว้ด้านใน</w:t>
      </w:r>
    </w:p>
    <w:p w14:paraId="2584A7BD" w14:textId="77777777" w:rsidR="003F6C80" w:rsidRDefault="003F6C80" w:rsidP="00CB1094">
      <w:pPr>
        <w:pStyle w:val="ENG-H2"/>
      </w:pPr>
      <w:bookmarkStart w:id="67" w:name="_Toc241944230"/>
      <w:r w:rsidRPr="003F6C80">
        <w:rPr>
          <w:cs/>
        </w:rPr>
        <w:t>การตรวจวัดระยะด้วยแสงเลเซอร์</w:t>
      </w:r>
      <w:r w:rsidRPr="003F6C80">
        <w:t xml:space="preserve"> (Light Detection and Ranging, LiDAR)</w:t>
      </w:r>
      <w:bookmarkEnd w:id="67"/>
    </w:p>
    <w:p w14:paraId="6D23C118" w14:textId="77777777" w:rsidR="00C75223" w:rsidRPr="00C75223" w:rsidRDefault="00C75223" w:rsidP="007F7223">
      <w:pPr>
        <w:pStyle w:val="ENG-H3"/>
      </w:pPr>
      <w:bookmarkStart w:id="68" w:name="_Toc241944231"/>
      <w:r>
        <w:rPr>
          <w:rFonts w:hint="cs"/>
          <w:cs/>
        </w:rPr>
        <w:t xml:space="preserve">ความหมายของ </w:t>
      </w:r>
      <w:r>
        <w:t>LiDAR</w:t>
      </w:r>
      <w:bookmarkEnd w:id="68"/>
    </w:p>
    <w:p w14:paraId="0FB3A1D8" w14:textId="77777777" w:rsidR="00C75223" w:rsidRDefault="00C75223" w:rsidP="008868C8">
      <w:pPr>
        <w:spacing w:after="120"/>
        <w:ind w:firstLine="720"/>
        <w:jc w:val="thaiDistribute"/>
        <w:rPr>
          <w:rFonts w:eastAsia="Times New Roman"/>
          <w:lang w:eastAsia="en-US"/>
        </w:rPr>
      </w:pPr>
      <w:r w:rsidRPr="00C75223">
        <w:rPr>
          <w:rFonts w:eastAsia="Times New Roman"/>
          <w:b/>
          <w:bCs/>
          <w:lang w:eastAsia="en-US"/>
        </w:rPr>
        <w:t>LiDAR</w:t>
      </w:r>
      <w:r w:rsidRPr="00C75223">
        <w:rPr>
          <w:rFonts w:eastAsia="Times New Roman"/>
          <w:lang w:eastAsia="en-US"/>
        </w:rPr>
        <w:t xml:space="preserve"> </w:t>
      </w:r>
      <w:r w:rsidRPr="00C75223">
        <w:rPr>
          <w:rFonts w:eastAsia="Times New Roman"/>
          <w:cs/>
          <w:lang w:eastAsia="en-US" w:bidi="th-TH"/>
        </w:rPr>
        <w:t>หรือ</w:t>
      </w:r>
      <w:r w:rsidRPr="00C75223">
        <w:rPr>
          <w:rFonts w:eastAsia="Times New Roman"/>
          <w:lang w:eastAsia="en-US"/>
        </w:rPr>
        <w:t xml:space="preserve"> </w:t>
      </w:r>
      <w:r w:rsidRPr="00C75223">
        <w:rPr>
          <w:rFonts w:eastAsia="Times New Roman"/>
          <w:b/>
          <w:bCs/>
          <w:cs/>
          <w:lang w:eastAsia="en-US" w:bidi="th-TH"/>
        </w:rPr>
        <w:t>การตรวจวัดระยะด้วยแสงเลเซอร์</w:t>
      </w:r>
      <w:r w:rsidRPr="00C75223">
        <w:rPr>
          <w:rFonts w:eastAsia="Times New Roman"/>
          <w:lang w:eastAsia="en-US"/>
        </w:rPr>
        <w:t xml:space="preserve"> (Light Detection and Ranging) </w:t>
      </w:r>
      <w:r w:rsidRPr="00C75223">
        <w:rPr>
          <w:rFonts w:eastAsia="Times New Roman"/>
          <w:cs/>
          <w:lang w:eastAsia="en-US" w:bidi="th-TH"/>
        </w:rPr>
        <w:t>เป็นเทคโนโลยีตรวจวัดเชิงรุกที่ระบบจะปล่อยพัลส์เลเซอร์ออกไปยังวัตถุหรือพื้นผิว</w:t>
      </w:r>
      <w:r w:rsidRPr="00C75223">
        <w:rPr>
          <w:rFonts w:eastAsia="Times New Roman"/>
          <w:cs/>
          <w:lang w:eastAsia="en-US"/>
        </w:rPr>
        <w:t xml:space="preserve"> </w:t>
      </w:r>
      <w:r w:rsidRPr="00C75223">
        <w:rPr>
          <w:rFonts w:eastAsia="Times New Roman"/>
          <w:cs/>
          <w:lang w:eastAsia="en-US" w:bidi="th-TH"/>
        </w:rPr>
        <w:t>แล้ววัดสัญญาณสะท้อนกลับเพื่อนำมาคำนวณระยะทาง</w:t>
      </w:r>
      <w:r w:rsidRPr="00C75223">
        <w:rPr>
          <w:rFonts w:eastAsia="Times New Roman"/>
          <w:cs/>
          <w:lang w:eastAsia="en-US"/>
        </w:rPr>
        <w:t xml:space="preserve"> </w:t>
      </w:r>
      <w:r w:rsidRPr="00C75223">
        <w:rPr>
          <w:rFonts w:eastAsia="Times New Roman"/>
          <w:cs/>
          <w:lang w:eastAsia="en-US" w:bidi="th-TH"/>
        </w:rPr>
        <w:t>จากนั้นจึงแปลงผลการวัดให้เป็นข้อมูลเชิงเรขาคณิตสามมิติของสภาพแวดล้อม</w:t>
      </w:r>
      <w:r w:rsidRPr="00C75223">
        <w:rPr>
          <w:rFonts w:eastAsia="Times New Roman"/>
          <w:cs/>
          <w:lang w:eastAsia="en-US"/>
        </w:rPr>
        <w:t xml:space="preserve"> </w:t>
      </w:r>
      <w:r w:rsidRPr="00C75223">
        <w:rPr>
          <w:rFonts w:eastAsia="Times New Roman"/>
          <w:cs/>
          <w:lang w:eastAsia="en-US" w:bidi="th-TH"/>
        </w:rPr>
        <w:t>เทคโนโลยีนี้จึงถูกใช้เป็นเครื่องมือสำคัญสำหรับการได้มาซึ่งข้อมูล</w:t>
      </w:r>
      <w:r w:rsidRPr="00C75223">
        <w:rPr>
          <w:rFonts w:eastAsia="Times New Roman"/>
          <w:cs/>
          <w:lang w:eastAsia="en-US"/>
        </w:rPr>
        <w:t xml:space="preserve"> </w:t>
      </w:r>
      <w:r w:rsidRPr="00C75223">
        <w:rPr>
          <w:rFonts w:eastAsia="Times New Roman"/>
          <w:lang w:eastAsia="en-US"/>
        </w:rPr>
        <w:t xml:space="preserve">3 </w:t>
      </w:r>
      <w:r w:rsidRPr="00C75223">
        <w:rPr>
          <w:rFonts w:eastAsia="Times New Roman"/>
          <w:cs/>
          <w:lang w:eastAsia="en-US" w:bidi="th-TH"/>
        </w:rPr>
        <w:t>มิติโดยตรงในงานสำรวจภูมิประเทศ</w:t>
      </w:r>
      <w:r w:rsidRPr="00C75223">
        <w:rPr>
          <w:rFonts w:eastAsia="Times New Roman"/>
          <w:cs/>
          <w:lang w:eastAsia="en-US"/>
        </w:rPr>
        <w:t xml:space="preserve"> </w:t>
      </w:r>
      <w:r w:rsidRPr="00C75223">
        <w:rPr>
          <w:rFonts w:eastAsia="Times New Roman"/>
          <w:cs/>
          <w:lang w:eastAsia="en-US" w:bidi="th-TH"/>
        </w:rPr>
        <w:t>งานสิ่งแวดล้อม</w:t>
      </w:r>
      <w:r w:rsidRPr="00C75223">
        <w:rPr>
          <w:rFonts w:eastAsia="Times New Roman"/>
          <w:cs/>
          <w:lang w:eastAsia="en-US"/>
        </w:rPr>
        <w:t xml:space="preserve"> </w:t>
      </w:r>
      <w:r w:rsidRPr="00C75223">
        <w:rPr>
          <w:rFonts w:eastAsia="Times New Roman"/>
          <w:cs/>
          <w:lang w:eastAsia="en-US" w:bidi="th-TH"/>
        </w:rPr>
        <w:t>และงานรับรู้สภาพแวดล้อมของยานยนต์</w:t>
      </w:r>
      <w:r w:rsidRPr="00C75223">
        <w:rPr>
          <w:rFonts w:eastAsia="Times New Roman"/>
          <w:lang w:eastAsia="en-US"/>
        </w:rPr>
        <w:t xml:space="preserve"> </w:t>
      </w:r>
    </w:p>
    <w:p w14:paraId="79549323" w14:textId="77777777" w:rsidR="00C75223" w:rsidRDefault="00C75223" w:rsidP="008868C8">
      <w:pPr>
        <w:spacing w:after="120"/>
        <w:ind w:firstLine="720"/>
        <w:jc w:val="thaiDistribute"/>
        <w:rPr>
          <w:rFonts w:eastAsia="Times New Roman"/>
          <w:lang w:eastAsia="en-US" w:bidi="th-TH"/>
        </w:rPr>
      </w:pPr>
      <w:r w:rsidRPr="00C75223">
        <w:rPr>
          <w:rFonts w:eastAsia="Times New Roman"/>
          <w:cs/>
          <w:lang w:eastAsia="en-US" w:bidi="th-TH"/>
        </w:rPr>
        <w:t>ในเชิงหลักการ</w:t>
      </w:r>
      <w:r w:rsidRPr="00C75223">
        <w:rPr>
          <w:rFonts w:eastAsia="Times New Roman"/>
          <w:cs/>
          <w:lang w:eastAsia="en-US"/>
        </w:rPr>
        <w:t xml:space="preserve"> </w:t>
      </w:r>
      <w:r w:rsidRPr="00C75223">
        <w:rPr>
          <w:rFonts w:eastAsia="Times New Roman"/>
          <w:lang w:eastAsia="en-US"/>
        </w:rPr>
        <w:t xml:space="preserve">LiDAR </w:t>
      </w:r>
      <w:r w:rsidRPr="00C75223">
        <w:rPr>
          <w:rFonts w:eastAsia="Times New Roman"/>
          <w:cs/>
          <w:lang w:eastAsia="en-US" w:bidi="th-TH"/>
        </w:rPr>
        <w:t>ไม่ได้ให้เพียงตำแหน่งเชิงพื้นที่ของจุดวัดเท่านั้น</w:t>
      </w:r>
      <w:r w:rsidRPr="00C75223">
        <w:rPr>
          <w:rFonts w:eastAsia="Times New Roman"/>
          <w:cs/>
          <w:lang w:eastAsia="en-US"/>
        </w:rPr>
        <w:t xml:space="preserve"> </w:t>
      </w:r>
      <w:r w:rsidRPr="00C75223">
        <w:rPr>
          <w:rFonts w:eastAsia="Times New Roman"/>
          <w:cs/>
          <w:lang w:eastAsia="en-US" w:bidi="th-TH"/>
        </w:rPr>
        <w:t>แต่ยังให้ข้อมูลประกอบอื่น</w:t>
      </w:r>
      <w:r w:rsidRPr="00C75223">
        <w:rPr>
          <w:rFonts w:eastAsia="Times New Roman"/>
          <w:cs/>
          <w:lang w:eastAsia="en-US"/>
        </w:rPr>
        <w:t xml:space="preserve"> </w:t>
      </w:r>
      <w:r w:rsidRPr="00C75223">
        <w:rPr>
          <w:rFonts w:eastAsia="Times New Roman"/>
          <w:cs/>
          <w:lang w:eastAsia="en-US" w:bidi="th-TH"/>
        </w:rPr>
        <w:t>เช่น</w:t>
      </w:r>
      <w:r w:rsidRPr="00C75223">
        <w:rPr>
          <w:rFonts w:eastAsia="Times New Roman"/>
          <w:cs/>
          <w:lang w:eastAsia="en-US"/>
        </w:rPr>
        <w:t xml:space="preserve"> </w:t>
      </w:r>
      <w:r w:rsidRPr="00C75223">
        <w:rPr>
          <w:rFonts w:eastAsia="Times New Roman"/>
          <w:cs/>
          <w:lang w:eastAsia="en-US" w:bidi="th-TH"/>
        </w:rPr>
        <w:t>ค่าความเข้มสัญญาณสะท้อน</w:t>
      </w:r>
      <w:r>
        <w:rPr>
          <w:rFonts w:eastAsia="Times New Roman"/>
          <w:lang w:eastAsia="en-US"/>
        </w:rPr>
        <w:t xml:space="preserve"> </w:t>
      </w:r>
      <w:r w:rsidRPr="00C75223">
        <w:rPr>
          <w:rFonts w:eastAsia="Times New Roman"/>
          <w:cs/>
          <w:lang w:eastAsia="en-US" w:bidi="th-TH"/>
        </w:rPr>
        <w:t>ซึ่งช่วยเพิ่มศักยภาพในการจำแนกพื้นผิวและวัตถุ</w:t>
      </w:r>
      <w:r w:rsidRPr="00C75223">
        <w:rPr>
          <w:rFonts w:eastAsia="Times New Roman"/>
          <w:cs/>
          <w:lang w:eastAsia="en-US"/>
        </w:rPr>
        <w:t xml:space="preserve"> </w:t>
      </w:r>
      <w:r>
        <w:rPr>
          <w:rFonts w:eastAsia="Times New Roman" w:hint="cs"/>
          <w:cs/>
          <w:lang w:eastAsia="en-US" w:bidi="th-TH"/>
        </w:rPr>
        <w:t xml:space="preserve">นอกจากนี้ </w:t>
      </w:r>
      <w:r w:rsidRPr="00C75223">
        <w:rPr>
          <w:rFonts w:eastAsia="Times New Roman"/>
          <w:cs/>
          <w:lang w:eastAsia="en-US" w:bidi="th-TH"/>
        </w:rPr>
        <w:t>ระบบสามารถติดตั้งได้บนหลายแพลตฟอร์ม</w:t>
      </w:r>
      <w:r w:rsidRPr="00C75223">
        <w:rPr>
          <w:rFonts w:eastAsia="Times New Roman"/>
          <w:cs/>
          <w:lang w:eastAsia="en-US"/>
        </w:rPr>
        <w:t xml:space="preserve"> </w:t>
      </w:r>
      <w:r w:rsidRPr="00C75223">
        <w:rPr>
          <w:rFonts w:eastAsia="Times New Roman"/>
          <w:cs/>
          <w:lang w:eastAsia="en-US" w:bidi="th-TH"/>
        </w:rPr>
        <w:t>เช่น</w:t>
      </w:r>
      <w:r w:rsidRPr="00C75223">
        <w:rPr>
          <w:rFonts w:eastAsia="Times New Roman"/>
          <w:cs/>
          <w:lang w:eastAsia="en-US"/>
        </w:rPr>
        <w:t xml:space="preserve"> </w:t>
      </w:r>
      <w:r w:rsidRPr="00C75223">
        <w:rPr>
          <w:rFonts w:eastAsia="Times New Roman"/>
          <w:cs/>
          <w:lang w:eastAsia="en-US" w:bidi="th-TH"/>
        </w:rPr>
        <w:t>อากาศยาน</w:t>
      </w:r>
      <w:r w:rsidRPr="00C75223">
        <w:rPr>
          <w:rFonts w:eastAsia="Times New Roman"/>
          <w:cs/>
          <w:lang w:eastAsia="en-US"/>
        </w:rPr>
        <w:t xml:space="preserve"> </w:t>
      </w:r>
      <w:r w:rsidRPr="00C75223">
        <w:rPr>
          <w:rFonts w:eastAsia="Times New Roman"/>
          <w:cs/>
          <w:lang w:eastAsia="en-US" w:bidi="th-TH"/>
        </w:rPr>
        <w:t>รถยนต์</w:t>
      </w:r>
      <w:r w:rsidRPr="00C75223">
        <w:rPr>
          <w:rFonts w:eastAsia="Times New Roman"/>
          <w:cs/>
          <w:lang w:eastAsia="en-US"/>
        </w:rPr>
        <w:t xml:space="preserve"> </w:t>
      </w:r>
      <w:r w:rsidRPr="00C75223">
        <w:rPr>
          <w:rFonts w:eastAsia="Times New Roman"/>
          <w:cs/>
          <w:lang w:eastAsia="en-US" w:bidi="th-TH"/>
        </w:rPr>
        <w:t>ขาตั้งภาคพื้นดิน</w:t>
      </w:r>
      <w:r w:rsidRPr="00C75223">
        <w:rPr>
          <w:rFonts w:eastAsia="Times New Roman"/>
          <w:cs/>
          <w:lang w:eastAsia="en-US"/>
        </w:rPr>
        <w:t xml:space="preserve"> </w:t>
      </w:r>
      <w:r w:rsidRPr="00C75223">
        <w:rPr>
          <w:rFonts w:eastAsia="Times New Roman"/>
          <w:cs/>
          <w:lang w:eastAsia="en-US" w:bidi="th-TH"/>
        </w:rPr>
        <w:t>และดาวเทียม</w:t>
      </w:r>
      <w:r w:rsidRPr="00C75223">
        <w:rPr>
          <w:rFonts w:eastAsia="Times New Roman"/>
          <w:cs/>
          <w:lang w:eastAsia="en-US"/>
        </w:rPr>
        <w:t xml:space="preserve"> </w:t>
      </w:r>
      <w:r w:rsidRPr="00C75223">
        <w:rPr>
          <w:rFonts w:eastAsia="Times New Roman"/>
          <w:cs/>
          <w:lang w:eastAsia="en-US" w:bidi="th-TH"/>
        </w:rPr>
        <w:t>ทำให้</w:t>
      </w:r>
      <w:r w:rsidRPr="00C75223">
        <w:rPr>
          <w:rFonts w:eastAsia="Times New Roman"/>
          <w:cs/>
          <w:lang w:eastAsia="en-US"/>
        </w:rPr>
        <w:t xml:space="preserve"> </w:t>
      </w:r>
      <w:r w:rsidRPr="00C75223">
        <w:rPr>
          <w:rFonts w:eastAsia="Times New Roman"/>
          <w:lang w:eastAsia="en-US"/>
        </w:rPr>
        <w:t xml:space="preserve">LiDAR </w:t>
      </w:r>
      <w:r w:rsidRPr="00C75223">
        <w:rPr>
          <w:rFonts w:eastAsia="Times New Roman"/>
          <w:cs/>
          <w:lang w:eastAsia="en-US" w:bidi="th-TH"/>
        </w:rPr>
        <w:t>เป็นเทคโนโลยีที่มีความยืดหยุ่นสูงและตอบโจทย์งานได้ตั้งแต่มาตราส่วนวัตถุ</w:t>
      </w:r>
      <w:r w:rsidRPr="00C75223">
        <w:rPr>
          <w:rFonts w:eastAsia="Times New Roman"/>
          <w:cs/>
          <w:lang w:eastAsia="en-US"/>
        </w:rPr>
        <w:t xml:space="preserve"> </w:t>
      </w:r>
      <w:r w:rsidRPr="00C75223">
        <w:rPr>
          <w:rFonts w:eastAsia="Times New Roman"/>
          <w:cs/>
          <w:lang w:eastAsia="en-US" w:bidi="th-TH"/>
        </w:rPr>
        <w:t>ไปจนถึงมาตราส่วนภูมิภาคและระดับโลก</w:t>
      </w:r>
    </w:p>
    <w:p w14:paraId="3C9DA458" w14:textId="77777777" w:rsidR="00C75223" w:rsidRDefault="00C75223" w:rsidP="007F7223">
      <w:pPr>
        <w:pStyle w:val="ENG-H3"/>
      </w:pPr>
      <w:bookmarkStart w:id="69" w:name="_Toc241944232"/>
      <w:r w:rsidRPr="00C75223">
        <w:rPr>
          <w:cs/>
        </w:rPr>
        <w:t xml:space="preserve">กระบวนการทำงานของ </w:t>
      </w:r>
      <w:r w:rsidRPr="00C75223">
        <w:t>LiDAR</w:t>
      </w:r>
      <w:bookmarkEnd w:id="69"/>
    </w:p>
    <w:p w14:paraId="06B69CEA" w14:textId="77777777" w:rsidR="00C75223" w:rsidRPr="00C75223" w:rsidRDefault="00C75223" w:rsidP="008868C8">
      <w:pPr>
        <w:spacing w:after="120"/>
        <w:ind w:firstLine="720"/>
        <w:jc w:val="thaiDistribute"/>
        <w:rPr>
          <w:rFonts w:eastAsia="Times New Roman"/>
          <w:lang w:eastAsia="en-US"/>
        </w:rPr>
      </w:pPr>
      <w:r w:rsidRPr="00C75223">
        <w:rPr>
          <w:rFonts w:eastAsia="Times New Roman"/>
          <w:cs/>
          <w:lang w:eastAsia="en-US" w:bidi="th-TH"/>
        </w:rPr>
        <w:t>กระบวนการพื้นฐานของ</w:t>
      </w:r>
      <w:r w:rsidRPr="00C75223">
        <w:rPr>
          <w:rFonts w:eastAsia="Times New Roman"/>
          <w:cs/>
          <w:lang w:eastAsia="en-US"/>
        </w:rPr>
        <w:t xml:space="preserve"> </w:t>
      </w:r>
      <w:r w:rsidRPr="00C75223">
        <w:rPr>
          <w:rFonts w:eastAsia="Times New Roman"/>
          <w:lang w:eastAsia="en-US"/>
        </w:rPr>
        <w:t xml:space="preserve">LiDAR </w:t>
      </w:r>
      <w:r w:rsidRPr="00C75223">
        <w:rPr>
          <w:rFonts w:eastAsia="Times New Roman"/>
          <w:cs/>
          <w:lang w:eastAsia="en-US" w:bidi="th-TH"/>
        </w:rPr>
        <w:t>เริ่มจากการปล่อยลำแสงเลเซอร์ไปยังเป้าหมาย</w:t>
      </w:r>
      <w:r w:rsidRPr="00C75223">
        <w:rPr>
          <w:rFonts w:eastAsia="Times New Roman"/>
          <w:cs/>
          <w:lang w:eastAsia="en-US"/>
        </w:rPr>
        <w:t xml:space="preserve"> </w:t>
      </w:r>
      <w:r w:rsidRPr="00C75223">
        <w:rPr>
          <w:rFonts w:eastAsia="Times New Roman"/>
          <w:cs/>
          <w:lang w:eastAsia="en-US" w:bidi="th-TH"/>
        </w:rPr>
        <w:t>แล้ววัดเวลาที่สัญญาณใช้ในการเดินทางไป</w:t>
      </w:r>
      <w:r w:rsidRPr="00C75223">
        <w:rPr>
          <w:rFonts w:eastAsia="Times New Roman"/>
          <w:cs/>
          <w:lang w:eastAsia="en-US"/>
        </w:rPr>
        <w:t>-</w:t>
      </w:r>
      <w:r w:rsidRPr="00C75223">
        <w:rPr>
          <w:rFonts w:eastAsia="Times New Roman"/>
          <w:cs/>
          <w:lang w:eastAsia="en-US" w:bidi="th-TH"/>
        </w:rPr>
        <w:t>กลับ</w:t>
      </w:r>
      <w:r w:rsidRPr="00C75223">
        <w:rPr>
          <w:rFonts w:eastAsia="Times New Roman"/>
          <w:cs/>
          <w:lang w:eastAsia="en-US"/>
        </w:rPr>
        <w:t xml:space="preserve"> (</w:t>
      </w:r>
      <w:r w:rsidRPr="00C75223">
        <w:rPr>
          <w:rFonts w:eastAsia="Times New Roman"/>
          <w:lang w:eastAsia="en-US"/>
        </w:rPr>
        <w:t xml:space="preserve">time-of-flight) </w:t>
      </w:r>
      <w:r w:rsidRPr="00C75223">
        <w:rPr>
          <w:rFonts w:eastAsia="Times New Roman"/>
          <w:cs/>
          <w:lang w:eastAsia="en-US" w:bidi="th-TH"/>
        </w:rPr>
        <w:t>หรือใช้หลักการวัดระยะรูปแบบอื่นตามชนิดของระบบ</w:t>
      </w:r>
      <w:r w:rsidRPr="00C75223">
        <w:rPr>
          <w:rFonts w:eastAsia="Times New Roman"/>
          <w:cs/>
          <w:lang w:eastAsia="en-US"/>
        </w:rPr>
        <w:t xml:space="preserve"> </w:t>
      </w:r>
      <w:r w:rsidRPr="00C75223">
        <w:rPr>
          <w:rFonts w:eastAsia="Times New Roman"/>
          <w:cs/>
          <w:lang w:eastAsia="en-US" w:bidi="th-TH"/>
        </w:rPr>
        <w:t>จากความสัมพันธ์ระหว่างเวลา</w:t>
      </w:r>
      <w:r w:rsidRPr="00C75223">
        <w:rPr>
          <w:rFonts w:eastAsia="Times New Roman"/>
          <w:cs/>
          <w:lang w:eastAsia="en-US"/>
        </w:rPr>
        <w:t xml:space="preserve"> </w:t>
      </w:r>
      <w:r w:rsidRPr="00C75223">
        <w:rPr>
          <w:rFonts w:eastAsia="Times New Roman"/>
          <w:cs/>
          <w:lang w:eastAsia="en-US" w:bidi="th-TH"/>
        </w:rPr>
        <w:t>ความเร็วแสง</w:t>
      </w:r>
      <w:r w:rsidRPr="00C75223">
        <w:rPr>
          <w:rFonts w:eastAsia="Times New Roman"/>
          <w:cs/>
          <w:lang w:eastAsia="en-US"/>
        </w:rPr>
        <w:t xml:space="preserve"> </w:t>
      </w:r>
      <w:r w:rsidRPr="00C75223">
        <w:rPr>
          <w:rFonts w:eastAsia="Times New Roman"/>
          <w:cs/>
          <w:lang w:eastAsia="en-US" w:bidi="th-TH"/>
        </w:rPr>
        <w:t>และทิศทางของลำแสง</w:t>
      </w:r>
      <w:r w:rsidRPr="00C75223">
        <w:rPr>
          <w:rFonts w:eastAsia="Times New Roman"/>
          <w:cs/>
          <w:lang w:eastAsia="en-US"/>
        </w:rPr>
        <w:t xml:space="preserve"> </w:t>
      </w:r>
      <w:r w:rsidRPr="00C75223">
        <w:rPr>
          <w:rFonts w:eastAsia="Times New Roman"/>
          <w:cs/>
          <w:lang w:eastAsia="en-US" w:bidi="th-TH"/>
        </w:rPr>
        <w:t>ระบบจึงคำนวณระยะทางไปยังจุดสะท้อนนั้นได้</w:t>
      </w:r>
      <w:r w:rsidRPr="00C75223">
        <w:rPr>
          <w:rFonts w:eastAsia="Times New Roman"/>
          <w:cs/>
          <w:lang w:eastAsia="en-US"/>
        </w:rPr>
        <w:t xml:space="preserve"> </w:t>
      </w:r>
      <w:r w:rsidRPr="00C75223">
        <w:rPr>
          <w:rFonts w:eastAsia="Times New Roman"/>
          <w:cs/>
          <w:lang w:eastAsia="en-US" w:bidi="th-TH"/>
        </w:rPr>
        <w:t>ระบบ</w:t>
      </w:r>
      <w:r w:rsidRPr="00C75223">
        <w:rPr>
          <w:rFonts w:eastAsia="Times New Roman"/>
          <w:cs/>
          <w:lang w:eastAsia="en-US"/>
        </w:rPr>
        <w:t xml:space="preserve"> </w:t>
      </w:r>
      <w:r w:rsidRPr="00C75223">
        <w:rPr>
          <w:rFonts w:eastAsia="Times New Roman"/>
          <w:lang w:eastAsia="en-US"/>
        </w:rPr>
        <w:t xml:space="preserve">LiDAR </w:t>
      </w:r>
      <w:r w:rsidRPr="00C75223">
        <w:rPr>
          <w:rFonts w:eastAsia="Times New Roman"/>
          <w:cs/>
          <w:lang w:eastAsia="en-US" w:bidi="th-TH"/>
        </w:rPr>
        <w:t>เกี่ยวข้องกับองค์ประกอบสำคัญ</w:t>
      </w:r>
      <w:r w:rsidRPr="00C75223">
        <w:rPr>
          <w:rFonts w:eastAsia="Times New Roman"/>
          <w:cs/>
          <w:lang w:eastAsia="en-US"/>
        </w:rPr>
        <w:t xml:space="preserve"> </w:t>
      </w:r>
      <w:r w:rsidRPr="00C75223">
        <w:rPr>
          <w:rFonts w:eastAsia="Times New Roman"/>
          <w:cs/>
          <w:lang w:eastAsia="en-US" w:bidi="th-TH"/>
        </w:rPr>
        <w:t>เช่น</w:t>
      </w:r>
      <w:r w:rsidRPr="00C75223">
        <w:rPr>
          <w:rFonts w:eastAsia="Times New Roman"/>
          <w:cs/>
          <w:lang w:eastAsia="en-US"/>
        </w:rPr>
        <w:t xml:space="preserve"> </w:t>
      </w:r>
      <w:r w:rsidRPr="00C75223">
        <w:rPr>
          <w:rFonts w:eastAsia="Times New Roman"/>
          <w:cs/>
          <w:lang w:eastAsia="en-US" w:bidi="th-TH"/>
        </w:rPr>
        <w:t>แหล่งกำเนิดเลเซอร์</w:t>
      </w:r>
      <w:r w:rsidRPr="00C75223">
        <w:rPr>
          <w:rFonts w:eastAsia="Times New Roman"/>
          <w:cs/>
          <w:lang w:eastAsia="en-US"/>
        </w:rPr>
        <w:t xml:space="preserve"> </w:t>
      </w:r>
      <w:r w:rsidRPr="00C75223">
        <w:rPr>
          <w:rFonts w:eastAsia="Times New Roman"/>
          <w:cs/>
          <w:lang w:eastAsia="en-US" w:bidi="th-TH"/>
        </w:rPr>
        <w:t>ความยาวคลื่น</w:t>
      </w:r>
      <w:r w:rsidRPr="00C75223">
        <w:rPr>
          <w:rFonts w:eastAsia="Times New Roman"/>
          <w:cs/>
          <w:lang w:eastAsia="en-US"/>
        </w:rPr>
        <w:t xml:space="preserve"> </w:t>
      </w:r>
      <w:r w:rsidRPr="00C75223">
        <w:rPr>
          <w:rFonts w:eastAsia="Times New Roman"/>
          <w:cs/>
          <w:lang w:eastAsia="en-US" w:bidi="th-TH"/>
        </w:rPr>
        <w:t>กลไกการสแกน</w:t>
      </w:r>
      <w:r w:rsidRPr="00C75223">
        <w:rPr>
          <w:rFonts w:eastAsia="Times New Roman"/>
          <w:cs/>
          <w:lang w:eastAsia="en-US"/>
        </w:rPr>
        <w:t xml:space="preserve"> </w:t>
      </w:r>
      <w:r w:rsidRPr="00C75223">
        <w:rPr>
          <w:rFonts w:eastAsia="Times New Roman"/>
          <w:cs/>
          <w:lang w:eastAsia="en-US" w:bidi="th-TH"/>
        </w:rPr>
        <w:t>และตัวรับสัญญาณ</w:t>
      </w:r>
      <w:r w:rsidRPr="00C75223">
        <w:rPr>
          <w:rFonts w:eastAsia="Times New Roman"/>
          <w:cs/>
          <w:lang w:eastAsia="en-US"/>
        </w:rPr>
        <w:t xml:space="preserve"> </w:t>
      </w:r>
      <w:r w:rsidRPr="00C75223">
        <w:rPr>
          <w:rFonts w:eastAsia="Times New Roman"/>
          <w:cs/>
          <w:lang w:eastAsia="en-US" w:bidi="th-TH"/>
        </w:rPr>
        <w:t>ซึ่งทั้งหมดมีผลต่อระยะตรวจวัด</w:t>
      </w:r>
      <w:r w:rsidRPr="00C75223">
        <w:rPr>
          <w:rFonts w:eastAsia="Times New Roman"/>
          <w:cs/>
          <w:lang w:eastAsia="en-US"/>
        </w:rPr>
        <w:t xml:space="preserve"> </w:t>
      </w:r>
      <w:r w:rsidRPr="00C75223">
        <w:rPr>
          <w:rFonts w:eastAsia="Times New Roman"/>
          <w:cs/>
          <w:lang w:eastAsia="en-US" w:bidi="th-TH"/>
        </w:rPr>
        <w:t>ความละเอียด</w:t>
      </w:r>
      <w:r w:rsidRPr="00C75223">
        <w:rPr>
          <w:rFonts w:eastAsia="Times New Roman"/>
          <w:cs/>
          <w:lang w:eastAsia="en-US"/>
        </w:rPr>
        <w:t xml:space="preserve"> </w:t>
      </w:r>
      <w:r w:rsidRPr="00C75223">
        <w:rPr>
          <w:rFonts w:eastAsia="Times New Roman"/>
          <w:cs/>
          <w:lang w:eastAsia="en-US" w:bidi="th-TH"/>
        </w:rPr>
        <w:t>และความแม่นยำของข้อมูลที่ได้</w:t>
      </w:r>
      <w:r w:rsidRPr="00C75223">
        <w:rPr>
          <w:rFonts w:eastAsia="Times New Roman"/>
          <w:lang w:eastAsia="en-US"/>
        </w:rPr>
        <w:t xml:space="preserve"> </w:t>
      </w:r>
    </w:p>
    <w:p w14:paraId="26AE616D" w14:textId="77777777" w:rsidR="00C75223" w:rsidRPr="00C75223" w:rsidRDefault="00C75223" w:rsidP="008868C8">
      <w:pPr>
        <w:spacing w:after="120"/>
        <w:ind w:firstLine="720"/>
        <w:jc w:val="thaiDistribute"/>
        <w:rPr>
          <w:rFonts w:eastAsia="Times New Roman"/>
          <w:lang w:eastAsia="en-US"/>
        </w:rPr>
      </w:pPr>
      <w:r w:rsidRPr="00C75223">
        <w:rPr>
          <w:rFonts w:eastAsia="Times New Roman"/>
          <w:cs/>
          <w:lang w:eastAsia="en-US" w:bidi="th-TH"/>
        </w:rPr>
        <w:t>หลังจากวัดระยะได้แล้ว</w:t>
      </w:r>
      <w:r w:rsidRPr="00C75223">
        <w:rPr>
          <w:rFonts w:eastAsia="Times New Roman"/>
          <w:cs/>
          <w:lang w:eastAsia="en-US"/>
        </w:rPr>
        <w:t xml:space="preserve"> </w:t>
      </w:r>
      <w:r w:rsidRPr="00C75223">
        <w:rPr>
          <w:rFonts w:eastAsia="Times New Roman"/>
          <w:cs/>
          <w:lang w:eastAsia="en-US" w:bidi="th-TH"/>
        </w:rPr>
        <w:t>ระบบต้องกำหนดตำแหน่งเชิงสามมิติของแต่ละจุดวัด</w:t>
      </w:r>
      <w:r w:rsidRPr="00C75223">
        <w:rPr>
          <w:rFonts w:eastAsia="Times New Roman"/>
          <w:cs/>
          <w:lang w:eastAsia="en-US"/>
        </w:rPr>
        <w:t xml:space="preserve"> </w:t>
      </w:r>
      <w:r w:rsidRPr="00C75223">
        <w:rPr>
          <w:rFonts w:eastAsia="Times New Roman"/>
          <w:cs/>
          <w:lang w:eastAsia="en-US" w:bidi="th-TH"/>
        </w:rPr>
        <w:t>โดยอาศัยข้อมูลตำแหน่งและทิศทางของตัวเซนเซอร์ร่วมด้วย</w:t>
      </w:r>
      <w:r w:rsidRPr="00C75223">
        <w:rPr>
          <w:rFonts w:eastAsia="Times New Roman"/>
          <w:cs/>
          <w:lang w:eastAsia="en-US"/>
        </w:rPr>
        <w:t xml:space="preserve"> </w:t>
      </w:r>
      <w:r w:rsidRPr="00C75223">
        <w:rPr>
          <w:rFonts w:eastAsia="Times New Roman"/>
          <w:cs/>
          <w:lang w:eastAsia="en-US" w:bidi="th-TH"/>
        </w:rPr>
        <w:t>ในระบบแบบอากาศยานหรือแบบเคลื่อนที่</w:t>
      </w:r>
      <w:r w:rsidRPr="00C75223">
        <w:rPr>
          <w:rFonts w:eastAsia="Times New Roman"/>
          <w:cs/>
          <w:lang w:eastAsia="en-US"/>
        </w:rPr>
        <w:t xml:space="preserve"> </w:t>
      </w:r>
      <w:r w:rsidRPr="00C75223">
        <w:rPr>
          <w:rFonts w:eastAsia="Times New Roman"/>
          <w:cs/>
          <w:lang w:eastAsia="en-US" w:bidi="th-TH"/>
        </w:rPr>
        <w:t>มักรวมข้อมูลจาก</w:t>
      </w:r>
      <w:r w:rsidRPr="00C75223">
        <w:rPr>
          <w:rFonts w:eastAsia="Times New Roman"/>
          <w:lang w:eastAsia="en-US"/>
        </w:rPr>
        <w:t xml:space="preserve"> </w:t>
      </w:r>
      <w:r w:rsidRPr="00C75223">
        <w:rPr>
          <w:rFonts w:eastAsia="Times New Roman"/>
          <w:cs/>
          <w:lang w:eastAsia="en-US" w:bidi="th-TH"/>
        </w:rPr>
        <w:t>จีพีเอส</w:t>
      </w:r>
      <w:r w:rsidRPr="00C75223">
        <w:rPr>
          <w:rFonts w:eastAsia="Times New Roman"/>
          <w:lang w:eastAsia="en-US"/>
        </w:rPr>
        <w:t xml:space="preserve"> (GPS/GNSS) </w:t>
      </w:r>
      <w:r w:rsidRPr="00C75223">
        <w:rPr>
          <w:rFonts w:eastAsia="Times New Roman"/>
          <w:cs/>
          <w:lang w:eastAsia="en-US" w:bidi="th-TH"/>
        </w:rPr>
        <w:t>และ</w:t>
      </w:r>
      <w:r w:rsidRPr="00C75223">
        <w:rPr>
          <w:rFonts w:eastAsia="Times New Roman"/>
          <w:lang w:eastAsia="en-US"/>
        </w:rPr>
        <w:t xml:space="preserve"> </w:t>
      </w:r>
      <w:r w:rsidRPr="00C75223">
        <w:rPr>
          <w:rFonts w:eastAsia="Times New Roman"/>
          <w:cs/>
          <w:lang w:eastAsia="en-US" w:bidi="th-TH"/>
        </w:rPr>
        <w:t>หน่วยวัดความเฉื่อย</w:t>
      </w:r>
      <w:r w:rsidRPr="00C75223">
        <w:rPr>
          <w:rFonts w:eastAsia="Times New Roman"/>
          <w:lang w:eastAsia="en-US"/>
        </w:rPr>
        <w:t xml:space="preserve"> (INS/IMU) </w:t>
      </w:r>
      <w:r w:rsidRPr="00C75223">
        <w:rPr>
          <w:rFonts w:eastAsia="Times New Roman"/>
          <w:cs/>
          <w:lang w:eastAsia="en-US" w:bidi="th-TH"/>
        </w:rPr>
        <w:t>เพื่อระบุตำแหน่งและการวางตัวของเซนเซอร์ขณะยิงลำแสง</w:t>
      </w:r>
      <w:r w:rsidRPr="00C75223">
        <w:rPr>
          <w:rFonts w:eastAsia="Times New Roman"/>
          <w:cs/>
          <w:lang w:eastAsia="en-US"/>
        </w:rPr>
        <w:t xml:space="preserve"> </w:t>
      </w:r>
      <w:r w:rsidRPr="00C75223">
        <w:rPr>
          <w:rFonts w:eastAsia="Times New Roman"/>
          <w:cs/>
          <w:lang w:eastAsia="en-US" w:bidi="th-TH"/>
        </w:rPr>
        <w:t>ส่วนในระบบภาคพื้นดินหรือกรณีที่มีการสแกนหลายครั้งจากหลายมุม</w:t>
      </w:r>
      <w:r w:rsidRPr="00C75223">
        <w:rPr>
          <w:rFonts w:eastAsia="Times New Roman"/>
          <w:cs/>
          <w:lang w:eastAsia="en-US"/>
        </w:rPr>
        <w:t xml:space="preserve"> </w:t>
      </w:r>
      <w:r w:rsidRPr="00C75223">
        <w:rPr>
          <w:rFonts w:eastAsia="Times New Roman"/>
          <w:cs/>
          <w:lang w:eastAsia="en-US" w:bidi="th-TH"/>
        </w:rPr>
        <w:t>จำเป็นต้องทำ</w:t>
      </w:r>
      <w:r w:rsidRPr="00C75223">
        <w:rPr>
          <w:rFonts w:eastAsia="Times New Roman"/>
          <w:lang w:eastAsia="en-US"/>
        </w:rPr>
        <w:t xml:space="preserve"> </w:t>
      </w:r>
      <w:r w:rsidRPr="00C75223">
        <w:rPr>
          <w:rFonts w:eastAsia="Times New Roman"/>
          <w:cs/>
          <w:lang w:eastAsia="en-US" w:bidi="th-TH"/>
        </w:rPr>
        <w:t>การลงทะเบียนกลุ่ม</w:t>
      </w:r>
      <w:r w:rsidRPr="00C75223">
        <w:rPr>
          <w:rFonts w:eastAsia="Times New Roman" w:hint="cs"/>
          <w:cs/>
          <w:lang w:eastAsia="en-US" w:bidi="th-TH"/>
        </w:rPr>
        <w:t xml:space="preserve">ข้อมูลพอยต์คลาวด์ </w:t>
      </w:r>
      <w:r w:rsidRPr="00C75223">
        <w:rPr>
          <w:rFonts w:eastAsia="Times New Roman"/>
          <w:cs/>
          <w:lang w:eastAsia="en-US" w:bidi="th-TH"/>
        </w:rPr>
        <w:t>เพื่อให้ข้อมูลจากหลายรอบหรือหลายตำแหน่งมาอยู่ในระบบพิกัดเดียวกันอย่างสอดคล้อง</w:t>
      </w:r>
      <w:r w:rsidRPr="00C75223">
        <w:rPr>
          <w:rFonts w:eastAsia="Times New Roman"/>
          <w:cs/>
          <w:lang w:eastAsia="en-US"/>
        </w:rPr>
        <w:t xml:space="preserve"> </w:t>
      </w:r>
      <w:r w:rsidRPr="00C75223">
        <w:rPr>
          <w:rFonts w:eastAsia="Times New Roman"/>
          <w:cs/>
          <w:lang w:eastAsia="en-US" w:bidi="th-TH"/>
        </w:rPr>
        <w:t>แนวทางที่ใช้กันแพร่หลายคือการลงทะเบียนแบบ</w:t>
      </w:r>
      <w:r w:rsidRPr="00C75223">
        <w:rPr>
          <w:rFonts w:eastAsia="Times New Roman"/>
          <w:lang w:eastAsia="en-US"/>
        </w:rPr>
        <w:t xml:space="preserve"> </w:t>
      </w:r>
      <w:r w:rsidRPr="00C75223">
        <w:rPr>
          <w:rFonts w:eastAsia="Times New Roman"/>
          <w:cs/>
          <w:lang w:eastAsia="en-US" w:bidi="th-TH"/>
        </w:rPr>
        <w:t>หยาบไปละเอียด</w:t>
      </w:r>
      <w:r w:rsidRPr="00C75223">
        <w:rPr>
          <w:rFonts w:eastAsia="Times New Roman"/>
          <w:lang w:eastAsia="en-US"/>
        </w:rPr>
        <w:t xml:space="preserve"> (coarse-to-fine registration) </w:t>
      </w:r>
      <w:r w:rsidRPr="00C75223">
        <w:rPr>
          <w:rFonts w:eastAsia="Times New Roman"/>
          <w:cs/>
          <w:lang w:eastAsia="en-US" w:bidi="th-TH"/>
        </w:rPr>
        <w:t>โดยเริ่มหาตำแหน่งเริ่มต้นคร่าว</w:t>
      </w:r>
      <w:r w:rsidRPr="00C75223">
        <w:rPr>
          <w:rFonts w:eastAsia="Times New Roman"/>
          <w:cs/>
          <w:lang w:eastAsia="en-US"/>
        </w:rPr>
        <w:t xml:space="preserve"> </w:t>
      </w:r>
      <w:r w:rsidRPr="00C75223">
        <w:rPr>
          <w:rFonts w:eastAsia="Times New Roman"/>
          <w:cs/>
          <w:lang w:eastAsia="en-US" w:bidi="th-TH"/>
        </w:rPr>
        <w:t>ๆ</w:t>
      </w:r>
      <w:r w:rsidRPr="00C75223">
        <w:rPr>
          <w:rFonts w:eastAsia="Times New Roman"/>
          <w:cs/>
          <w:lang w:eastAsia="en-US"/>
        </w:rPr>
        <w:t xml:space="preserve"> </w:t>
      </w:r>
      <w:r w:rsidRPr="00C75223">
        <w:rPr>
          <w:rFonts w:eastAsia="Times New Roman"/>
          <w:cs/>
          <w:lang w:eastAsia="en-US" w:bidi="th-TH"/>
        </w:rPr>
        <w:t>ก่อน</w:t>
      </w:r>
      <w:r w:rsidRPr="00C75223">
        <w:rPr>
          <w:rFonts w:eastAsia="Times New Roman"/>
          <w:cs/>
          <w:lang w:eastAsia="en-US"/>
        </w:rPr>
        <w:t xml:space="preserve"> </w:t>
      </w:r>
      <w:r w:rsidRPr="00C75223">
        <w:rPr>
          <w:rFonts w:eastAsia="Times New Roman"/>
          <w:cs/>
          <w:lang w:eastAsia="en-US" w:bidi="th-TH"/>
        </w:rPr>
        <w:t>แล้วค่อยปรับละเอียดด้วยวิธีเชิงซ้ำ</w:t>
      </w:r>
      <w:r w:rsidRPr="00C75223">
        <w:rPr>
          <w:rFonts w:eastAsia="Times New Roman"/>
          <w:cs/>
          <w:lang w:eastAsia="en-US"/>
        </w:rPr>
        <w:t xml:space="preserve"> </w:t>
      </w:r>
      <w:r w:rsidRPr="00C75223">
        <w:rPr>
          <w:rFonts w:eastAsia="Times New Roman"/>
          <w:cs/>
          <w:lang w:eastAsia="en-US" w:bidi="th-TH"/>
        </w:rPr>
        <w:t>เช่น</w:t>
      </w:r>
      <w:r w:rsidRPr="00C75223">
        <w:rPr>
          <w:rFonts w:eastAsia="Times New Roman"/>
          <w:cs/>
          <w:lang w:eastAsia="en-US"/>
        </w:rPr>
        <w:t xml:space="preserve"> </w:t>
      </w:r>
      <w:r w:rsidRPr="00C75223">
        <w:rPr>
          <w:rFonts w:eastAsia="Times New Roman"/>
          <w:lang w:eastAsia="en-US"/>
        </w:rPr>
        <w:t xml:space="preserve">ICP </w:t>
      </w:r>
      <w:r w:rsidRPr="00C75223">
        <w:rPr>
          <w:rFonts w:eastAsia="Times New Roman"/>
          <w:cs/>
          <w:lang w:eastAsia="en-US" w:bidi="th-TH"/>
        </w:rPr>
        <w:t>และวิธีใกล้เคียง</w:t>
      </w:r>
      <w:r w:rsidRPr="00C75223">
        <w:rPr>
          <w:rFonts w:eastAsia="Times New Roman"/>
          <w:lang w:eastAsia="en-US"/>
        </w:rPr>
        <w:t xml:space="preserve"> </w:t>
      </w:r>
    </w:p>
    <w:p w14:paraId="0ADC50B7" w14:textId="77777777" w:rsidR="00C75223" w:rsidRPr="00C75223" w:rsidRDefault="00C75223" w:rsidP="008868C8">
      <w:pPr>
        <w:spacing w:after="120"/>
        <w:ind w:firstLine="720"/>
        <w:jc w:val="thaiDistribute"/>
        <w:rPr>
          <w:rFonts w:eastAsia="Times New Roman"/>
          <w:lang w:eastAsia="en-US"/>
        </w:rPr>
      </w:pPr>
      <w:r w:rsidRPr="00C75223">
        <w:rPr>
          <w:rFonts w:eastAsia="Times New Roman"/>
          <w:cs/>
          <w:lang w:eastAsia="en-US" w:bidi="th-TH"/>
        </w:rPr>
        <w:t>เมื่อได้</w:t>
      </w:r>
      <w:r w:rsidRPr="00C75223">
        <w:rPr>
          <w:rFonts w:eastAsia="Times New Roman" w:hint="cs"/>
          <w:cs/>
          <w:lang w:eastAsia="en-US" w:bidi="th-TH"/>
        </w:rPr>
        <w:t>ข้อมูลพอยต์คลาวด์แล้ว</w:t>
      </w:r>
      <w:r w:rsidRPr="00C75223">
        <w:rPr>
          <w:rFonts w:eastAsia="Times New Roman"/>
          <w:cs/>
          <w:lang w:eastAsia="en-US"/>
        </w:rPr>
        <w:t xml:space="preserve"> </w:t>
      </w:r>
      <w:r w:rsidRPr="00C75223">
        <w:rPr>
          <w:rFonts w:eastAsia="Times New Roman"/>
          <w:cs/>
          <w:lang w:eastAsia="en-US" w:bidi="th-TH"/>
        </w:rPr>
        <w:t>ขั้นตอนถัดไปคือการประมวลผลข้อมูล</w:t>
      </w:r>
      <w:r w:rsidRPr="00C75223">
        <w:rPr>
          <w:rFonts w:eastAsia="Times New Roman"/>
          <w:cs/>
          <w:lang w:eastAsia="en-US"/>
        </w:rPr>
        <w:t xml:space="preserve"> </w:t>
      </w:r>
      <w:r w:rsidRPr="00C75223">
        <w:rPr>
          <w:rFonts w:eastAsia="Times New Roman"/>
          <w:cs/>
          <w:lang w:eastAsia="en-US" w:bidi="th-TH"/>
        </w:rPr>
        <w:t>เช่น</w:t>
      </w:r>
      <w:r w:rsidRPr="00C75223">
        <w:rPr>
          <w:rFonts w:eastAsia="Times New Roman"/>
          <w:cs/>
          <w:lang w:eastAsia="en-US"/>
        </w:rPr>
        <w:t xml:space="preserve"> </w:t>
      </w:r>
      <w:r w:rsidRPr="00C75223">
        <w:rPr>
          <w:rFonts w:eastAsia="Times New Roman"/>
          <w:cs/>
          <w:lang w:eastAsia="en-US" w:bidi="th-TH"/>
        </w:rPr>
        <w:t>การกำจัดสัญญาณรบกวน</w:t>
      </w:r>
      <w:r w:rsidRPr="00C75223">
        <w:rPr>
          <w:rFonts w:eastAsia="Times New Roman"/>
          <w:cs/>
          <w:lang w:eastAsia="en-US"/>
        </w:rPr>
        <w:t xml:space="preserve"> </w:t>
      </w:r>
      <w:r w:rsidRPr="00C75223">
        <w:rPr>
          <w:rFonts w:eastAsia="Times New Roman"/>
          <w:cs/>
          <w:lang w:eastAsia="en-US" w:bidi="th-TH"/>
        </w:rPr>
        <w:t>การกรองจุดผิดปกติ</w:t>
      </w:r>
      <w:r w:rsidRPr="00C75223">
        <w:rPr>
          <w:rFonts w:eastAsia="Times New Roman"/>
          <w:cs/>
          <w:lang w:eastAsia="en-US"/>
        </w:rPr>
        <w:t xml:space="preserve"> </w:t>
      </w:r>
      <w:r w:rsidRPr="00C75223">
        <w:rPr>
          <w:rFonts w:eastAsia="Times New Roman"/>
          <w:cs/>
          <w:lang w:eastAsia="en-US" w:bidi="th-TH"/>
        </w:rPr>
        <w:t>การจำแนกจุดเป็นพื้นดิน</w:t>
      </w:r>
      <w:r w:rsidRPr="00C75223">
        <w:rPr>
          <w:rFonts w:eastAsia="Times New Roman"/>
          <w:cs/>
          <w:lang w:eastAsia="en-US"/>
        </w:rPr>
        <w:t xml:space="preserve"> </w:t>
      </w:r>
      <w:r w:rsidRPr="00C75223">
        <w:rPr>
          <w:rFonts w:eastAsia="Times New Roman"/>
          <w:cs/>
          <w:lang w:eastAsia="en-US" w:bidi="th-TH"/>
        </w:rPr>
        <w:t>พืชพรรณ</w:t>
      </w:r>
      <w:r w:rsidRPr="00C75223">
        <w:rPr>
          <w:rFonts w:eastAsia="Times New Roman"/>
          <w:cs/>
          <w:lang w:eastAsia="en-US"/>
        </w:rPr>
        <w:t xml:space="preserve"> </w:t>
      </w:r>
      <w:r w:rsidRPr="00C75223">
        <w:rPr>
          <w:rFonts w:eastAsia="Times New Roman"/>
          <w:cs/>
          <w:lang w:eastAsia="en-US" w:bidi="th-TH"/>
        </w:rPr>
        <w:t>อาคาร</w:t>
      </w:r>
      <w:r w:rsidRPr="00C75223">
        <w:rPr>
          <w:rFonts w:eastAsia="Times New Roman"/>
          <w:cs/>
          <w:lang w:eastAsia="en-US"/>
        </w:rPr>
        <w:t xml:space="preserve"> </w:t>
      </w:r>
      <w:r w:rsidRPr="00C75223">
        <w:rPr>
          <w:rFonts w:eastAsia="Times New Roman"/>
          <w:cs/>
          <w:lang w:eastAsia="en-US" w:bidi="th-TH"/>
        </w:rPr>
        <w:t>หรือวัตถุชนิดต่าง</w:t>
      </w:r>
      <w:r w:rsidRPr="00C75223">
        <w:rPr>
          <w:rFonts w:eastAsia="Times New Roman"/>
          <w:cs/>
          <w:lang w:eastAsia="en-US"/>
        </w:rPr>
        <w:t xml:space="preserve"> </w:t>
      </w:r>
      <w:r w:rsidRPr="00C75223">
        <w:rPr>
          <w:rFonts w:eastAsia="Times New Roman"/>
          <w:cs/>
          <w:lang w:eastAsia="en-US" w:bidi="th-TH"/>
        </w:rPr>
        <w:t>ๆ</w:t>
      </w:r>
      <w:r w:rsidRPr="00C75223">
        <w:rPr>
          <w:rFonts w:eastAsia="Times New Roman"/>
          <w:cs/>
          <w:lang w:eastAsia="en-US"/>
        </w:rPr>
        <w:t xml:space="preserve"> </w:t>
      </w:r>
      <w:r w:rsidRPr="00C75223">
        <w:rPr>
          <w:rFonts w:eastAsia="Times New Roman"/>
          <w:cs/>
          <w:lang w:eastAsia="en-US" w:bidi="th-TH"/>
        </w:rPr>
        <w:t>และการสร้างแบบจำลองเชิงพื้นที่</w:t>
      </w:r>
      <w:r w:rsidRPr="00C75223">
        <w:rPr>
          <w:rFonts w:eastAsia="Times New Roman"/>
          <w:cs/>
          <w:lang w:eastAsia="en-US"/>
        </w:rPr>
        <w:t xml:space="preserve"> </w:t>
      </w:r>
      <w:r w:rsidRPr="00C75223">
        <w:rPr>
          <w:rFonts w:eastAsia="Times New Roman"/>
          <w:cs/>
          <w:lang w:eastAsia="en-US" w:bidi="th-TH"/>
        </w:rPr>
        <w:t>เช่น</w:t>
      </w:r>
      <w:r w:rsidRPr="00C75223">
        <w:rPr>
          <w:rFonts w:eastAsia="Times New Roman"/>
          <w:lang w:eastAsia="en-US"/>
        </w:rPr>
        <w:t xml:space="preserve"> </w:t>
      </w:r>
      <w:r w:rsidRPr="00C75223">
        <w:rPr>
          <w:rFonts w:eastAsia="Times New Roman"/>
          <w:cs/>
          <w:lang w:eastAsia="en-US" w:bidi="th-TH"/>
        </w:rPr>
        <w:t>แบบจำลองพื้นผิวดิจิทัล</w:t>
      </w:r>
      <w:r w:rsidRPr="00C75223">
        <w:rPr>
          <w:rFonts w:eastAsia="Times New Roman"/>
          <w:lang w:eastAsia="en-US"/>
        </w:rPr>
        <w:t xml:space="preserve"> (DSM), </w:t>
      </w:r>
      <w:r w:rsidRPr="00C75223">
        <w:rPr>
          <w:rFonts w:eastAsia="Times New Roman"/>
          <w:cs/>
          <w:lang w:eastAsia="en-US" w:bidi="th-TH"/>
        </w:rPr>
        <w:t>แบบจำลองภูมิประเทศดิจิทัล</w:t>
      </w:r>
      <w:r w:rsidRPr="00C75223">
        <w:rPr>
          <w:rFonts w:eastAsia="Times New Roman"/>
          <w:lang w:eastAsia="en-US"/>
        </w:rPr>
        <w:t xml:space="preserve"> (DTM) </w:t>
      </w:r>
      <w:r w:rsidRPr="00C75223">
        <w:rPr>
          <w:rFonts w:eastAsia="Times New Roman"/>
          <w:cs/>
          <w:lang w:eastAsia="en-US" w:bidi="th-TH"/>
        </w:rPr>
        <w:t>หรือ</w:t>
      </w:r>
      <w:r w:rsidRPr="00C75223">
        <w:rPr>
          <w:rFonts w:eastAsia="Times New Roman"/>
          <w:lang w:eastAsia="en-US"/>
        </w:rPr>
        <w:t xml:space="preserve"> </w:t>
      </w:r>
      <w:r w:rsidRPr="00C75223">
        <w:rPr>
          <w:rFonts w:eastAsia="Times New Roman"/>
          <w:cs/>
          <w:lang w:eastAsia="en-US" w:bidi="th-TH"/>
        </w:rPr>
        <w:t>แบบจำลองระดับความสูงดิจิทัล</w:t>
      </w:r>
      <w:r w:rsidRPr="00C75223">
        <w:rPr>
          <w:rFonts w:eastAsia="Times New Roman"/>
          <w:lang w:eastAsia="en-US"/>
        </w:rPr>
        <w:t xml:space="preserve"> (DEM) </w:t>
      </w:r>
      <w:r w:rsidRPr="00C75223">
        <w:rPr>
          <w:rFonts w:eastAsia="Times New Roman"/>
          <w:cs/>
          <w:lang w:eastAsia="en-US" w:bidi="th-TH"/>
        </w:rPr>
        <w:t>ในงานที่ต้องติดตามการเปลี่ยนรูปหรือการเปลี่ยนแปลงตามเวลา</w:t>
      </w:r>
      <w:r w:rsidRPr="00C75223">
        <w:rPr>
          <w:rFonts w:eastAsia="Times New Roman"/>
          <w:cs/>
          <w:lang w:eastAsia="en-US"/>
        </w:rPr>
        <w:t xml:space="preserve"> </w:t>
      </w:r>
      <w:r w:rsidRPr="00C75223">
        <w:rPr>
          <w:rFonts w:eastAsia="Times New Roman"/>
          <w:cs/>
          <w:lang w:eastAsia="en-US" w:bidi="th-TH"/>
        </w:rPr>
        <w:t>ยังต้องเปรียบเทียบ</w:t>
      </w:r>
      <w:r w:rsidRPr="00C75223">
        <w:rPr>
          <w:rFonts w:eastAsia="Times New Roman" w:hint="cs"/>
          <w:cs/>
          <w:lang w:eastAsia="en-US" w:bidi="th-TH"/>
        </w:rPr>
        <w:t>ข้อมูลพอยต์คลาวด์</w:t>
      </w:r>
      <w:r w:rsidRPr="00C75223">
        <w:rPr>
          <w:rFonts w:eastAsia="Times New Roman"/>
          <w:cs/>
          <w:lang w:eastAsia="en-US" w:bidi="th-TH"/>
        </w:rPr>
        <w:t>ต่างช่วงเวลาเพื่อหาความต่างเชิงเรขาคณิตของวัตถุหรือพื้นผิวเป้าหมายโดยตรง</w:t>
      </w:r>
    </w:p>
    <w:p w14:paraId="41114636" w14:textId="77777777" w:rsidR="00F93F19" w:rsidRPr="003F6C80" w:rsidRDefault="005570E7" w:rsidP="00CB1094">
      <w:pPr>
        <w:pStyle w:val="ENG-H2"/>
      </w:pPr>
      <w:bookmarkStart w:id="70" w:name="_Toc241944233"/>
      <w:r w:rsidRPr="003F6C80">
        <w:rPr>
          <w:cs/>
        </w:rPr>
        <w:t>กระบวนการระบุตำแหน่งและสร้างแผนที่จำลอง (</w:t>
      </w:r>
      <w:r w:rsidRPr="003F6C80">
        <w:t>Simultaneous Localization and Mapping, SLAM)</w:t>
      </w:r>
      <w:bookmarkEnd w:id="70"/>
    </w:p>
    <w:p w14:paraId="4EBF5544" w14:textId="77777777" w:rsidR="005570E7" w:rsidRPr="003F6C80" w:rsidRDefault="005570E7" w:rsidP="007F7223">
      <w:pPr>
        <w:pStyle w:val="ENG-H3"/>
      </w:pPr>
      <w:bookmarkStart w:id="71" w:name="_Toc241944234"/>
      <w:r w:rsidRPr="003F6C80">
        <w:rPr>
          <w:cs/>
        </w:rPr>
        <w:t xml:space="preserve">ความหมายของ </w:t>
      </w:r>
      <w:r w:rsidRPr="003F6C80">
        <w:t>SLAM</w:t>
      </w:r>
      <w:bookmarkEnd w:id="71"/>
    </w:p>
    <w:p w14:paraId="1D36EEC4" w14:textId="77777777" w:rsidR="005570E7" w:rsidRPr="003F6C80" w:rsidRDefault="005570E7" w:rsidP="008868C8">
      <w:pPr>
        <w:spacing w:after="120"/>
        <w:ind w:firstLine="720"/>
        <w:jc w:val="thaiDistribute"/>
        <w:rPr>
          <w:lang w:bidi="th-TH"/>
        </w:rPr>
      </w:pPr>
      <w:r w:rsidRPr="003F6C80">
        <w:rPr>
          <w:cs/>
          <w:lang w:bidi="th-TH"/>
        </w:rPr>
        <w:t>กระบวนการระบุตำแหน่งและสร้างแผนที่จำลอง</w:t>
      </w:r>
      <w:r w:rsidRPr="003F6C80">
        <w:rPr>
          <w:lang w:bidi="th-TH"/>
        </w:rPr>
        <w:t xml:space="preserve"> (SLAM)</w:t>
      </w:r>
      <w:r w:rsidRPr="003F6C80">
        <w:rPr>
          <w:cs/>
          <w:lang w:bidi="th-TH"/>
        </w:rPr>
        <w:t xml:space="preserve"> คือกระบวนการที่ระบบหุ่นยนต์หรือแพลตฟอร์มที่มีอุปกรณ์ตรวจวัดติดตั้งอยู่บนตนเองทำการประมาณตำแหน่งและทิศทางการเคลื่อนที่ควบคู่กับการสร้างแบบจำลองของสภาพแวดล้อมที่กำลังสำรวจอยู่ในเวลาเดียวกัน</w:t>
      </w:r>
    </w:p>
    <w:p w14:paraId="5F729F9B" w14:textId="77777777" w:rsidR="005570E7" w:rsidRPr="003F6C80" w:rsidRDefault="005570E7" w:rsidP="008868C8">
      <w:pPr>
        <w:spacing w:after="120"/>
        <w:ind w:firstLine="720"/>
        <w:jc w:val="thaiDistribute"/>
        <w:rPr>
          <w:lang w:bidi="th-TH"/>
        </w:rPr>
      </w:pPr>
      <w:r w:rsidRPr="003F6C80">
        <w:rPr>
          <w:cs/>
          <w:lang w:bidi="th-TH"/>
        </w:rPr>
        <w:t xml:space="preserve">ในเชิงวิศวกรรม </w:t>
      </w:r>
      <w:r w:rsidRPr="003F6C80">
        <w:t xml:space="preserve">SLAM </w:t>
      </w:r>
      <w:r w:rsidRPr="003F6C80">
        <w:rPr>
          <w:cs/>
          <w:lang w:bidi="th-TH"/>
        </w:rPr>
        <w:t>มีความสำคัญเพราะแผนที่ที่สร้างขึ้นไม่ได้มีไว้เพื่อการมองเห็นสภาพแวดล้อมเท่านั้น แต่ยังช่วยลดความคลาดเคลื่อนของการระบุตำแหน่งที่เกิดจากการคำนวณตำแหน่งสะสม เมื่อระบบกลับไปยังบริเวณที่เคยผ่านมาก่อน ระบบสามารถใช้ข้อมูลเดิมเพื่อแก้ไขความคลาดเคลื่อนที่เกิดขึ้นของตำแหน่งได้ผ่านกลไกที่เรียกว่า การปิดลูป (</w:t>
      </w:r>
      <w:r w:rsidRPr="003F6C80">
        <w:t xml:space="preserve">loop closure) </w:t>
      </w:r>
      <w:r w:rsidRPr="003F6C80">
        <w:rPr>
          <w:cs/>
          <w:lang w:bidi="th-TH"/>
        </w:rPr>
        <w:t xml:space="preserve">แนวทางที่กลายเป็นมาตรฐานโดยพฤตินัยของ </w:t>
      </w:r>
      <w:r w:rsidRPr="003F6C80">
        <w:t xml:space="preserve">SLAM </w:t>
      </w:r>
      <w:r w:rsidRPr="003F6C80">
        <w:rPr>
          <w:cs/>
          <w:lang w:bidi="th-TH"/>
        </w:rPr>
        <w:t>คือการมองปัญหาในรูป การประมาณค่าแบบน่าจะเป็นสูงสุดภายหลัง (</w:t>
      </w:r>
      <w:r w:rsidRPr="003F6C80">
        <w:t xml:space="preserve">maximum a posteriori estimation: MAP) </w:t>
      </w:r>
      <w:r w:rsidRPr="003F6C80">
        <w:rPr>
          <w:cs/>
          <w:lang w:bidi="th-TH"/>
        </w:rPr>
        <w:t>และแก้ปัญหาผ่านกราฟปัจจัย (</w:t>
      </w:r>
      <w:r w:rsidRPr="003F6C80">
        <w:t xml:space="preserve">factor graph) </w:t>
      </w:r>
      <w:r w:rsidRPr="003F6C80">
        <w:rPr>
          <w:cs/>
          <w:lang w:bidi="th-TH"/>
        </w:rPr>
        <w:t xml:space="preserve">หรือ </w:t>
      </w:r>
      <w:r w:rsidRPr="003F6C80">
        <w:t xml:space="preserve">pose graph optimization </w:t>
      </w:r>
      <w:r w:rsidRPr="003F6C80">
        <w:rPr>
          <w:cs/>
          <w:lang w:bidi="th-TH"/>
        </w:rPr>
        <w:t>มากกว่าการพึ่งเฉพาะตัวกรองแบบดั้งเดิมเพียงอย่างเดียว</w:t>
      </w:r>
    </w:p>
    <w:p w14:paraId="4B61E54F" w14:textId="77777777" w:rsidR="005570E7" w:rsidRPr="003F6C80" w:rsidRDefault="005570E7" w:rsidP="007F7223">
      <w:pPr>
        <w:pStyle w:val="ENG-H3"/>
      </w:pPr>
      <w:bookmarkStart w:id="72" w:name="_Toc241944235"/>
      <w:r w:rsidRPr="003F6C80">
        <w:rPr>
          <w:cs/>
        </w:rPr>
        <w:t xml:space="preserve">กระบวนการทำงานของ </w:t>
      </w:r>
      <w:r w:rsidRPr="003F6C80">
        <w:t>SLAM</w:t>
      </w:r>
      <w:bookmarkEnd w:id="72"/>
    </w:p>
    <w:p w14:paraId="05A6E60A" w14:textId="77777777" w:rsidR="00C75223" w:rsidRDefault="005570E7" w:rsidP="00C75223">
      <w:pPr>
        <w:spacing w:after="120"/>
        <w:ind w:firstLine="720"/>
        <w:jc w:val="thaiDistribute"/>
        <w:rPr>
          <w:rFonts w:eastAsia="Times New Roman"/>
          <w:lang w:eastAsia="en-US"/>
        </w:rPr>
      </w:pPr>
      <w:r w:rsidRPr="003F6C80">
        <w:rPr>
          <w:rFonts w:eastAsia="Times New Roman"/>
          <w:cs/>
          <w:lang w:eastAsia="en-US" w:bidi="th-TH"/>
        </w:rPr>
        <w:t>โดยทั่วไป</w:t>
      </w:r>
      <w:r w:rsidRPr="003F6C80">
        <w:rPr>
          <w:rFonts w:eastAsia="Times New Roman"/>
          <w:cs/>
          <w:lang w:eastAsia="en-US"/>
        </w:rPr>
        <w:t xml:space="preserve"> </w:t>
      </w:r>
      <w:r w:rsidRPr="003F6C80">
        <w:rPr>
          <w:rFonts w:eastAsia="Times New Roman"/>
          <w:cs/>
          <w:lang w:eastAsia="en-US" w:bidi="th-TH"/>
        </w:rPr>
        <w:t>สถาปัตยกรรมของ</w:t>
      </w:r>
      <w:r w:rsidRPr="003F6C80">
        <w:rPr>
          <w:rFonts w:eastAsia="Times New Roman"/>
          <w:cs/>
          <w:lang w:eastAsia="en-US"/>
        </w:rPr>
        <w:t xml:space="preserve"> </w:t>
      </w:r>
      <w:r w:rsidRPr="003F6C80">
        <w:rPr>
          <w:rFonts w:eastAsia="Times New Roman"/>
          <w:lang w:eastAsia="en-US"/>
        </w:rPr>
        <w:t xml:space="preserve">SLAM </w:t>
      </w:r>
      <w:r w:rsidRPr="003F6C80">
        <w:rPr>
          <w:rFonts w:eastAsia="Times New Roman"/>
          <w:cs/>
          <w:lang w:eastAsia="en-US" w:bidi="th-TH"/>
        </w:rPr>
        <w:t>แบ่งได้เป็น</w:t>
      </w:r>
      <w:r w:rsidRPr="003F6C80">
        <w:rPr>
          <w:rFonts w:eastAsia="Times New Roman"/>
          <w:cs/>
          <w:lang w:eastAsia="en-US"/>
        </w:rPr>
        <w:t xml:space="preserve"> </w:t>
      </w:r>
      <w:r w:rsidRPr="003F6C80">
        <w:rPr>
          <w:rFonts w:eastAsia="Times New Roman"/>
          <w:lang w:eastAsia="en-US"/>
        </w:rPr>
        <w:t xml:space="preserve">2 </w:t>
      </w:r>
      <w:r w:rsidRPr="003F6C80">
        <w:rPr>
          <w:rFonts w:eastAsia="Times New Roman"/>
          <w:cs/>
          <w:lang w:eastAsia="en-US" w:bidi="th-TH"/>
        </w:rPr>
        <w:t>ส่วนหลัก</w:t>
      </w:r>
      <w:r w:rsidRPr="003F6C80">
        <w:rPr>
          <w:rFonts w:eastAsia="Times New Roman"/>
          <w:cs/>
          <w:lang w:eastAsia="en-US"/>
        </w:rPr>
        <w:t xml:space="preserve"> </w:t>
      </w:r>
      <w:r w:rsidRPr="003F6C80">
        <w:rPr>
          <w:rFonts w:eastAsia="Times New Roman"/>
          <w:cs/>
          <w:lang w:eastAsia="en-US" w:bidi="th-TH"/>
        </w:rPr>
        <w:t>คือ</w:t>
      </w:r>
      <w:r w:rsidRPr="003F6C80">
        <w:rPr>
          <w:rFonts w:eastAsia="Times New Roman"/>
          <w:lang w:eastAsia="en-US"/>
        </w:rPr>
        <w:t xml:space="preserve"> </w:t>
      </w:r>
      <w:r w:rsidRPr="003F6C80">
        <w:rPr>
          <w:rFonts w:eastAsia="Times New Roman"/>
          <w:cs/>
          <w:lang w:eastAsia="en-US" w:bidi="th-TH"/>
        </w:rPr>
        <w:t>ส่วนหน้า</w:t>
      </w:r>
      <w:r w:rsidRPr="003F6C80">
        <w:rPr>
          <w:rFonts w:eastAsia="Times New Roman"/>
          <w:lang w:eastAsia="en-US"/>
        </w:rPr>
        <w:t xml:space="preserve"> (front end) </w:t>
      </w:r>
      <w:r w:rsidRPr="003F6C80">
        <w:rPr>
          <w:rFonts w:eastAsia="Times New Roman"/>
          <w:cs/>
          <w:lang w:eastAsia="en-US" w:bidi="th-TH"/>
        </w:rPr>
        <w:t>และ</w:t>
      </w:r>
      <w:r w:rsidRPr="003F6C80">
        <w:rPr>
          <w:rFonts w:eastAsia="Times New Roman"/>
          <w:lang w:eastAsia="en-US"/>
        </w:rPr>
        <w:t xml:space="preserve"> </w:t>
      </w:r>
      <w:r w:rsidRPr="003F6C80">
        <w:rPr>
          <w:rFonts w:eastAsia="Times New Roman"/>
          <w:cs/>
          <w:lang w:eastAsia="en-US" w:bidi="th-TH"/>
        </w:rPr>
        <w:t>ส่วนหลัง</w:t>
      </w:r>
      <w:r w:rsidRPr="003F6C80">
        <w:rPr>
          <w:rFonts w:eastAsia="Times New Roman"/>
          <w:lang w:eastAsia="en-US"/>
        </w:rPr>
        <w:t xml:space="preserve"> (back end) </w:t>
      </w:r>
      <w:r w:rsidRPr="003F6C80">
        <w:rPr>
          <w:rFonts w:eastAsia="Times New Roman"/>
          <w:cs/>
          <w:lang w:eastAsia="en-US" w:bidi="th-TH"/>
        </w:rPr>
        <w:t>โดยส่วนหน้าทำหน้าที่แปลงข้อมูลดิบจากอุปกรณ์ตรวจวัดให้อยู่ในรูปข้อจำกัดหรือความสัมพันธ์ที่พร้อมสำหรับการประมาณค่า</w:t>
      </w:r>
      <w:r w:rsidRPr="003F6C80">
        <w:rPr>
          <w:rFonts w:eastAsia="Times New Roman"/>
          <w:cs/>
          <w:lang w:eastAsia="en-US"/>
        </w:rPr>
        <w:t xml:space="preserve"> </w:t>
      </w:r>
      <w:r w:rsidRPr="003F6C80">
        <w:rPr>
          <w:rFonts w:eastAsia="Times New Roman"/>
          <w:cs/>
          <w:lang w:eastAsia="en-US" w:bidi="th-TH"/>
        </w:rPr>
        <w:t>ส่วนหลังทำหน้าที่อนุมานและปรับแก้คำตอบที่ดีที่สุดจากข้อมูลเชิงนามธรรมเหล่านั้น</w:t>
      </w:r>
      <w:r w:rsidRPr="003F6C80">
        <w:rPr>
          <w:rFonts w:eastAsia="Times New Roman"/>
          <w:cs/>
          <w:lang w:eastAsia="en-US"/>
        </w:rPr>
        <w:t xml:space="preserve"> </w:t>
      </w:r>
      <w:r w:rsidRPr="003F6C80">
        <w:rPr>
          <w:rFonts w:eastAsia="Times New Roman"/>
          <w:cs/>
          <w:lang w:eastAsia="en-US" w:bidi="th-TH"/>
        </w:rPr>
        <w:t>โครงสร้างแบบนี้ถูกยอมรับอย่างแพร่หลายในงาน</w:t>
      </w:r>
      <w:r w:rsidRPr="003F6C80">
        <w:rPr>
          <w:rFonts w:eastAsia="Times New Roman"/>
          <w:cs/>
          <w:lang w:eastAsia="en-US"/>
        </w:rPr>
        <w:t xml:space="preserve"> </w:t>
      </w:r>
      <w:r w:rsidRPr="003F6C80">
        <w:rPr>
          <w:rFonts w:eastAsia="Times New Roman"/>
          <w:lang w:eastAsia="en-US"/>
        </w:rPr>
        <w:t xml:space="preserve">SLAM </w:t>
      </w:r>
      <w:r w:rsidRPr="003F6C80">
        <w:rPr>
          <w:rFonts w:eastAsia="Times New Roman"/>
          <w:cs/>
          <w:lang w:eastAsia="en-US" w:bidi="th-TH"/>
        </w:rPr>
        <w:t>สมัยใหม่</w:t>
      </w:r>
      <w:r w:rsidRPr="003F6C80">
        <w:rPr>
          <w:rFonts w:eastAsia="Times New Roman"/>
          <w:cs/>
          <w:lang w:eastAsia="en-US"/>
        </w:rPr>
        <w:t xml:space="preserve"> </w:t>
      </w:r>
      <w:r w:rsidRPr="003F6C80">
        <w:rPr>
          <w:rFonts w:eastAsia="Times New Roman"/>
          <w:cs/>
          <w:lang w:eastAsia="en-US" w:bidi="th-TH"/>
        </w:rPr>
        <w:t>เพราะช่วยแยกการตีความข้อมูลที่ได้จากอุปกรณ์ตรวจวัดออกจากการหาคำตอบเชิงเหมาะสมที่สุดอย่างเป็นระบบ</w:t>
      </w:r>
      <w:r w:rsidRPr="003F6C80">
        <w:rPr>
          <w:rFonts w:eastAsia="Times New Roman"/>
          <w:lang w:eastAsia="en-US"/>
        </w:rPr>
        <w:t xml:space="preserve"> </w:t>
      </w:r>
    </w:p>
    <w:p w14:paraId="6ED3B50B" w14:textId="77777777" w:rsidR="005570E7" w:rsidRPr="003F6C80" w:rsidRDefault="005570E7" w:rsidP="00C75223">
      <w:pPr>
        <w:spacing w:after="120"/>
        <w:ind w:firstLine="720"/>
        <w:jc w:val="thaiDistribute"/>
        <w:rPr>
          <w:rFonts w:eastAsia="Times New Roman"/>
          <w:lang w:eastAsia="en-US"/>
        </w:rPr>
      </w:pPr>
      <w:r w:rsidRPr="003F6C80">
        <w:rPr>
          <w:rFonts w:eastAsia="Times New Roman"/>
          <w:cs/>
          <w:lang w:eastAsia="en-US" w:bidi="th-TH"/>
        </w:rPr>
        <w:t>ขั้นตอนแรกของกระบวนการคือการรับข้อมูลจากอุปกรณ์ตรวจวัดและการเตรียมข้อมูล ซึ่งอาจใช้กล้อง</w:t>
      </w:r>
      <w:r w:rsidRPr="003F6C80">
        <w:rPr>
          <w:rFonts w:eastAsia="Times New Roman"/>
          <w:cs/>
          <w:lang w:eastAsia="en-US"/>
        </w:rPr>
        <w:t xml:space="preserve"> (</w:t>
      </w:r>
      <w:r w:rsidRPr="003F6C80">
        <w:rPr>
          <w:rFonts w:eastAsia="Times New Roman"/>
          <w:lang w:eastAsia="en-US"/>
        </w:rPr>
        <w:t xml:space="preserve">camera), </w:t>
      </w:r>
      <w:r w:rsidRPr="003F6C80">
        <w:rPr>
          <w:rFonts w:eastAsia="Times New Roman"/>
          <w:cs/>
          <w:lang w:eastAsia="en-US" w:bidi="th-TH"/>
        </w:rPr>
        <w:t>ไลดาร์</w:t>
      </w:r>
      <w:r w:rsidRPr="003F6C80">
        <w:rPr>
          <w:rFonts w:eastAsia="Times New Roman"/>
          <w:cs/>
          <w:lang w:eastAsia="en-US"/>
        </w:rPr>
        <w:t xml:space="preserve"> (</w:t>
      </w:r>
      <w:r w:rsidRPr="003F6C80">
        <w:rPr>
          <w:rFonts w:eastAsia="Times New Roman"/>
          <w:lang w:eastAsia="en-US"/>
        </w:rPr>
        <w:t xml:space="preserve">LiDAR), </w:t>
      </w:r>
      <w:r w:rsidRPr="003F6C80">
        <w:rPr>
          <w:rFonts w:eastAsia="Times New Roman"/>
          <w:cs/>
          <w:lang w:eastAsia="en-US" w:bidi="th-TH"/>
        </w:rPr>
        <w:t>หน่วยวัดความเฉื่อย</w:t>
      </w:r>
      <w:r w:rsidRPr="003F6C80">
        <w:rPr>
          <w:rFonts w:eastAsia="Times New Roman"/>
          <w:cs/>
          <w:lang w:eastAsia="en-US"/>
        </w:rPr>
        <w:t xml:space="preserve"> (</w:t>
      </w:r>
      <w:r w:rsidRPr="003F6C80">
        <w:rPr>
          <w:rFonts w:eastAsia="Times New Roman"/>
          <w:lang w:eastAsia="en-US"/>
        </w:rPr>
        <w:t xml:space="preserve">IMU) </w:t>
      </w:r>
      <w:r w:rsidRPr="003F6C80">
        <w:rPr>
          <w:rFonts w:eastAsia="Times New Roman"/>
          <w:cs/>
          <w:lang w:eastAsia="en-US" w:bidi="th-TH"/>
        </w:rPr>
        <w:t>หรือการรวมหลายอุปกรณ์ตรวจวัดเข้าด้วยกัน</w:t>
      </w:r>
      <w:r w:rsidRPr="003F6C80">
        <w:rPr>
          <w:rFonts w:eastAsia="Times New Roman"/>
          <w:cs/>
          <w:lang w:eastAsia="en-US"/>
        </w:rPr>
        <w:t xml:space="preserve"> </w:t>
      </w:r>
      <w:r w:rsidRPr="003F6C80">
        <w:rPr>
          <w:rFonts w:eastAsia="Times New Roman"/>
          <w:cs/>
          <w:lang w:eastAsia="en-US" w:bidi="th-TH"/>
        </w:rPr>
        <w:t>โดยระบบต้องมีการกำจัดสัญญาณรบกวน</w:t>
      </w:r>
      <w:r w:rsidRPr="003F6C80">
        <w:rPr>
          <w:rFonts w:eastAsia="Times New Roman"/>
          <w:cs/>
          <w:lang w:eastAsia="en-US"/>
        </w:rPr>
        <w:t xml:space="preserve"> </w:t>
      </w:r>
      <w:r w:rsidRPr="003F6C80">
        <w:rPr>
          <w:rFonts w:eastAsia="Times New Roman"/>
          <w:cs/>
          <w:lang w:eastAsia="en-US" w:bidi="th-TH"/>
        </w:rPr>
        <w:t>คัดกรองกลุ่มข้อมูลที่ไม่ต้องการออกและดึงลักษณะสำคัญของฉากเพื่อนำไปใช้ในกระบวนการประมาณท่าทางการเคลื่อนที่ หลังจากนั้นเข้าสู่</w:t>
      </w:r>
      <w:r w:rsidRPr="003F6C80">
        <w:rPr>
          <w:rFonts w:eastAsia="Times New Roman"/>
          <w:lang w:eastAsia="en-US"/>
        </w:rPr>
        <w:t xml:space="preserve"> </w:t>
      </w:r>
      <w:r w:rsidRPr="003F6C80">
        <w:rPr>
          <w:rFonts w:eastAsia="Times New Roman"/>
          <w:cs/>
          <w:lang w:eastAsia="en-US" w:bidi="th-TH"/>
        </w:rPr>
        <w:t>ส่วนหน้า</w:t>
      </w:r>
      <w:r w:rsidRPr="003F6C80">
        <w:rPr>
          <w:rFonts w:eastAsia="Times New Roman"/>
          <w:cs/>
          <w:lang w:eastAsia="en-US"/>
        </w:rPr>
        <w:t xml:space="preserve"> (</w:t>
      </w:r>
      <w:r w:rsidRPr="003F6C80">
        <w:rPr>
          <w:rFonts w:eastAsia="Times New Roman"/>
          <w:lang w:eastAsia="en-US"/>
        </w:rPr>
        <w:t xml:space="preserve">front end) </w:t>
      </w:r>
      <w:r w:rsidRPr="003F6C80">
        <w:rPr>
          <w:rFonts w:eastAsia="Times New Roman"/>
          <w:cs/>
          <w:lang w:eastAsia="en-US" w:bidi="th-TH"/>
        </w:rPr>
        <w:t>ซึ่งเป็นส่วนที่รับผิดชอบงานอย่างการติดตามคุณลักษณะ</w:t>
      </w:r>
      <w:r w:rsidRPr="003F6C80">
        <w:rPr>
          <w:rFonts w:eastAsia="Times New Roman"/>
          <w:lang w:eastAsia="en-US"/>
        </w:rPr>
        <w:t xml:space="preserve">, </w:t>
      </w:r>
      <w:r w:rsidRPr="003F6C80">
        <w:rPr>
          <w:rFonts w:eastAsia="Times New Roman"/>
          <w:cs/>
          <w:lang w:eastAsia="en-US" w:bidi="th-TH"/>
        </w:rPr>
        <w:t>การจับคู่ข้อมูลระหว่างเฟรม</w:t>
      </w:r>
      <w:r w:rsidRPr="003F6C80">
        <w:rPr>
          <w:rFonts w:eastAsia="Times New Roman"/>
          <w:lang w:eastAsia="en-US"/>
        </w:rPr>
        <w:t xml:space="preserve">, </w:t>
      </w:r>
      <w:r w:rsidRPr="003F6C80">
        <w:rPr>
          <w:rFonts w:eastAsia="Times New Roman"/>
          <w:cs/>
          <w:lang w:eastAsia="en-US" w:bidi="th-TH"/>
        </w:rPr>
        <w:t>การประมาณการเคลื่อนที่ระยะสั้น</w:t>
      </w:r>
      <w:r w:rsidRPr="003F6C80">
        <w:rPr>
          <w:rFonts w:eastAsia="Times New Roman"/>
          <w:cs/>
          <w:lang w:eastAsia="en-US"/>
        </w:rPr>
        <w:t xml:space="preserve"> </w:t>
      </w:r>
      <w:r w:rsidRPr="003F6C80">
        <w:rPr>
          <w:rFonts w:eastAsia="Times New Roman"/>
          <w:cs/>
          <w:lang w:eastAsia="en-US" w:bidi="th-TH"/>
        </w:rPr>
        <w:t>และในกรณีของ</w:t>
      </w:r>
      <w:r w:rsidRPr="003F6C80">
        <w:rPr>
          <w:rFonts w:eastAsia="Times New Roman"/>
          <w:cs/>
          <w:lang w:eastAsia="en-US"/>
        </w:rPr>
        <w:t xml:space="preserve"> </w:t>
      </w:r>
      <w:r w:rsidRPr="003F6C80">
        <w:rPr>
          <w:rFonts w:eastAsia="Times New Roman"/>
          <w:lang w:eastAsia="en-US"/>
        </w:rPr>
        <w:t xml:space="preserve">LiDAR </w:t>
      </w:r>
      <w:r w:rsidRPr="003F6C80">
        <w:rPr>
          <w:rFonts w:eastAsia="Times New Roman"/>
          <w:cs/>
          <w:lang w:eastAsia="en-US" w:bidi="th-TH"/>
        </w:rPr>
        <w:t>คือการทำ</w:t>
      </w:r>
      <w:r w:rsidRPr="003F6C80">
        <w:rPr>
          <w:rFonts w:eastAsia="Times New Roman"/>
          <w:lang w:eastAsia="en-US"/>
        </w:rPr>
        <w:t xml:space="preserve"> scan matching </w:t>
      </w:r>
      <w:r w:rsidRPr="003F6C80">
        <w:rPr>
          <w:rFonts w:eastAsia="Times New Roman"/>
          <w:cs/>
          <w:lang w:eastAsia="en-US" w:bidi="th-TH"/>
        </w:rPr>
        <w:t>หรือการจับคู่</w:t>
      </w:r>
      <w:r w:rsidR="00FB563A" w:rsidRPr="003F6C80">
        <w:rPr>
          <w:rFonts w:eastAsia="Times New Roman"/>
          <w:cs/>
          <w:lang w:eastAsia="en-US" w:bidi="th-TH"/>
        </w:rPr>
        <w:t>ข้อมูลพอยต์คลาวด์สำหรับ</w:t>
      </w:r>
      <w:r w:rsidRPr="003F6C80">
        <w:rPr>
          <w:rFonts w:eastAsia="Times New Roman"/>
          <w:cs/>
          <w:lang w:eastAsia="en-US" w:bidi="th-TH"/>
        </w:rPr>
        <w:t>สแกนระหว่างช่วงเวลาใกล้เคียงกัน</w:t>
      </w:r>
      <w:r w:rsidRPr="003F6C80">
        <w:rPr>
          <w:rFonts w:eastAsia="Times New Roman"/>
          <w:cs/>
          <w:lang w:eastAsia="en-US"/>
        </w:rPr>
        <w:t xml:space="preserve"> </w:t>
      </w:r>
      <w:r w:rsidR="00FB563A" w:rsidRPr="003F6C80">
        <w:rPr>
          <w:rFonts w:eastAsia="Times New Roman"/>
          <w:cs/>
          <w:lang w:eastAsia="en-US" w:bidi="th-TH"/>
        </w:rPr>
        <w:t xml:space="preserve">โดย </w:t>
      </w:r>
      <w:r w:rsidRPr="003F6C80">
        <w:rPr>
          <w:rFonts w:eastAsia="Times New Roman"/>
          <w:lang w:eastAsia="en-US"/>
        </w:rPr>
        <w:t xml:space="preserve">front end </w:t>
      </w:r>
      <w:r w:rsidRPr="003F6C80">
        <w:rPr>
          <w:rFonts w:eastAsia="Times New Roman"/>
          <w:cs/>
          <w:lang w:eastAsia="en-US" w:bidi="th-TH"/>
        </w:rPr>
        <w:t>มีทั้งการเชื่อมโยงข้อมูลระยะสั้นระหว่างการวัดต่อเนื่อง</w:t>
      </w:r>
      <w:r w:rsidRPr="003F6C80">
        <w:rPr>
          <w:rFonts w:eastAsia="Times New Roman"/>
          <w:cs/>
          <w:lang w:eastAsia="en-US"/>
        </w:rPr>
        <w:t xml:space="preserve"> </w:t>
      </w:r>
      <w:r w:rsidRPr="003F6C80">
        <w:rPr>
          <w:rFonts w:eastAsia="Times New Roman"/>
          <w:cs/>
          <w:lang w:eastAsia="en-US" w:bidi="th-TH"/>
        </w:rPr>
        <w:t>และการเชื่อมโยงข้อมูลระยะยาวกับข้อมูลเก่าในแผนที่เดิม</w:t>
      </w:r>
      <w:r w:rsidR="00FB563A" w:rsidRPr="003F6C80">
        <w:rPr>
          <w:rFonts w:eastAsia="Times New Roman"/>
          <w:cs/>
          <w:lang w:eastAsia="en-US" w:bidi="th-TH"/>
        </w:rPr>
        <w:t xml:space="preserve"> หลังจากนั้น </w:t>
      </w:r>
      <w:r w:rsidRPr="003F6C80">
        <w:rPr>
          <w:rFonts w:eastAsia="Times New Roman"/>
          <w:cs/>
          <w:lang w:eastAsia="en-US" w:bidi="th-TH"/>
        </w:rPr>
        <w:t>ขั้นตอนสำคัญมากอีกส่วนหนึ่งคือ</w:t>
      </w:r>
      <w:r w:rsidRPr="003F6C80">
        <w:rPr>
          <w:rFonts w:eastAsia="Times New Roman"/>
          <w:lang w:eastAsia="en-US"/>
        </w:rPr>
        <w:t xml:space="preserve"> </w:t>
      </w:r>
      <w:r w:rsidRPr="003F6C80">
        <w:rPr>
          <w:rFonts w:eastAsia="Times New Roman"/>
          <w:cs/>
          <w:lang w:eastAsia="en-US" w:bidi="th-TH"/>
        </w:rPr>
        <w:t>การตรวจจับการปิดลูป</w:t>
      </w:r>
      <w:r w:rsidRPr="003F6C80">
        <w:rPr>
          <w:rFonts w:eastAsia="Times New Roman"/>
          <w:cs/>
          <w:lang w:eastAsia="en-US"/>
        </w:rPr>
        <w:t xml:space="preserve"> (</w:t>
      </w:r>
      <w:r w:rsidRPr="003F6C80">
        <w:rPr>
          <w:rFonts w:eastAsia="Times New Roman"/>
          <w:lang w:eastAsia="en-US"/>
        </w:rPr>
        <w:t xml:space="preserve">loop closure detection) </w:t>
      </w:r>
      <w:r w:rsidRPr="003F6C80">
        <w:rPr>
          <w:rFonts w:eastAsia="Times New Roman"/>
          <w:cs/>
          <w:lang w:eastAsia="en-US" w:bidi="th-TH"/>
        </w:rPr>
        <w:t>ซึ่งใช้เพื่อตรวจสอบว่าระบบกลับมาสู่บริเวณที่เคยสำรวจแล้วหรือไม่</w:t>
      </w:r>
      <w:r w:rsidRPr="003F6C80">
        <w:rPr>
          <w:rFonts w:eastAsia="Times New Roman"/>
          <w:cs/>
          <w:lang w:eastAsia="en-US"/>
        </w:rPr>
        <w:t xml:space="preserve"> </w:t>
      </w:r>
      <w:r w:rsidRPr="003F6C80">
        <w:rPr>
          <w:rFonts w:eastAsia="Times New Roman"/>
          <w:cs/>
          <w:lang w:eastAsia="en-US" w:bidi="th-TH"/>
        </w:rPr>
        <w:t>หากตรวจพบได้ถูกต้อง</w:t>
      </w:r>
      <w:r w:rsidRPr="003F6C80">
        <w:rPr>
          <w:rFonts w:eastAsia="Times New Roman"/>
          <w:cs/>
          <w:lang w:eastAsia="en-US"/>
        </w:rPr>
        <w:t xml:space="preserve"> </w:t>
      </w:r>
      <w:r w:rsidRPr="003F6C80">
        <w:rPr>
          <w:rFonts w:eastAsia="Times New Roman"/>
          <w:cs/>
          <w:lang w:eastAsia="en-US" w:bidi="th-TH"/>
        </w:rPr>
        <w:t>ระบบจะใช้ข้อจำกัดใหม่นี้ไปลดความคลาดเคลื่อนสะสมของเส้นทางและแผนที่</w:t>
      </w:r>
      <w:r w:rsidRPr="003F6C80">
        <w:rPr>
          <w:rFonts w:eastAsia="Times New Roman"/>
          <w:cs/>
          <w:lang w:eastAsia="en-US"/>
        </w:rPr>
        <w:t xml:space="preserve"> </w:t>
      </w:r>
      <w:r w:rsidRPr="003F6C80">
        <w:rPr>
          <w:rFonts w:eastAsia="Times New Roman"/>
          <w:cs/>
          <w:lang w:eastAsia="en-US" w:bidi="th-TH"/>
        </w:rPr>
        <w:t>อย่างไรก็ตาม</w:t>
      </w:r>
      <w:r w:rsidRPr="003F6C80">
        <w:rPr>
          <w:rFonts w:eastAsia="Times New Roman"/>
          <w:cs/>
          <w:lang w:eastAsia="en-US"/>
        </w:rPr>
        <w:t xml:space="preserve"> </w:t>
      </w:r>
      <w:r w:rsidRPr="003F6C80">
        <w:rPr>
          <w:rFonts w:eastAsia="Times New Roman"/>
          <w:cs/>
          <w:lang w:eastAsia="en-US" w:bidi="th-TH"/>
        </w:rPr>
        <w:t>การปิดลูปที่ผิดพลาดสามารถทำให้ผลลัพธ์ทั้งระบบเสียหายได้</w:t>
      </w:r>
      <w:r w:rsidRPr="003F6C80">
        <w:rPr>
          <w:rFonts w:eastAsia="Times New Roman"/>
          <w:cs/>
          <w:lang w:eastAsia="en-US"/>
        </w:rPr>
        <w:t xml:space="preserve"> </w:t>
      </w:r>
      <w:r w:rsidRPr="003F6C80">
        <w:rPr>
          <w:rFonts w:eastAsia="Times New Roman"/>
          <w:cs/>
          <w:lang w:eastAsia="en-US" w:bidi="th-TH"/>
        </w:rPr>
        <w:t>จึงต้องมีขั้นตอนตรวจสอบทางเรขาคณิต</w:t>
      </w:r>
      <w:r w:rsidRPr="003F6C80">
        <w:rPr>
          <w:rFonts w:eastAsia="Times New Roman"/>
          <w:cs/>
          <w:lang w:eastAsia="en-US"/>
        </w:rPr>
        <w:t xml:space="preserve"> </w:t>
      </w:r>
      <w:r w:rsidRPr="003F6C80">
        <w:rPr>
          <w:rFonts w:eastAsia="Times New Roman"/>
          <w:cs/>
          <w:lang w:eastAsia="en-US" w:bidi="th-TH"/>
        </w:rPr>
        <w:t>หรือการตรวจสอบ</w:t>
      </w:r>
      <w:r w:rsidRPr="003F6C80">
        <w:rPr>
          <w:rFonts w:eastAsia="Times New Roman"/>
          <w:cs/>
          <w:lang w:eastAsia="en-US"/>
        </w:rPr>
        <w:t xml:space="preserve"> </w:t>
      </w:r>
      <w:r w:rsidRPr="003F6C80">
        <w:rPr>
          <w:rFonts w:eastAsia="Times New Roman"/>
          <w:lang w:eastAsia="en-US"/>
        </w:rPr>
        <w:t xml:space="preserve">residual </w:t>
      </w:r>
      <w:r w:rsidRPr="003F6C80">
        <w:rPr>
          <w:rFonts w:eastAsia="Times New Roman"/>
          <w:cs/>
          <w:lang w:eastAsia="en-US" w:bidi="th-TH"/>
        </w:rPr>
        <w:t>จาก</w:t>
      </w:r>
      <w:r w:rsidRPr="003F6C80">
        <w:rPr>
          <w:rFonts w:eastAsia="Times New Roman"/>
          <w:cs/>
          <w:lang w:eastAsia="en-US"/>
        </w:rPr>
        <w:t xml:space="preserve"> </w:t>
      </w:r>
      <w:r w:rsidRPr="003F6C80">
        <w:rPr>
          <w:rFonts w:eastAsia="Times New Roman"/>
          <w:lang w:eastAsia="en-US"/>
        </w:rPr>
        <w:t xml:space="preserve">scan matching </w:t>
      </w:r>
      <w:r w:rsidRPr="003F6C80">
        <w:rPr>
          <w:rFonts w:eastAsia="Times New Roman"/>
          <w:cs/>
          <w:lang w:eastAsia="en-US" w:bidi="th-TH"/>
        </w:rPr>
        <w:t>ในระบบเลเซอร์</w:t>
      </w:r>
    </w:p>
    <w:p w14:paraId="4AD555AA" w14:textId="77777777" w:rsidR="005570E7" w:rsidRPr="003F6C80" w:rsidRDefault="005570E7" w:rsidP="00FB563A">
      <w:pPr>
        <w:spacing w:after="120"/>
        <w:ind w:firstLine="720"/>
        <w:jc w:val="thaiDistribute"/>
        <w:rPr>
          <w:rFonts w:eastAsia="Times New Roman"/>
          <w:lang w:eastAsia="en-US"/>
        </w:rPr>
      </w:pPr>
      <w:r w:rsidRPr="003F6C80">
        <w:rPr>
          <w:rFonts w:eastAsia="Times New Roman"/>
          <w:cs/>
          <w:lang w:eastAsia="en-US" w:bidi="th-TH"/>
        </w:rPr>
        <w:t>เมื่อได้ข้อจำกัดจากส่วนหน้าแล้ว</w:t>
      </w:r>
      <w:r w:rsidRPr="003F6C80">
        <w:rPr>
          <w:rFonts w:eastAsia="Times New Roman"/>
          <w:cs/>
          <w:lang w:eastAsia="en-US"/>
        </w:rPr>
        <w:t xml:space="preserve"> </w:t>
      </w:r>
      <w:r w:rsidRPr="003F6C80">
        <w:rPr>
          <w:rFonts w:eastAsia="Times New Roman"/>
          <w:cs/>
          <w:lang w:eastAsia="en-US" w:bidi="th-TH"/>
        </w:rPr>
        <w:t>ระบบจะเข้าสู่</w:t>
      </w:r>
      <w:r w:rsidRPr="003F6C80">
        <w:rPr>
          <w:rFonts w:eastAsia="Times New Roman"/>
          <w:lang w:eastAsia="en-US"/>
        </w:rPr>
        <w:t xml:space="preserve"> </w:t>
      </w:r>
      <w:r w:rsidRPr="003F6C80">
        <w:rPr>
          <w:rFonts w:eastAsia="Times New Roman"/>
          <w:cs/>
          <w:lang w:eastAsia="en-US" w:bidi="th-TH"/>
        </w:rPr>
        <w:t>ส่วนหลัง</w:t>
      </w:r>
      <w:r w:rsidRPr="003F6C80">
        <w:rPr>
          <w:rFonts w:eastAsia="Times New Roman"/>
          <w:cs/>
          <w:lang w:eastAsia="en-US"/>
        </w:rPr>
        <w:t xml:space="preserve"> (</w:t>
      </w:r>
      <w:r w:rsidRPr="003F6C80">
        <w:rPr>
          <w:rFonts w:eastAsia="Times New Roman"/>
          <w:lang w:eastAsia="en-US"/>
        </w:rPr>
        <w:t xml:space="preserve">back end) </w:t>
      </w:r>
      <w:r w:rsidRPr="003F6C80">
        <w:rPr>
          <w:rFonts w:eastAsia="Times New Roman"/>
          <w:cs/>
          <w:lang w:eastAsia="en-US" w:bidi="th-TH"/>
        </w:rPr>
        <w:t>เพื่อทำการปรับแก้เชิงเหมาะสมที่สุดของตำแหน่งและแผนที่โดยรวม</w:t>
      </w:r>
      <w:r w:rsidRPr="003F6C80">
        <w:rPr>
          <w:rFonts w:eastAsia="Times New Roman"/>
          <w:cs/>
          <w:lang w:eastAsia="en-US"/>
        </w:rPr>
        <w:t xml:space="preserve"> </w:t>
      </w:r>
      <w:r w:rsidRPr="003F6C80">
        <w:rPr>
          <w:rFonts w:eastAsia="Times New Roman"/>
          <w:cs/>
          <w:lang w:eastAsia="en-US" w:bidi="th-TH"/>
        </w:rPr>
        <w:t>วิธีดั้งเดิมที่สำคัญได้แก่</w:t>
      </w:r>
      <w:r w:rsidRPr="003F6C80">
        <w:rPr>
          <w:rFonts w:eastAsia="Times New Roman"/>
          <w:lang w:eastAsia="en-US"/>
        </w:rPr>
        <w:t xml:space="preserve"> EKF-SLAM </w:t>
      </w:r>
      <w:r w:rsidRPr="003F6C80">
        <w:rPr>
          <w:rFonts w:eastAsia="Times New Roman"/>
          <w:cs/>
          <w:lang w:eastAsia="en-US" w:bidi="th-TH"/>
        </w:rPr>
        <w:t>และ</w:t>
      </w:r>
      <w:r w:rsidRPr="003F6C80">
        <w:rPr>
          <w:rFonts w:eastAsia="Times New Roman"/>
          <w:lang w:eastAsia="en-US"/>
        </w:rPr>
        <w:t xml:space="preserve"> FastSLAM </w:t>
      </w:r>
      <w:r w:rsidR="00FB563A" w:rsidRPr="003F6C80">
        <w:rPr>
          <w:rFonts w:eastAsia="Times New Roman"/>
          <w:cs/>
          <w:lang w:eastAsia="en-US" w:bidi="th-TH"/>
        </w:rPr>
        <w:t>โดย</w:t>
      </w:r>
      <w:r w:rsidRPr="003F6C80">
        <w:rPr>
          <w:rFonts w:eastAsia="Times New Roman"/>
          <w:cs/>
          <w:lang w:eastAsia="en-US" w:bidi="th-TH"/>
        </w:rPr>
        <w:t>ระบบ</w:t>
      </w:r>
      <w:r w:rsidR="00FB563A" w:rsidRPr="003F6C80">
        <w:rPr>
          <w:rFonts w:eastAsia="Times New Roman"/>
          <w:cs/>
          <w:lang w:eastAsia="en-US" w:bidi="th-TH"/>
        </w:rPr>
        <w:t>ใน</w:t>
      </w:r>
      <w:r w:rsidRPr="003F6C80">
        <w:rPr>
          <w:rFonts w:eastAsia="Times New Roman"/>
          <w:cs/>
          <w:lang w:eastAsia="en-US" w:bidi="th-TH"/>
        </w:rPr>
        <w:t>ปัจจุบันนิยมใช้การแก้ปัญหาแบบกราฟและ</w:t>
      </w:r>
      <w:r w:rsidRPr="003F6C80">
        <w:rPr>
          <w:rFonts w:eastAsia="Times New Roman"/>
          <w:cs/>
          <w:lang w:eastAsia="en-US"/>
        </w:rPr>
        <w:t xml:space="preserve"> </w:t>
      </w:r>
      <w:r w:rsidRPr="003F6C80">
        <w:rPr>
          <w:rFonts w:eastAsia="Times New Roman"/>
          <w:lang w:eastAsia="en-US"/>
        </w:rPr>
        <w:t xml:space="preserve">MAP estimation </w:t>
      </w:r>
      <w:r w:rsidRPr="003F6C80">
        <w:rPr>
          <w:rFonts w:eastAsia="Times New Roman"/>
          <w:cs/>
          <w:lang w:eastAsia="en-US" w:bidi="th-TH"/>
        </w:rPr>
        <w:t>ซึ่งสามารถใช้ข้อมูลตลอดช่วงการเคลื่อนที่เพื่อหาคำตอบที่สอดคล้องระดับโลกได้ดีกว่าแนวทางที่อาศัยการกรองเฉพาะหน้าเพียงอย่างเดียว</w:t>
      </w:r>
      <w:r w:rsidRPr="003F6C80">
        <w:rPr>
          <w:rFonts w:eastAsia="Times New Roman"/>
          <w:cs/>
          <w:lang w:eastAsia="en-US"/>
        </w:rPr>
        <w:t xml:space="preserve"> </w:t>
      </w:r>
      <w:r w:rsidRPr="003F6C80">
        <w:rPr>
          <w:rFonts w:eastAsia="Times New Roman"/>
          <w:cs/>
          <w:lang w:eastAsia="en-US" w:bidi="th-TH"/>
        </w:rPr>
        <w:t>โดยเฉพาะในฉากขนาดใหญ่หรือมี</w:t>
      </w:r>
      <w:r w:rsidRPr="003F6C80">
        <w:rPr>
          <w:rFonts w:eastAsia="Times New Roman"/>
          <w:cs/>
          <w:lang w:eastAsia="en-US"/>
        </w:rPr>
        <w:t xml:space="preserve"> </w:t>
      </w:r>
      <w:r w:rsidRPr="003F6C80">
        <w:rPr>
          <w:rFonts w:eastAsia="Times New Roman"/>
          <w:lang w:eastAsia="en-US"/>
        </w:rPr>
        <w:t xml:space="preserve">loop </w:t>
      </w:r>
      <w:r w:rsidRPr="003F6C80">
        <w:rPr>
          <w:rFonts w:eastAsia="Times New Roman"/>
          <w:cs/>
          <w:lang w:eastAsia="en-US" w:bidi="th-TH"/>
        </w:rPr>
        <w:t>หลายครั้ง</w:t>
      </w:r>
      <w:r w:rsidRPr="003F6C80">
        <w:rPr>
          <w:rFonts w:eastAsia="Times New Roman"/>
          <w:lang w:eastAsia="en-US"/>
        </w:rPr>
        <w:t xml:space="preserve"> </w:t>
      </w:r>
    </w:p>
    <w:p w14:paraId="75443F89" w14:textId="77777777" w:rsidR="005570E7" w:rsidRPr="003F6C80" w:rsidRDefault="005570E7" w:rsidP="00FB563A">
      <w:pPr>
        <w:spacing w:after="120"/>
        <w:ind w:firstLine="720"/>
        <w:jc w:val="thaiDistribute"/>
        <w:rPr>
          <w:rFonts w:eastAsia="Times New Roman"/>
          <w:lang w:eastAsia="en-US" w:bidi="th-TH"/>
        </w:rPr>
      </w:pPr>
      <w:r w:rsidRPr="003F6C80">
        <w:rPr>
          <w:rFonts w:eastAsia="Times New Roman"/>
          <w:cs/>
          <w:lang w:eastAsia="en-US" w:bidi="th-TH"/>
        </w:rPr>
        <w:t>ผลลัพธ์สุดท้ายของกระบวนการคือ</w:t>
      </w:r>
      <w:r w:rsidRPr="003F6C80">
        <w:rPr>
          <w:rFonts w:eastAsia="Times New Roman"/>
          <w:lang w:eastAsia="en-US"/>
        </w:rPr>
        <w:t xml:space="preserve"> </w:t>
      </w:r>
      <w:r w:rsidRPr="003F6C80">
        <w:rPr>
          <w:rFonts w:eastAsia="Times New Roman"/>
          <w:cs/>
          <w:lang w:eastAsia="en-US" w:bidi="th-TH"/>
        </w:rPr>
        <w:t>แผนที่</w:t>
      </w:r>
      <w:r w:rsidRPr="003F6C80">
        <w:rPr>
          <w:rFonts w:eastAsia="Times New Roman"/>
          <w:cs/>
          <w:lang w:eastAsia="en-US"/>
        </w:rPr>
        <w:t xml:space="preserve"> (</w:t>
      </w:r>
      <w:r w:rsidRPr="003F6C80">
        <w:rPr>
          <w:rFonts w:eastAsia="Times New Roman"/>
          <w:lang w:eastAsia="en-US"/>
        </w:rPr>
        <w:t xml:space="preserve">map) </w:t>
      </w:r>
      <w:r w:rsidRPr="003F6C80">
        <w:rPr>
          <w:rFonts w:eastAsia="Times New Roman"/>
          <w:cs/>
          <w:lang w:eastAsia="en-US" w:bidi="th-TH"/>
        </w:rPr>
        <w:t>ซึ่งอาจอยู่ในรูปแผนที่แบบจุดสังเกต</w:t>
      </w:r>
      <w:r w:rsidRPr="003F6C80">
        <w:rPr>
          <w:rFonts w:eastAsia="Times New Roman"/>
          <w:cs/>
          <w:lang w:eastAsia="en-US"/>
        </w:rPr>
        <w:t xml:space="preserve"> (</w:t>
      </w:r>
      <w:r w:rsidRPr="003F6C80">
        <w:rPr>
          <w:rFonts w:eastAsia="Times New Roman"/>
          <w:lang w:eastAsia="en-US"/>
        </w:rPr>
        <w:t xml:space="preserve">landmark-based sparse map), </w:t>
      </w:r>
      <w:r w:rsidRPr="003F6C80">
        <w:rPr>
          <w:rFonts w:eastAsia="Times New Roman"/>
          <w:cs/>
          <w:lang w:eastAsia="en-US" w:bidi="th-TH"/>
        </w:rPr>
        <w:t>แผนที่แบบ</w:t>
      </w:r>
      <w:r w:rsidR="00FB563A" w:rsidRPr="003F6C80">
        <w:rPr>
          <w:rFonts w:eastAsia="Times New Roman"/>
          <w:cs/>
          <w:lang w:eastAsia="en-US" w:bidi="th-TH"/>
        </w:rPr>
        <w:t>ตาราง</w:t>
      </w:r>
      <w:r w:rsidRPr="003F6C80">
        <w:rPr>
          <w:rFonts w:eastAsia="Times New Roman"/>
          <w:cs/>
          <w:lang w:eastAsia="en-US" w:bidi="th-TH"/>
        </w:rPr>
        <w:t>กริด</w:t>
      </w:r>
      <w:r w:rsidR="00FB563A" w:rsidRPr="003F6C80">
        <w:rPr>
          <w:rFonts w:eastAsia="Times New Roman"/>
          <w:cs/>
          <w:lang w:eastAsia="en-US" w:bidi="th-TH"/>
        </w:rPr>
        <w:t>หรือ</w:t>
      </w:r>
      <w:r w:rsidRPr="003F6C80">
        <w:rPr>
          <w:rFonts w:eastAsia="Times New Roman"/>
          <w:cs/>
          <w:lang w:eastAsia="en-US" w:bidi="th-TH"/>
        </w:rPr>
        <w:t>การครอบครองพื้นที่</w:t>
      </w:r>
      <w:r w:rsidRPr="003F6C80">
        <w:rPr>
          <w:rFonts w:eastAsia="Times New Roman"/>
          <w:cs/>
          <w:lang w:eastAsia="en-US"/>
        </w:rPr>
        <w:t xml:space="preserve"> (</w:t>
      </w:r>
      <w:r w:rsidRPr="003F6C80">
        <w:rPr>
          <w:rFonts w:eastAsia="Times New Roman"/>
          <w:lang w:eastAsia="en-US"/>
        </w:rPr>
        <w:t xml:space="preserve">occupancy/grid map) </w:t>
      </w:r>
      <w:r w:rsidRPr="003F6C80">
        <w:rPr>
          <w:rFonts w:eastAsia="Times New Roman"/>
          <w:cs/>
          <w:lang w:eastAsia="en-US" w:bidi="th-TH"/>
        </w:rPr>
        <w:t>หรือการสร้างฉากสามมิติแบบกึ่งหนาแน่นถึงหนาแน่น</w:t>
      </w:r>
      <w:r w:rsidRPr="003F6C80">
        <w:rPr>
          <w:rFonts w:eastAsia="Times New Roman"/>
          <w:cs/>
          <w:lang w:eastAsia="en-US"/>
        </w:rPr>
        <w:t xml:space="preserve"> (</w:t>
      </w:r>
      <w:r w:rsidRPr="003F6C80">
        <w:rPr>
          <w:rFonts w:eastAsia="Times New Roman"/>
          <w:lang w:eastAsia="en-US"/>
        </w:rPr>
        <w:t xml:space="preserve">semi-dense to dense reconstruction) </w:t>
      </w:r>
      <w:r w:rsidRPr="003F6C80">
        <w:rPr>
          <w:rFonts w:eastAsia="Times New Roman"/>
          <w:cs/>
          <w:lang w:eastAsia="en-US" w:bidi="th-TH"/>
        </w:rPr>
        <w:t>ได้</w:t>
      </w:r>
      <w:r w:rsidRPr="003F6C80">
        <w:rPr>
          <w:rFonts w:eastAsia="Times New Roman"/>
          <w:cs/>
          <w:lang w:eastAsia="en-US"/>
        </w:rPr>
        <w:t xml:space="preserve"> </w:t>
      </w:r>
      <w:r w:rsidRPr="003F6C80">
        <w:rPr>
          <w:rFonts w:eastAsia="Times New Roman"/>
          <w:cs/>
          <w:lang w:eastAsia="en-US" w:bidi="th-TH"/>
        </w:rPr>
        <w:t>แผนที่แบบ</w:t>
      </w:r>
      <w:r w:rsidRPr="003F6C80">
        <w:rPr>
          <w:rFonts w:eastAsia="Times New Roman"/>
          <w:cs/>
          <w:lang w:eastAsia="en-US"/>
        </w:rPr>
        <w:t xml:space="preserve"> </w:t>
      </w:r>
      <w:r w:rsidRPr="003F6C80">
        <w:rPr>
          <w:rFonts w:eastAsia="Times New Roman"/>
          <w:lang w:eastAsia="en-US"/>
        </w:rPr>
        <w:t xml:space="preserve">sparse landmark </w:t>
      </w:r>
      <w:r w:rsidRPr="003F6C80">
        <w:rPr>
          <w:rFonts w:eastAsia="Times New Roman"/>
          <w:cs/>
          <w:lang w:eastAsia="en-US" w:bidi="th-TH"/>
        </w:rPr>
        <w:t>เป็นตัวแทนที่ใช้กันอย่างแพร่หลาย</w:t>
      </w:r>
      <w:r w:rsidRPr="003F6C80">
        <w:rPr>
          <w:rFonts w:eastAsia="Times New Roman"/>
          <w:cs/>
          <w:lang w:eastAsia="en-US"/>
        </w:rPr>
        <w:t xml:space="preserve"> </w:t>
      </w:r>
      <w:r w:rsidR="00FB563A" w:rsidRPr="003F6C80">
        <w:rPr>
          <w:rFonts w:eastAsia="Times New Roman"/>
          <w:cs/>
          <w:lang w:eastAsia="en-US" w:bidi="th-TH"/>
        </w:rPr>
        <w:t xml:space="preserve">อย่างไรก็ตาม </w:t>
      </w:r>
      <w:r w:rsidRPr="003F6C80">
        <w:rPr>
          <w:rFonts w:eastAsia="Times New Roman"/>
          <w:cs/>
          <w:lang w:eastAsia="en-US" w:bidi="th-TH"/>
        </w:rPr>
        <w:t>ผลลัพธ์ของระบบอาจเป็น</w:t>
      </w:r>
      <w:r w:rsidRPr="003F6C80">
        <w:rPr>
          <w:rFonts w:eastAsia="Times New Roman"/>
          <w:cs/>
          <w:lang w:eastAsia="en-US"/>
        </w:rPr>
        <w:t xml:space="preserve"> </w:t>
      </w:r>
      <w:r w:rsidRPr="003F6C80">
        <w:rPr>
          <w:rFonts w:eastAsia="Times New Roman"/>
          <w:lang w:eastAsia="en-US"/>
        </w:rPr>
        <w:t xml:space="preserve">sparse, semi-dense </w:t>
      </w:r>
      <w:r w:rsidRPr="003F6C80">
        <w:rPr>
          <w:rFonts w:eastAsia="Times New Roman"/>
          <w:cs/>
          <w:lang w:eastAsia="en-US" w:bidi="th-TH"/>
        </w:rPr>
        <w:t>หรือ</w:t>
      </w:r>
      <w:r w:rsidRPr="003F6C80">
        <w:rPr>
          <w:rFonts w:eastAsia="Times New Roman"/>
          <w:cs/>
          <w:lang w:eastAsia="en-US"/>
        </w:rPr>
        <w:t xml:space="preserve"> </w:t>
      </w:r>
      <w:r w:rsidRPr="003F6C80">
        <w:rPr>
          <w:rFonts w:eastAsia="Times New Roman"/>
          <w:lang w:eastAsia="en-US"/>
        </w:rPr>
        <w:t xml:space="preserve">dense reconstruction </w:t>
      </w:r>
      <w:r w:rsidR="00FB563A" w:rsidRPr="003F6C80">
        <w:rPr>
          <w:rFonts w:eastAsia="Times New Roman"/>
          <w:cs/>
          <w:lang w:eastAsia="en-US" w:bidi="th-TH"/>
        </w:rPr>
        <w:t>ซึ่งขึ้นอยู่กับวิธีการ</w:t>
      </w:r>
      <w:r w:rsidRPr="003F6C80">
        <w:rPr>
          <w:rFonts w:eastAsia="Times New Roman"/>
          <w:cs/>
          <w:lang w:eastAsia="en-US" w:bidi="th-TH"/>
        </w:rPr>
        <w:t>ที่เลือกใช้</w:t>
      </w:r>
    </w:p>
    <w:p w14:paraId="5646505F" w14:textId="77777777" w:rsidR="00E472DE" w:rsidRDefault="00166D79">
      <w:pPr>
        <w:keepNext/>
        <w:spacing w:before="240"/>
        <w:jc w:val="center"/>
      </w:pPr>
      <w:r w:rsidRPr="003F6C80">
        <w:rPr>
          <w:noProof/>
          <w:cs/>
          <w:lang w:bidi="th-TH"/>
        </w:rPr>
        <w:drawing>
          <wp:inline distT="0" distB="0" distL="0" distR="0" wp14:anchorId="6913D2E3" wp14:editId="388E36D7">
            <wp:extent cx="3694089" cy="2066925"/>
            <wp:effectExtent l="0" t="0" r="0" b="0"/>
            <wp:docPr id="89138097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94922" name=""/>
                    <pic:cNvPicPr/>
                  </pic:nvPicPr>
                  <pic:blipFill>
                    <a:blip r:embed="rId15"/>
                    <a:stretch>
                      <a:fillRect/>
                    </a:stretch>
                  </pic:blipFill>
                  <pic:spPr>
                    <a:xfrm>
                      <a:off x="0" y="0"/>
                      <a:ext cx="3705042" cy="2073053"/>
                    </a:xfrm>
                    <a:prstGeom prst="rect">
                      <a:avLst/>
                    </a:prstGeom>
                  </pic:spPr>
                </pic:pic>
              </a:graphicData>
            </a:graphic>
          </wp:inline>
        </w:drawing>
      </w:r>
    </w:p>
    <w:p w14:paraId="6286320A" w14:textId="77777777" w:rsidR="005372C1" w:rsidRPr="00C75223" w:rsidRDefault="00FB563A" w:rsidP="00685D91">
      <w:pPr>
        <w:pStyle w:val="ENG-Figure"/>
      </w:pPr>
      <w:bookmarkStart w:id="73" w:name="_Toc241944305"/>
      <w:r w:rsidRPr="003F6C80">
        <w:rPr>
          <w:cs/>
        </w:rPr>
        <w:t xml:space="preserve">กระบวนการทำงานของ </w:t>
      </w:r>
      <w:r w:rsidRPr="003F6C80">
        <w:t>SLAM</w:t>
      </w:r>
      <w:r w:rsidRPr="003F6C80">
        <w:rPr>
          <w:cs/>
        </w:rPr>
        <w:t xml:space="preserve"> โดยรวม</w:t>
      </w:r>
      <w:bookmarkEnd w:id="73"/>
    </w:p>
    <w:p w14:paraId="513A8831" w14:textId="77777777" w:rsidR="00CB1094" w:rsidRDefault="00CB1094" w:rsidP="00CB1094">
      <w:pPr>
        <w:pStyle w:val="ENG-H2"/>
        <w:rPr>
          <w:b w:val="0"/>
          <w:bCs w:val="0"/>
        </w:rPr>
      </w:pPr>
      <w:bookmarkStart w:id="74" w:name="_Toc241944236"/>
      <w:r w:rsidRPr="00CB1094">
        <w:rPr>
          <w:cs/>
        </w:rPr>
        <w:t xml:space="preserve">การถ่ายภาพแบบ </w:t>
      </w:r>
      <w:r w:rsidRPr="00CB1094">
        <w:t>Orthographic</w:t>
      </w:r>
      <w:bookmarkEnd w:id="74"/>
    </w:p>
    <w:p w14:paraId="4D87A27B" w14:textId="77777777" w:rsidR="00CB1094" w:rsidRDefault="00CB1094" w:rsidP="007F7223">
      <w:pPr>
        <w:pStyle w:val="ENG-H3"/>
      </w:pPr>
      <w:bookmarkStart w:id="75" w:name="_Toc241944237"/>
      <w:r>
        <w:rPr>
          <w:rFonts w:hint="cs"/>
          <w:cs/>
        </w:rPr>
        <w:t xml:space="preserve">ความหมายของการถ่ายภาพแบบ </w:t>
      </w:r>
      <w:r>
        <w:t>Orthographic</w:t>
      </w:r>
      <w:bookmarkEnd w:id="75"/>
    </w:p>
    <w:p w14:paraId="67712AFD" w14:textId="77777777" w:rsidR="00CB1094" w:rsidRPr="00CB1094" w:rsidRDefault="00CB1094" w:rsidP="00CB1094">
      <w:pPr>
        <w:spacing w:after="120"/>
        <w:ind w:firstLine="720"/>
        <w:jc w:val="thaiDistribute"/>
        <w:rPr>
          <w:cs/>
          <w:lang w:bidi="th-TH"/>
        </w:rPr>
      </w:pPr>
      <w:r w:rsidRPr="00CB1094">
        <w:rPr>
          <w:cs/>
          <w:lang w:bidi="th-TH"/>
        </w:rPr>
        <w:t xml:space="preserve">การถ่ายภาพแบบ </w:t>
      </w:r>
      <w:r w:rsidRPr="00CB1094">
        <w:t xml:space="preserve">Orthographic </w:t>
      </w:r>
      <w:r w:rsidRPr="00CB1094">
        <w:rPr>
          <w:cs/>
          <w:lang w:bidi="th-TH"/>
        </w:rPr>
        <w:t>ในบริบทงานสำรวจเชิงภาพ หมายถึงการสร้างภาพที่ได้จากการฉายข้อมูลภาพลงบนระนาบหรือผิวอ้างอิงด้วย การฉายแบบตั้งฉาก (</w:t>
      </w:r>
      <w:r w:rsidRPr="00CB1094">
        <w:t xml:space="preserve">orthogonal projection) </w:t>
      </w:r>
      <w:r w:rsidRPr="00CB1094">
        <w:rPr>
          <w:cs/>
          <w:lang w:bidi="th-TH"/>
        </w:rPr>
        <w:t xml:space="preserve">เพื่อให้ภาพมีมาตราส่วนสม่ำเสมอและใช้วัดระยะได้อย่างถูกต้องเชิงแผนที่ ต่างจากภาพถ่ายเชิงมุมมองทั่วไปซึ่งเกิดจาก </w:t>
      </w:r>
      <w:r w:rsidRPr="00CB1094">
        <w:t xml:space="preserve">central perspective </w:t>
      </w:r>
      <w:r w:rsidRPr="00CB1094">
        <w:rPr>
          <w:cs/>
          <w:lang w:bidi="th-TH"/>
        </w:rPr>
        <w:t xml:space="preserve">จึงมักมีผลของมุมกล้อง ความเอียงของกล้อง และความต่างระดับของพื้นผิวเข้ามาทำให้สัดส่วนในภาพไม่คงที่ แก่นของ </w:t>
      </w:r>
      <w:r w:rsidRPr="00CB1094">
        <w:t xml:space="preserve">digital orthophoto </w:t>
      </w:r>
      <w:r w:rsidRPr="00CB1094">
        <w:rPr>
          <w:cs/>
          <w:lang w:bidi="th-TH"/>
        </w:rPr>
        <w:t>คือการฉายภาพของวัตถุสามมิติลงบนผิวอ้างอิงที่กำหนดไว้</w:t>
      </w:r>
    </w:p>
    <w:p w14:paraId="7B8B11BC" w14:textId="77777777" w:rsidR="00CB1094" w:rsidRPr="00CB1094" w:rsidRDefault="00CB1094" w:rsidP="00CB1094">
      <w:pPr>
        <w:spacing w:after="120"/>
        <w:ind w:firstLine="720"/>
        <w:jc w:val="thaiDistribute"/>
      </w:pPr>
      <w:r w:rsidRPr="00CB1094">
        <w:rPr>
          <w:cs/>
          <w:lang w:bidi="th-TH"/>
        </w:rPr>
        <w:t>ในเชิงเทคนิค ภาพ</w:t>
      </w:r>
      <w:r w:rsidR="00F34884">
        <w:rPr>
          <w:rFonts w:hint="cs"/>
          <w:cs/>
          <w:lang w:bidi="th-TH"/>
        </w:rPr>
        <w:t xml:space="preserve"> </w:t>
      </w:r>
      <w:r w:rsidR="00F34884">
        <w:rPr>
          <w:lang w:bidi="th-TH"/>
        </w:rPr>
        <w:t xml:space="preserve">Orthographic </w:t>
      </w:r>
      <w:r w:rsidRPr="00CB1094">
        <w:rPr>
          <w:cs/>
          <w:lang w:bidi="th-TH"/>
        </w:rPr>
        <w:t>จึง</w:t>
      </w:r>
      <w:r>
        <w:rPr>
          <w:rFonts w:hint="cs"/>
          <w:cs/>
          <w:lang w:bidi="th-TH"/>
        </w:rPr>
        <w:t>เป็นผลลัพธ์</w:t>
      </w:r>
      <w:r w:rsidRPr="00CB1094">
        <w:rPr>
          <w:cs/>
          <w:lang w:bidi="th-TH"/>
        </w:rPr>
        <w:t xml:space="preserve">จากกระบวนการ </w:t>
      </w:r>
      <w:r w:rsidRPr="00CB1094">
        <w:t xml:space="preserve">orthorectification </w:t>
      </w:r>
      <w:r w:rsidRPr="00CB1094">
        <w:rPr>
          <w:cs/>
          <w:lang w:bidi="th-TH"/>
        </w:rPr>
        <w:t xml:space="preserve">ที่แก้ผลของความเพี้ยนจากรูปแบบการถ่ายภาพและความสูงต่ำของฉาก หากใช้ </w:t>
      </w:r>
      <w:r w:rsidRPr="00CB1094">
        <w:t xml:space="preserve">Digital Terrain Model (DTM) </w:t>
      </w:r>
      <w:r w:rsidRPr="00CB1094">
        <w:rPr>
          <w:cs/>
          <w:lang w:bidi="th-TH"/>
        </w:rPr>
        <w:t xml:space="preserve">ภาพที่ได้จะเหมาะกับการแทนพื้นผิวภูมิประเทศทั่วไป แต่หากต้องการแสดงอาคาร หลังคา หรือวัตถุยกสูงให้ถูกต้องมากขึ้น มักต้องใช้ </w:t>
      </w:r>
      <w:r w:rsidRPr="00CB1094">
        <w:t xml:space="preserve">Digital Surface Model (DSM) </w:t>
      </w:r>
      <w:r w:rsidRPr="00CB1094">
        <w:rPr>
          <w:cs/>
          <w:lang w:bidi="th-TH"/>
        </w:rPr>
        <w:t xml:space="preserve">เพื่อสร้างสิ่งที่เรียกว่า </w:t>
      </w:r>
      <w:r w:rsidRPr="00CB1094">
        <w:t>true orthophoto</w:t>
      </w:r>
    </w:p>
    <w:p w14:paraId="213453BB" w14:textId="77777777" w:rsidR="00CB1094" w:rsidRDefault="00CB1094" w:rsidP="00CB1094">
      <w:pPr>
        <w:spacing w:after="120"/>
        <w:ind w:firstLine="720"/>
        <w:jc w:val="thaiDistribute"/>
        <w:rPr>
          <w:lang w:bidi="th-TH"/>
        </w:rPr>
      </w:pPr>
      <w:r w:rsidRPr="00CB1094">
        <w:rPr>
          <w:cs/>
          <w:lang w:bidi="th-TH"/>
        </w:rPr>
        <w:t xml:space="preserve">สำหรับงานระยะใกล้ เช่น ผนังอาคารหรือพื้นผิวที่เกือบเป็นระนาบเดียวกัน การสร้างภาพแบบ </w:t>
      </w:r>
      <w:r w:rsidRPr="00CB1094">
        <w:t xml:space="preserve">orthographic </w:t>
      </w:r>
      <w:r w:rsidRPr="00CB1094">
        <w:rPr>
          <w:cs/>
          <w:lang w:bidi="th-TH"/>
        </w:rPr>
        <w:t xml:space="preserve">อาจอยู่ในรูป </w:t>
      </w:r>
      <w:r w:rsidRPr="00CB1094">
        <w:t xml:space="preserve">rectified image </w:t>
      </w:r>
      <w:r w:rsidRPr="00CB1094">
        <w:rPr>
          <w:cs/>
          <w:lang w:bidi="th-TH"/>
        </w:rPr>
        <w:t xml:space="preserve">หรือภาพที่ผ่านการแก้ </w:t>
      </w:r>
      <w:r w:rsidRPr="00CB1094">
        <w:t xml:space="preserve">perspective </w:t>
      </w:r>
      <w:r w:rsidRPr="00CB1094">
        <w:rPr>
          <w:cs/>
          <w:lang w:bidi="th-TH"/>
        </w:rPr>
        <w:t xml:space="preserve">เพื่อใช้เป็นฐานสำหรับเขียนแบบและวัดขนาดผิวหน้าอาคาร </w:t>
      </w:r>
      <w:r w:rsidRPr="00CB1094">
        <w:t xml:space="preserve">façade </w:t>
      </w:r>
      <w:r w:rsidRPr="00CB1094">
        <w:rPr>
          <w:cs/>
          <w:lang w:bidi="th-TH"/>
        </w:rPr>
        <w:t xml:space="preserve">ที่ผ่านการ </w:t>
      </w:r>
      <w:r w:rsidRPr="00CB1094">
        <w:t xml:space="preserve">rectification </w:t>
      </w:r>
      <w:r w:rsidRPr="00CB1094">
        <w:rPr>
          <w:cs/>
          <w:lang w:bidi="th-TH"/>
        </w:rPr>
        <w:t>สามารถใช้เป็นฐานสำหรับงานเขียนแบบสถาปัตยกรรมได้อย่างมีประสิทธิภาพ เมื่อเงื่อนไขของผิวเป้าหมายใกล้เคียงระนาบและมีการควบคุมเรขาคณิตการถ่ายภาพอย่างเหมาะสม</w:t>
      </w:r>
    </w:p>
    <w:p w14:paraId="6F7CFF47" w14:textId="77777777" w:rsidR="00CB1094" w:rsidRDefault="00CB1094" w:rsidP="007F7223">
      <w:pPr>
        <w:pStyle w:val="ENG-H3"/>
      </w:pPr>
      <w:bookmarkStart w:id="76" w:name="_Toc241944238"/>
      <w:r w:rsidRPr="00CB1094">
        <w:rPr>
          <w:cs/>
        </w:rPr>
        <w:t xml:space="preserve">กระบวนการของการถ่ายภาพแบบ </w:t>
      </w:r>
      <w:r w:rsidRPr="00CB1094">
        <w:t>Orthographic</w:t>
      </w:r>
      <w:bookmarkEnd w:id="76"/>
      <w:r w:rsidRPr="00CB1094">
        <w:t xml:space="preserve"> </w:t>
      </w:r>
    </w:p>
    <w:p w14:paraId="295A3889" w14:textId="77777777" w:rsidR="00CB1094" w:rsidRPr="00CB1094" w:rsidRDefault="00CB1094" w:rsidP="00F34884">
      <w:pPr>
        <w:spacing w:after="120"/>
        <w:ind w:firstLine="720"/>
        <w:jc w:val="thaiDistribute"/>
        <w:rPr>
          <w:lang w:eastAsia="en-US" w:bidi="th-TH"/>
        </w:rPr>
      </w:pPr>
      <w:r w:rsidRPr="00CB1094">
        <w:rPr>
          <w:cs/>
          <w:lang w:eastAsia="en-US" w:bidi="th-TH"/>
        </w:rPr>
        <w:t xml:space="preserve">กระบวนการสร้างภาพแบบ </w:t>
      </w:r>
      <w:r w:rsidRPr="00CB1094">
        <w:rPr>
          <w:lang w:eastAsia="en-US" w:bidi="th-TH"/>
        </w:rPr>
        <w:t xml:space="preserve">Orthographic </w:t>
      </w:r>
      <w:r w:rsidRPr="00CB1094">
        <w:rPr>
          <w:cs/>
          <w:lang w:eastAsia="en-US" w:bidi="th-TH"/>
        </w:rPr>
        <w:t>โดยทั่วไปเริ่มจาก</w:t>
      </w:r>
      <w:r w:rsidRPr="00CB1094">
        <w:rPr>
          <w:lang w:eastAsia="en-US" w:bidi="th-TH"/>
        </w:rPr>
        <w:t xml:space="preserve"> </w:t>
      </w:r>
      <w:r w:rsidRPr="00CB1094">
        <w:rPr>
          <w:cs/>
          <w:lang w:eastAsia="en-US" w:bidi="th-TH"/>
        </w:rPr>
        <w:t>การวางแผนเก็บภาพและการถ่ายภาพ</w:t>
      </w:r>
      <w:r w:rsidRPr="00CB1094">
        <w:rPr>
          <w:lang w:eastAsia="en-US" w:bidi="th-TH"/>
        </w:rPr>
        <w:t xml:space="preserve"> </w:t>
      </w:r>
      <w:r w:rsidRPr="00CB1094">
        <w:rPr>
          <w:cs/>
          <w:lang w:eastAsia="en-US" w:bidi="th-TH"/>
        </w:rPr>
        <w:t>ให้ครอบคลุมพื้นที่เป้าหมายอย่างเพียงพอ โดยต้องคำนึงถึงความละเอียดเชิงพื้นที่ ความซ้อนทับของภาพ (</w:t>
      </w:r>
      <w:r w:rsidRPr="00CB1094">
        <w:rPr>
          <w:lang w:eastAsia="en-US" w:bidi="th-TH"/>
        </w:rPr>
        <w:t xml:space="preserve">overlap) </w:t>
      </w:r>
      <w:r w:rsidRPr="00CB1094">
        <w:rPr>
          <w:cs/>
          <w:lang w:eastAsia="en-US" w:bidi="th-TH"/>
        </w:rPr>
        <w:t xml:space="preserve">คุณภาพการสอบเทียบกล้อง และจุดควบคุมภาคพื้นดินหรือข้อมูลอ้างอิงพิกัดที่ใช้ตรึงแบบจำลองให้อยู่ในระบบพิกัดที่ถูกต้อง งานด้านการประมวลผลภาพทางโฟโตแกรมเมทรีชี้ว่าภาพต้นทางที่มีคุณภาพดีและมีการเก็บอย่างเป็นระบบเป็นเงื่อนไขสำคัญต่อความแม่นยำของภาพออร์โธปลายทาง โดยเฉพาะเมื่อใช้ </w:t>
      </w:r>
      <w:r w:rsidRPr="00CB1094">
        <w:rPr>
          <w:lang w:eastAsia="en-US" w:bidi="th-TH"/>
        </w:rPr>
        <w:t xml:space="preserve">UAV </w:t>
      </w:r>
      <w:r w:rsidRPr="00CB1094">
        <w:rPr>
          <w:cs/>
          <w:lang w:eastAsia="en-US" w:bidi="th-TH"/>
        </w:rPr>
        <w:t>หรือการถ่ายภาพระยะใกล้ซึ่งมักให้รายละเอียดสูงมาก แต่ก็ไวต่อข้อผิดพลาดเชิงเรขาคณิตมากขึ้นเช่นกัน</w:t>
      </w:r>
      <w:r w:rsidRPr="00CB1094">
        <w:rPr>
          <w:lang w:eastAsia="en-US" w:bidi="th-TH"/>
        </w:rPr>
        <w:t xml:space="preserve"> </w:t>
      </w:r>
    </w:p>
    <w:p w14:paraId="0537AF6C" w14:textId="77777777" w:rsidR="00CB1094" w:rsidRPr="00CB1094" w:rsidRDefault="00CB1094" w:rsidP="00F34884">
      <w:pPr>
        <w:spacing w:after="120"/>
        <w:ind w:firstLine="720"/>
        <w:jc w:val="thaiDistribute"/>
        <w:rPr>
          <w:lang w:eastAsia="en-US" w:bidi="th-TH"/>
        </w:rPr>
      </w:pPr>
      <w:r w:rsidRPr="00CB1094">
        <w:rPr>
          <w:cs/>
          <w:lang w:eastAsia="en-US" w:bidi="th-TH"/>
        </w:rPr>
        <w:t>หลังจากได้ภาพถ่ายแล้ว ขั้นตอนถัดไปคือ</w:t>
      </w:r>
      <w:r w:rsidRPr="00CB1094">
        <w:rPr>
          <w:lang w:eastAsia="en-US" w:bidi="th-TH"/>
        </w:rPr>
        <w:t xml:space="preserve"> </w:t>
      </w:r>
      <w:r w:rsidRPr="00CB1094">
        <w:rPr>
          <w:cs/>
          <w:lang w:eastAsia="en-US" w:bidi="th-TH"/>
        </w:rPr>
        <w:t xml:space="preserve">การกำหนด </w:t>
      </w:r>
      <w:r w:rsidRPr="00CB1094">
        <w:rPr>
          <w:lang w:eastAsia="en-US" w:bidi="th-TH"/>
        </w:rPr>
        <w:t xml:space="preserve">orientation </w:t>
      </w:r>
      <w:r w:rsidRPr="00CB1094">
        <w:rPr>
          <w:cs/>
          <w:lang w:eastAsia="en-US" w:bidi="th-TH"/>
        </w:rPr>
        <w:t>ของภาพ</w:t>
      </w:r>
      <w:r w:rsidRPr="00CB1094">
        <w:rPr>
          <w:lang w:eastAsia="en-US" w:bidi="th-TH"/>
        </w:rPr>
        <w:t xml:space="preserve"> </w:t>
      </w:r>
      <w:r w:rsidRPr="00CB1094">
        <w:rPr>
          <w:cs/>
          <w:lang w:eastAsia="en-US" w:bidi="th-TH"/>
        </w:rPr>
        <w:t>ซึ่งรวมถึงการหาความสัมพันธ์ระหว่างภาพหลายใบ การตรวจจับและจับคู่จุดร่วม (</w:t>
      </w:r>
      <w:r w:rsidRPr="00CB1094">
        <w:rPr>
          <w:lang w:eastAsia="en-US" w:bidi="th-TH"/>
        </w:rPr>
        <w:t xml:space="preserve">tie points/features) </w:t>
      </w:r>
      <w:r w:rsidRPr="00CB1094">
        <w:rPr>
          <w:cs/>
          <w:lang w:eastAsia="en-US" w:bidi="th-TH"/>
        </w:rPr>
        <w:t>และการปรับแก้พารามิเตอร์กล้องกับตำแหน่งกล้องผ่าน</w:t>
      </w:r>
      <w:r w:rsidRPr="00CB1094">
        <w:rPr>
          <w:lang w:eastAsia="en-US" w:bidi="th-TH"/>
        </w:rPr>
        <w:t xml:space="preserve"> bundle adjustment </w:t>
      </w:r>
      <w:r w:rsidRPr="00CB1094">
        <w:rPr>
          <w:cs/>
          <w:lang w:eastAsia="en-US" w:bidi="th-TH"/>
        </w:rPr>
        <w:t xml:space="preserve">เป็น </w:t>
      </w:r>
      <w:r w:rsidRPr="00CB1094">
        <w:rPr>
          <w:lang w:eastAsia="en-US" w:bidi="th-TH"/>
        </w:rPr>
        <w:t xml:space="preserve">3 </w:t>
      </w:r>
      <w:r w:rsidRPr="00CB1094">
        <w:rPr>
          <w:cs/>
          <w:lang w:eastAsia="en-US" w:bidi="th-TH"/>
        </w:rPr>
        <w:t>ขั้น</w:t>
      </w:r>
      <w:r w:rsidR="00F34884">
        <w:rPr>
          <w:rFonts w:hint="cs"/>
          <w:cs/>
          <w:lang w:eastAsia="en-US" w:bidi="th-TH"/>
        </w:rPr>
        <w:t>ตอน</w:t>
      </w:r>
      <w:r w:rsidRPr="00CB1094">
        <w:rPr>
          <w:cs/>
          <w:lang w:eastAsia="en-US" w:bidi="th-TH"/>
        </w:rPr>
        <w:t>หลัก ได้แก่ (</w:t>
      </w:r>
      <w:r w:rsidRPr="00CB1094">
        <w:rPr>
          <w:lang w:eastAsia="en-US" w:bidi="th-TH"/>
        </w:rPr>
        <w:t xml:space="preserve">1) image orientation </w:t>
      </w:r>
      <w:r w:rsidRPr="00CB1094">
        <w:rPr>
          <w:cs/>
          <w:lang w:eastAsia="en-US" w:bidi="th-TH"/>
        </w:rPr>
        <w:t xml:space="preserve">ผ่าน </w:t>
      </w:r>
      <w:r w:rsidRPr="00CB1094">
        <w:rPr>
          <w:lang w:eastAsia="en-US" w:bidi="th-TH"/>
        </w:rPr>
        <w:t xml:space="preserve">feature matching </w:t>
      </w:r>
      <w:r w:rsidRPr="00CB1094">
        <w:rPr>
          <w:cs/>
          <w:lang w:eastAsia="en-US" w:bidi="th-TH"/>
        </w:rPr>
        <w:t xml:space="preserve">และ </w:t>
      </w:r>
      <w:r w:rsidRPr="00CB1094">
        <w:rPr>
          <w:lang w:eastAsia="en-US" w:bidi="th-TH"/>
        </w:rPr>
        <w:t xml:space="preserve">bundle block adjustment (2) dense matching </w:t>
      </w:r>
      <w:r w:rsidRPr="00CB1094">
        <w:rPr>
          <w:cs/>
          <w:lang w:eastAsia="en-US" w:bidi="th-TH"/>
        </w:rPr>
        <w:t>เพื่อสร้างข้อมูลความสูงหรือผิวสามมิติ และ (</w:t>
      </w:r>
      <w:r w:rsidRPr="00CB1094">
        <w:rPr>
          <w:lang w:eastAsia="en-US" w:bidi="th-TH"/>
        </w:rPr>
        <w:t xml:space="preserve">3) true-orthophoto mapping </w:t>
      </w:r>
      <w:r w:rsidRPr="00CB1094">
        <w:rPr>
          <w:cs/>
          <w:lang w:eastAsia="en-US" w:bidi="th-TH"/>
        </w:rPr>
        <w:t xml:space="preserve">เพื่อฉาย </w:t>
      </w:r>
      <w:r w:rsidRPr="00CB1094">
        <w:rPr>
          <w:lang w:eastAsia="en-US" w:bidi="th-TH"/>
        </w:rPr>
        <w:t xml:space="preserve">texture </w:t>
      </w:r>
      <w:r w:rsidRPr="00CB1094">
        <w:rPr>
          <w:cs/>
          <w:lang w:eastAsia="en-US" w:bidi="th-TH"/>
        </w:rPr>
        <w:t>ลงบนโมเดลและสร้าง</w:t>
      </w:r>
      <w:r w:rsidR="00F34884" w:rsidRPr="00F34884">
        <w:rPr>
          <w:cs/>
          <w:lang w:eastAsia="en-US" w:bidi="th-TH"/>
        </w:rPr>
        <w:t xml:space="preserve">ภาพ </w:t>
      </w:r>
      <w:r w:rsidR="00F34884" w:rsidRPr="00F34884">
        <w:rPr>
          <w:lang w:eastAsia="en-US"/>
        </w:rPr>
        <w:t xml:space="preserve">Orthographic </w:t>
      </w:r>
      <w:r w:rsidRPr="00CB1094">
        <w:rPr>
          <w:cs/>
          <w:lang w:eastAsia="en-US" w:bidi="th-TH"/>
        </w:rPr>
        <w:t>สุดท้าย</w:t>
      </w:r>
    </w:p>
    <w:p w14:paraId="445178EF" w14:textId="77777777" w:rsidR="00CB1094" w:rsidRPr="00CB1094" w:rsidRDefault="00CB1094" w:rsidP="00F34884">
      <w:pPr>
        <w:spacing w:after="120"/>
        <w:ind w:firstLine="720"/>
        <w:jc w:val="thaiDistribute"/>
        <w:rPr>
          <w:lang w:eastAsia="en-US" w:bidi="th-TH"/>
        </w:rPr>
      </w:pPr>
      <w:r w:rsidRPr="00CB1094">
        <w:rPr>
          <w:cs/>
          <w:lang w:eastAsia="en-US" w:bidi="th-TH"/>
        </w:rPr>
        <w:t xml:space="preserve">เมื่อได้ </w:t>
      </w:r>
      <w:r w:rsidRPr="00CB1094">
        <w:rPr>
          <w:lang w:eastAsia="en-US" w:bidi="th-TH"/>
        </w:rPr>
        <w:t xml:space="preserve">orientation </w:t>
      </w:r>
      <w:r w:rsidRPr="00CB1094">
        <w:rPr>
          <w:cs/>
          <w:lang w:eastAsia="en-US" w:bidi="th-TH"/>
        </w:rPr>
        <w:t>ที่เสถียรแล้ว ระบบจะเข้าสู่ขั้น</w:t>
      </w:r>
      <w:r w:rsidRPr="00CB1094">
        <w:rPr>
          <w:lang w:eastAsia="en-US" w:bidi="th-TH"/>
        </w:rPr>
        <w:t xml:space="preserve"> </w:t>
      </w:r>
      <w:r w:rsidRPr="00CB1094">
        <w:rPr>
          <w:cs/>
          <w:lang w:eastAsia="en-US" w:bidi="th-TH"/>
        </w:rPr>
        <w:t>การสร้างแบบจำลองสามมิติของพื้นผิว</w:t>
      </w:r>
      <w:r w:rsidRPr="00CB1094">
        <w:rPr>
          <w:lang w:eastAsia="en-US" w:bidi="th-TH"/>
        </w:rPr>
        <w:t xml:space="preserve"> </w:t>
      </w:r>
      <w:r w:rsidRPr="00CB1094">
        <w:rPr>
          <w:cs/>
          <w:lang w:eastAsia="en-US" w:bidi="th-TH"/>
        </w:rPr>
        <w:t xml:space="preserve">ไม่ว่าจะอยู่ในรูป </w:t>
      </w:r>
      <w:r w:rsidRPr="00CB1094">
        <w:rPr>
          <w:lang w:eastAsia="en-US" w:bidi="th-TH"/>
        </w:rPr>
        <w:t xml:space="preserve">DTM, DSM, point cloud </w:t>
      </w:r>
      <w:r w:rsidRPr="00CB1094">
        <w:rPr>
          <w:cs/>
          <w:lang w:eastAsia="en-US" w:bidi="th-TH"/>
        </w:rPr>
        <w:t xml:space="preserve">หรือ </w:t>
      </w:r>
      <w:r w:rsidRPr="00CB1094">
        <w:rPr>
          <w:lang w:eastAsia="en-US" w:bidi="th-TH"/>
        </w:rPr>
        <w:t xml:space="preserve">mesh </w:t>
      </w:r>
      <w:r w:rsidRPr="00CB1094">
        <w:rPr>
          <w:cs/>
          <w:lang w:eastAsia="en-US" w:bidi="th-TH"/>
        </w:rPr>
        <w:t>เพื่อใช้เป็นผิวอ้างอิงสำหรับการฉายภาพแบบตั้งฉาก กระบวนการนี้มีความสำคัญมาก เพราะคุณภาพของ</w:t>
      </w:r>
      <w:r w:rsidR="00F34884" w:rsidRPr="00F34884">
        <w:rPr>
          <w:cs/>
          <w:lang w:eastAsia="en-US" w:bidi="th-TH"/>
        </w:rPr>
        <w:t xml:space="preserve">ภาพ </w:t>
      </w:r>
      <w:r w:rsidR="00F34884" w:rsidRPr="00F34884">
        <w:rPr>
          <w:lang w:eastAsia="en-US"/>
        </w:rPr>
        <w:t xml:space="preserve">Orthographic </w:t>
      </w:r>
      <w:r w:rsidRPr="00CB1094">
        <w:rPr>
          <w:cs/>
          <w:lang w:eastAsia="en-US" w:bidi="th-TH"/>
        </w:rPr>
        <w:t>ขึ้นกับความถูกต้องของโมเดลผิว</w:t>
      </w:r>
      <w:r w:rsidR="00F34884">
        <w:rPr>
          <w:lang w:eastAsia="en-US" w:bidi="th-TH"/>
        </w:rPr>
        <w:t xml:space="preserve"> </w:t>
      </w:r>
      <w:r w:rsidRPr="00CB1094">
        <w:rPr>
          <w:cs/>
          <w:lang w:eastAsia="en-US" w:bidi="th-TH"/>
        </w:rPr>
        <w:t xml:space="preserve">ความคลาดเคลื่อนของ </w:t>
      </w:r>
      <w:r w:rsidRPr="00CB1094">
        <w:rPr>
          <w:lang w:eastAsia="en-US" w:bidi="th-TH"/>
        </w:rPr>
        <w:t xml:space="preserve">DTM/DSM </w:t>
      </w:r>
      <w:r w:rsidRPr="00CB1094">
        <w:rPr>
          <w:cs/>
          <w:lang w:eastAsia="en-US" w:bidi="th-TH"/>
        </w:rPr>
        <w:t xml:space="preserve">จะสะท้อนออกมาใน </w:t>
      </w:r>
      <w:r w:rsidRPr="00CB1094">
        <w:rPr>
          <w:lang w:eastAsia="en-US" w:bidi="th-TH"/>
        </w:rPr>
        <w:t xml:space="preserve">orthophoto </w:t>
      </w:r>
      <w:r w:rsidRPr="00CB1094">
        <w:rPr>
          <w:cs/>
          <w:lang w:eastAsia="en-US" w:bidi="th-TH"/>
        </w:rPr>
        <w:t xml:space="preserve">โดยเฉพาะบริเวณ </w:t>
      </w:r>
      <w:r w:rsidRPr="00CB1094">
        <w:rPr>
          <w:lang w:eastAsia="en-US" w:bidi="th-TH"/>
        </w:rPr>
        <w:t xml:space="preserve">breaklines </w:t>
      </w:r>
      <w:r w:rsidRPr="00CB1094">
        <w:rPr>
          <w:cs/>
          <w:lang w:eastAsia="en-US" w:bidi="th-TH"/>
        </w:rPr>
        <w:t>หรือบริเวณที่ระดับเปลี่ยนฉับพลัน</w:t>
      </w:r>
      <w:r w:rsidRPr="00CB1094">
        <w:rPr>
          <w:lang w:eastAsia="en-US" w:bidi="th-TH"/>
        </w:rPr>
        <w:t xml:space="preserve"> </w:t>
      </w:r>
    </w:p>
    <w:p w14:paraId="0499333B" w14:textId="77777777" w:rsidR="00CB1094" w:rsidRPr="00CB1094" w:rsidRDefault="00CB1094" w:rsidP="00F34884">
      <w:pPr>
        <w:spacing w:after="120"/>
        <w:ind w:firstLine="720"/>
        <w:jc w:val="thaiDistribute"/>
        <w:rPr>
          <w:lang w:eastAsia="en-US" w:bidi="th-TH"/>
        </w:rPr>
      </w:pPr>
      <w:r w:rsidRPr="00CB1094">
        <w:rPr>
          <w:cs/>
          <w:lang w:eastAsia="en-US" w:bidi="th-TH"/>
        </w:rPr>
        <w:t xml:space="preserve">ขั้นสุดท้ายคือการฉายภาพลงบนระนาบหรือผิวอ้างอิง การทำ </w:t>
      </w:r>
      <w:r w:rsidRPr="00CB1094">
        <w:rPr>
          <w:lang w:eastAsia="en-US" w:bidi="th-TH"/>
        </w:rPr>
        <w:t xml:space="preserve">mosaicking </w:t>
      </w:r>
      <w:r w:rsidRPr="00CB1094">
        <w:rPr>
          <w:cs/>
          <w:lang w:eastAsia="en-US" w:bidi="th-TH"/>
        </w:rPr>
        <w:t>และการตรวจสอบคุณภาพ</w:t>
      </w:r>
      <w:r w:rsidRPr="00CB1094">
        <w:rPr>
          <w:lang w:eastAsia="en-US" w:bidi="th-TH"/>
        </w:rPr>
        <w:t xml:space="preserve"> </w:t>
      </w:r>
      <w:r w:rsidRPr="00CB1094">
        <w:rPr>
          <w:cs/>
          <w:lang w:eastAsia="en-US" w:bidi="th-TH"/>
        </w:rPr>
        <w:t xml:space="preserve">ซึ่งจะได้ผลลัพธ์เป็น </w:t>
      </w:r>
      <w:r w:rsidRPr="00CB1094">
        <w:rPr>
          <w:lang w:eastAsia="en-US" w:bidi="th-TH"/>
        </w:rPr>
        <w:t xml:space="preserve">orthophoto </w:t>
      </w:r>
      <w:r w:rsidRPr="00CB1094">
        <w:rPr>
          <w:cs/>
          <w:lang w:eastAsia="en-US" w:bidi="th-TH"/>
        </w:rPr>
        <w:t xml:space="preserve">หรือ </w:t>
      </w:r>
      <w:r w:rsidRPr="00CB1094">
        <w:rPr>
          <w:lang w:eastAsia="en-US" w:bidi="th-TH"/>
        </w:rPr>
        <w:t xml:space="preserve">true orthophoto </w:t>
      </w:r>
      <w:r w:rsidRPr="00CB1094">
        <w:rPr>
          <w:cs/>
          <w:lang w:eastAsia="en-US" w:bidi="th-TH"/>
        </w:rPr>
        <w:t xml:space="preserve">ที่มีการอ้างอิงพิกัดพร้อมใช้งานต่อใน </w:t>
      </w:r>
      <w:r w:rsidRPr="00CB1094">
        <w:rPr>
          <w:lang w:eastAsia="en-US" w:bidi="th-TH"/>
        </w:rPr>
        <w:t xml:space="preserve">GIS, CAD </w:t>
      </w:r>
      <w:r w:rsidRPr="00CB1094">
        <w:rPr>
          <w:cs/>
          <w:lang w:eastAsia="en-US" w:bidi="th-TH"/>
        </w:rPr>
        <w:t xml:space="preserve">หรือ </w:t>
      </w:r>
      <w:r w:rsidRPr="00CB1094">
        <w:rPr>
          <w:lang w:eastAsia="en-US" w:bidi="th-TH"/>
        </w:rPr>
        <w:t xml:space="preserve">BIM </w:t>
      </w:r>
      <w:r w:rsidRPr="00CB1094">
        <w:rPr>
          <w:cs/>
          <w:lang w:eastAsia="en-US" w:bidi="th-TH"/>
        </w:rPr>
        <w:t xml:space="preserve">คุณภาพของผลลัพธ์ควรพิจารณาอย่างน้อย </w:t>
      </w:r>
      <w:r w:rsidRPr="00CB1094">
        <w:rPr>
          <w:lang w:eastAsia="en-US" w:bidi="th-TH"/>
        </w:rPr>
        <w:t xml:space="preserve">3 </w:t>
      </w:r>
      <w:r w:rsidRPr="00CB1094">
        <w:rPr>
          <w:cs/>
          <w:lang w:eastAsia="en-US" w:bidi="th-TH"/>
        </w:rPr>
        <w:t>ด้าน คือ</w:t>
      </w:r>
      <w:r w:rsidRPr="00CB1094">
        <w:rPr>
          <w:lang w:eastAsia="en-US" w:bidi="th-TH"/>
        </w:rPr>
        <w:t xml:space="preserve"> </w:t>
      </w:r>
      <w:r w:rsidRPr="00CB1094">
        <w:rPr>
          <w:cs/>
          <w:lang w:eastAsia="en-US" w:bidi="th-TH"/>
        </w:rPr>
        <w:t>ความถูกต้องเชิงเรขาคณิต</w:t>
      </w:r>
      <w:r w:rsidRPr="00CB1094">
        <w:rPr>
          <w:lang w:eastAsia="en-US" w:bidi="th-TH"/>
        </w:rPr>
        <w:t xml:space="preserve"> (geometric quality), </w:t>
      </w:r>
      <w:r w:rsidRPr="00CB1094">
        <w:rPr>
          <w:cs/>
          <w:lang w:eastAsia="en-US" w:bidi="th-TH"/>
        </w:rPr>
        <w:t>คุณภาพเชิงรังสี</w:t>
      </w:r>
      <w:r w:rsidRPr="00CB1094">
        <w:rPr>
          <w:lang w:eastAsia="en-US" w:bidi="th-TH"/>
        </w:rPr>
        <w:t xml:space="preserve"> (radiometric quality) </w:t>
      </w:r>
      <w:r w:rsidRPr="00CB1094">
        <w:rPr>
          <w:cs/>
          <w:lang w:eastAsia="en-US" w:bidi="th-TH"/>
        </w:rPr>
        <w:t>และความต่อเนื่องของภาพโมเสก</w:t>
      </w:r>
      <w:r w:rsidRPr="00CB1094">
        <w:rPr>
          <w:lang w:eastAsia="en-US" w:bidi="th-TH"/>
        </w:rPr>
        <w:t xml:space="preserve"> </w:t>
      </w:r>
      <w:r w:rsidRPr="00CB1094">
        <w:rPr>
          <w:cs/>
          <w:lang w:eastAsia="en-US" w:bidi="th-TH"/>
        </w:rPr>
        <w:t xml:space="preserve">เช่น </w:t>
      </w:r>
      <w:r w:rsidRPr="00CB1094">
        <w:rPr>
          <w:lang w:eastAsia="en-US" w:bidi="th-TH"/>
        </w:rPr>
        <w:t xml:space="preserve">seam lines, contrast </w:t>
      </w:r>
      <w:r w:rsidRPr="00CB1094">
        <w:rPr>
          <w:cs/>
          <w:lang w:eastAsia="en-US" w:bidi="th-TH"/>
        </w:rPr>
        <w:t>และความสม่ำเสมอของสี</w:t>
      </w:r>
    </w:p>
    <w:p w14:paraId="044F2013" w14:textId="77777777" w:rsidR="005372C1" w:rsidRPr="003F6C80" w:rsidRDefault="005372C1" w:rsidP="00CB1094">
      <w:pPr>
        <w:pStyle w:val="ENG-H2"/>
      </w:pPr>
      <w:bookmarkStart w:id="77" w:name="_Toc241944239"/>
      <w:r w:rsidRPr="003F6C80">
        <w:rPr>
          <w:cs/>
        </w:rPr>
        <w:t>งานวิจัยที่เกี่ยวข้อง</w:t>
      </w:r>
      <w:bookmarkEnd w:id="77"/>
    </w:p>
    <w:p w14:paraId="6A8E30DF" w14:textId="77777777" w:rsidR="00DB3DDA" w:rsidRPr="003F6C80" w:rsidRDefault="00DB3DDA" w:rsidP="00572F26">
      <w:pPr>
        <w:pStyle w:val="ListBullet"/>
        <w:numPr>
          <w:ilvl w:val="0"/>
          <w:numId w:val="0"/>
        </w:numPr>
        <w:spacing w:after="120"/>
        <w:ind w:firstLine="680"/>
        <w:jc w:val="thaiDistribute"/>
        <w:rPr>
          <w:lang w:bidi="th-TH"/>
        </w:rPr>
      </w:pPr>
      <w:r w:rsidRPr="003F6C80">
        <w:rPr>
          <w:cs/>
          <w:lang w:bidi="th-TH"/>
        </w:rPr>
        <w:t>การตรวจสอบสะพานแบบดั้งเดิมอาศัยการสำรวจด้วยสายตาเป็นหลัก ซึ่งมีข้อจำกัดด้านเวลา</w:t>
      </w:r>
      <w:r w:rsidRPr="003F6C80">
        <w:rPr>
          <w:lang w:bidi="th-TH"/>
        </w:rPr>
        <w:t xml:space="preserve">, </w:t>
      </w:r>
      <w:r w:rsidRPr="003F6C80">
        <w:rPr>
          <w:cs/>
          <w:lang w:bidi="th-TH"/>
        </w:rPr>
        <w:t>ค่าใช้จ่าย</w:t>
      </w:r>
      <w:r w:rsidRPr="003F6C80">
        <w:rPr>
          <w:lang w:bidi="th-TH"/>
        </w:rPr>
        <w:t xml:space="preserve">, </w:t>
      </w:r>
      <w:r w:rsidRPr="003F6C80">
        <w:rPr>
          <w:cs/>
          <w:lang w:bidi="th-TH"/>
        </w:rPr>
        <w:t>ความปลอดภัยและความเป็นอัตวิสัย</w:t>
      </w:r>
      <w:r w:rsidRPr="003F6C80">
        <w:rPr>
          <w:lang w:bidi="th-TH"/>
        </w:rPr>
        <w:t xml:space="preserve"> </w:t>
      </w:r>
      <w:r w:rsidRPr="003F6C80">
        <w:rPr>
          <w:cs/>
          <w:lang w:bidi="th-TH"/>
        </w:rPr>
        <w:t xml:space="preserve">ปัจจุบันมีวิธีการประเมินสภาพสะพานอย่างเป็นระบบโดยใช้ดัชนี </w:t>
      </w:r>
      <w:r w:rsidRPr="003F6C80">
        <w:rPr>
          <w:lang w:bidi="th-TH"/>
        </w:rPr>
        <w:t xml:space="preserve">Condition Value (CV) </w:t>
      </w:r>
      <w:r w:rsidRPr="003F6C80">
        <w:rPr>
          <w:cs/>
          <w:lang w:bidi="th-TH"/>
        </w:rPr>
        <w:t xml:space="preserve">และ </w:t>
      </w:r>
      <w:r w:rsidRPr="003F6C80">
        <w:rPr>
          <w:lang w:bidi="th-TH"/>
        </w:rPr>
        <w:t xml:space="preserve">Total Sufficiency Rating (TSR) </w:t>
      </w:r>
      <w:r w:rsidRPr="003F6C80">
        <w:rPr>
          <w:cs/>
          <w:lang w:bidi="th-TH"/>
        </w:rPr>
        <w:t>เพื่อจัดลำดับความสำคัญในการบำรุงรักษา</w:t>
      </w:r>
      <w:r w:rsidRPr="003F6C80">
        <w:rPr>
          <w:lang w:bidi="th-TH"/>
        </w:rPr>
        <w:t xml:space="preserve"> (Pellegrino </w:t>
      </w:r>
      <w:r w:rsidRPr="003F6C80">
        <w:rPr>
          <w:i/>
          <w:iCs/>
          <w:lang w:bidi="th-TH"/>
        </w:rPr>
        <w:t>et al.</w:t>
      </w:r>
      <w:r w:rsidRPr="003F6C80">
        <w:rPr>
          <w:lang w:bidi="th-TH"/>
        </w:rPr>
        <w:t xml:space="preserve">, 2011) </w:t>
      </w:r>
      <w:r w:rsidRPr="003F6C80">
        <w:rPr>
          <w:cs/>
          <w:lang w:bidi="th-TH"/>
        </w:rPr>
        <w:t xml:space="preserve">อย่างไรก็ตาม วิธีการนี้ยังคงพึ่งพาการบันทึกและเก็บข้อมูลโดยมนุษย์ และข้อมูลมักถูกจัดเก็บในรูปแบบตารางที่ไม่เชื่อมโยงกับแบบจำลอง </w:t>
      </w:r>
      <w:r w:rsidRPr="003F6C80">
        <w:rPr>
          <w:lang w:bidi="th-TH"/>
        </w:rPr>
        <w:t xml:space="preserve">3 </w:t>
      </w:r>
      <w:r w:rsidRPr="003F6C80">
        <w:rPr>
          <w:cs/>
          <w:lang w:bidi="th-TH"/>
        </w:rPr>
        <w:t>มิติ</w:t>
      </w:r>
      <w:r w:rsidRPr="003F6C80">
        <w:rPr>
          <w:lang w:bidi="th-TH"/>
        </w:rPr>
        <w:t xml:space="preserve"> </w:t>
      </w:r>
      <w:r w:rsidRPr="003F6C80">
        <w:rPr>
          <w:cs/>
          <w:lang w:bidi="th-TH"/>
        </w:rPr>
        <w:t xml:space="preserve">ความท้าทายเหล่านี้กระตุ้นให้เกิดการพัฒนางานวิจัยที่ใช้ประโยชน์จากข้อมูลดิจิทัล โดยเฉพาะข้อมูลพอยต์คลาวด์ </w:t>
      </w:r>
      <w:r w:rsidRPr="003F6C80">
        <w:rPr>
          <w:lang w:bidi="th-TH"/>
        </w:rPr>
        <w:t xml:space="preserve">3 </w:t>
      </w:r>
      <w:r w:rsidRPr="003F6C80">
        <w:rPr>
          <w:cs/>
          <w:lang w:bidi="th-TH"/>
        </w:rPr>
        <w:t>มิติ เพื่อเพิ่มประสิทธิภาพและความแม่นยำในการตรวจสอบ</w:t>
      </w:r>
    </w:p>
    <w:p w14:paraId="6BF5CF26" w14:textId="77777777" w:rsidR="00572F26" w:rsidRPr="003F6C80" w:rsidRDefault="00572F26" w:rsidP="007F7223">
      <w:pPr>
        <w:pStyle w:val="ENG-H3"/>
      </w:pPr>
      <w:bookmarkStart w:id="78" w:name="_Toc241944240"/>
      <w:r w:rsidRPr="003F6C80">
        <w:rPr>
          <w:cs/>
        </w:rPr>
        <w:t>การระบุองค์ประกอบสะพานจากข้อมูลภาพและพอยต์คลาวด์ (</w:t>
      </w:r>
      <w:r w:rsidRPr="003F6C80">
        <w:t xml:space="preserve">Kim </w:t>
      </w:r>
      <w:r w:rsidRPr="003F6C80">
        <w:rPr>
          <w:i/>
          <w:iCs/>
        </w:rPr>
        <w:t>et al</w:t>
      </w:r>
      <w:r w:rsidRPr="003F6C80">
        <w:t xml:space="preserve">., </w:t>
      </w:r>
      <w:r w:rsidRPr="003F6C80">
        <w:rPr>
          <w:cs/>
        </w:rPr>
        <w:t>2023)</w:t>
      </w:r>
      <w:bookmarkEnd w:id="78"/>
    </w:p>
    <w:p w14:paraId="5018D379" w14:textId="77777777" w:rsidR="00572F26" w:rsidRPr="003F6C80" w:rsidRDefault="00572F26" w:rsidP="00572F26">
      <w:pPr>
        <w:spacing w:after="120"/>
        <w:ind w:firstLine="720"/>
        <w:jc w:val="thaiDistribute"/>
        <w:rPr>
          <w:lang w:bidi="th-TH"/>
        </w:rPr>
      </w:pPr>
      <w:r w:rsidRPr="003F6C80">
        <w:rPr>
          <w:cs/>
          <w:lang w:bidi="th-TH"/>
        </w:rPr>
        <w:t>ปัญหาสำคัญประการหนึ่งในการตรวจสอบโดยใช้ภาพถ่ายระยะใกล้ ซึ่งจำเป็นสำหรับการตรวจจับความเสียหายที่มีความละเอียดสูงคือ</w:t>
      </w:r>
      <w:r w:rsidRPr="003F6C80">
        <w:rPr>
          <w:lang w:bidi="th-TH"/>
        </w:rPr>
        <w:t xml:space="preserve"> </w:t>
      </w:r>
      <w:r w:rsidRPr="003F6C80">
        <w:rPr>
          <w:cs/>
          <w:lang w:bidi="th-TH"/>
        </w:rPr>
        <w:t xml:space="preserve">การขาดข้อมูลเชิงบริบท ทำให้ยากที่จะระบุว่าภาพนั้นเป็นส่วนใดของสะพาน แนวทางแก้ไขปัญหานี้โดยตรงคือการสร้างกรอบการทำงาน เริ่มต้นด้วยการสร้างแบบจำลองพอยต์คลาวด์ 3 มิติของสะพานจากภาพถ่าย </w:t>
      </w:r>
      <w:r w:rsidRPr="003F6C80">
        <w:rPr>
          <w:lang w:bidi="th-TH"/>
        </w:rPr>
        <w:t xml:space="preserve">UAV </w:t>
      </w:r>
      <w:r w:rsidRPr="003F6C80">
        <w:rPr>
          <w:cs/>
          <w:lang w:bidi="th-TH"/>
        </w:rPr>
        <w:t xml:space="preserve">โดยใช้เทคนิค </w:t>
      </w:r>
      <w:r w:rsidRPr="003F6C80">
        <w:rPr>
          <w:lang w:bidi="th-TH"/>
        </w:rPr>
        <w:t xml:space="preserve">Structure from Motion (SfM) </w:t>
      </w:r>
      <w:r w:rsidRPr="003F6C80">
        <w:rPr>
          <w:cs/>
          <w:lang w:bidi="th-TH"/>
        </w:rPr>
        <w:t>จากนั้น ใช้แบบจำลองการแบ่งส่วนเชิงความหมาย (</w:t>
      </w:r>
      <w:r w:rsidRPr="003F6C80">
        <w:rPr>
          <w:lang w:bidi="th-TH"/>
        </w:rPr>
        <w:t xml:space="preserve">Semantic Segmentation) </w:t>
      </w:r>
      <w:r w:rsidRPr="003F6C80">
        <w:rPr>
          <w:cs/>
          <w:lang w:bidi="th-TH"/>
        </w:rPr>
        <w:t xml:space="preserve">ที่ฝึกสอนด้วยข้อมูลพอยต์คลาวด์จากเลเซอร์สแกน </w:t>
      </w:r>
      <w:r w:rsidRPr="003F6C80">
        <w:rPr>
          <w:lang w:bidi="th-TH"/>
        </w:rPr>
        <w:t xml:space="preserve">PointNet++ </w:t>
      </w:r>
      <w:r w:rsidRPr="003F6C80">
        <w:rPr>
          <w:cs/>
          <w:lang w:bidi="th-TH"/>
        </w:rPr>
        <w:t>เพื่อจำแนกประเภทจุดในพอยต์คลาวด์ที่สร้างขึ้น เช่น ตอม่อ</w:t>
      </w:r>
      <w:r w:rsidRPr="003F6C80">
        <w:rPr>
          <w:lang w:bidi="th-TH"/>
        </w:rPr>
        <w:t xml:space="preserve">, </w:t>
      </w:r>
      <w:r w:rsidRPr="003F6C80">
        <w:rPr>
          <w:cs/>
          <w:lang w:bidi="th-TH"/>
        </w:rPr>
        <w:t>คาน</w:t>
      </w:r>
      <w:r w:rsidRPr="003F6C80">
        <w:rPr>
          <w:lang w:bidi="th-TH"/>
        </w:rPr>
        <w:t xml:space="preserve">, </w:t>
      </w:r>
      <w:r w:rsidRPr="003F6C80">
        <w:rPr>
          <w:cs/>
          <w:lang w:bidi="th-TH"/>
        </w:rPr>
        <w:t>พื้น สุดท้ายจึงทำการฉายภาพพอยต์คลาวด์ที่จำแนกประเภทแล้วกลับไปยังพิกัดของกล้อง เพื่อระบุว่าภาพถ่ายระยะใกล้แต่ละภาพจับองค์ประกอบใดอยู่ งานวิจัยนี้แสดงให้เห็นถึงความสำคัญของการเชื่อมโยงข้อมูล 2 มิติความละเอียดสูงเข้ากับบริบท 3 มิติ เพื่อให้ทราบว่าความเสียหายที่ตรวจพบอยู่ในองค์ประกอบใด</w:t>
      </w:r>
    </w:p>
    <w:p w14:paraId="6375ADBC" w14:textId="77777777" w:rsidR="00E472DE" w:rsidRDefault="00166D79">
      <w:pPr>
        <w:keepNext/>
        <w:spacing w:before="240"/>
        <w:jc w:val="center"/>
      </w:pPr>
      <w:r w:rsidRPr="003F6C80">
        <w:rPr>
          <w:b/>
          <w:bCs/>
          <w:noProof/>
          <w:sz w:val="36"/>
          <w:szCs w:val="36"/>
          <w:cs/>
          <w:lang w:bidi="th-TH"/>
        </w:rPr>
        <w:drawing>
          <wp:inline distT="0" distB="0" distL="0" distR="0" wp14:anchorId="307BC398" wp14:editId="170B5DC3">
            <wp:extent cx="6278245" cy="2495550"/>
            <wp:effectExtent l="0" t="0" r="0" b="0"/>
            <wp:docPr id="312525943" name="รูปภาพ 1" descr="รูปภาพประกอบด้วย ภาพหน้าจอ, อาคาร, บันได, กลางแจ้ง&#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25943" name="รูปภาพ 1" descr="รูปภาพประกอบด้วย ภาพหน้าจอ, อาคาร, บันได, กลางแจ้ง&#10;&#10;เนื้อหาที่สร้างโดย AI อาจไม่ถูกต้อง"/>
                    <pic:cNvPicPr/>
                  </pic:nvPicPr>
                  <pic:blipFill rotWithShape="1">
                    <a:blip r:embed="rId16">
                      <a:extLst>
                        <a:ext uri="{28A0092B-C50C-407E-A947-70E740481C1C}">
                          <a14:useLocalDpi xmlns:a14="http://schemas.microsoft.com/office/drawing/2010/main" val="0"/>
                        </a:ext>
                      </a:extLst>
                    </a:blip>
                    <a:srcRect l="14416" r="18010" b="12315"/>
                    <a:stretch>
                      <a:fillRect/>
                    </a:stretch>
                  </pic:blipFill>
                  <pic:spPr bwMode="auto">
                    <a:xfrm>
                      <a:off x="0" y="0"/>
                      <a:ext cx="6278245" cy="2495550"/>
                    </a:xfrm>
                    <a:prstGeom prst="rect">
                      <a:avLst/>
                    </a:prstGeom>
                    <a:ln>
                      <a:noFill/>
                    </a:ln>
                    <a:extLst>
                      <a:ext uri="{53640926-AAD7-44D8-BBD7-CCE9431645EC}">
                        <a14:shadowObscured xmlns:a14="http://schemas.microsoft.com/office/drawing/2010/main"/>
                      </a:ext>
                    </a:extLst>
                  </pic:spPr>
                </pic:pic>
              </a:graphicData>
            </a:graphic>
          </wp:inline>
        </w:drawing>
      </w:r>
    </w:p>
    <w:p w14:paraId="3496EAE7" w14:textId="77777777" w:rsidR="00572F26" w:rsidRPr="003F6C80" w:rsidRDefault="00572F26" w:rsidP="00685D91">
      <w:pPr>
        <w:pStyle w:val="ENG-Figure"/>
      </w:pPr>
      <w:bookmarkStart w:id="79" w:name="_Toc241944306"/>
      <w:r w:rsidRPr="003F6C80">
        <w:rPr>
          <w:cs/>
        </w:rPr>
        <w:t>ภาพเปรียบเทียบระหว่าง (</w:t>
      </w:r>
      <w:r w:rsidRPr="003F6C80">
        <w:t xml:space="preserve">a) </w:t>
      </w:r>
      <w:r w:rsidRPr="003F6C80">
        <w:rPr>
          <w:cs/>
        </w:rPr>
        <w:t>ภาพมุมกว้างที่เห็นองค์ประกอบโดยรวม และ (</w:t>
      </w:r>
      <w:r w:rsidRPr="003F6C80">
        <w:t xml:space="preserve">b) </w:t>
      </w:r>
      <w:r w:rsidRPr="003F6C80">
        <w:rPr>
          <w:cs/>
        </w:rPr>
        <w:t xml:space="preserve">ภาพระยะใกล้ของ </w:t>
      </w:r>
      <w:r w:rsidRPr="003F6C80">
        <w:t>pier cap</w:t>
      </w:r>
      <w:r w:rsidR="008868C8">
        <w:rPr>
          <w:rFonts w:hint="cs"/>
          <w:cs/>
        </w:rPr>
        <w:t xml:space="preserve"> </w:t>
      </w:r>
      <w:r w:rsidR="008868C8" w:rsidRPr="003F6C80">
        <w:rPr>
          <w:cs/>
        </w:rPr>
        <w:t>(</w:t>
      </w:r>
      <w:r w:rsidR="008868C8" w:rsidRPr="003F6C80">
        <w:t xml:space="preserve">Kim </w:t>
      </w:r>
      <w:r w:rsidR="008868C8" w:rsidRPr="003F6C80">
        <w:rPr>
          <w:i/>
          <w:iCs/>
        </w:rPr>
        <w:t>et al</w:t>
      </w:r>
      <w:r w:rsidR="008868C8" w:rsidRPr="003F6C80">
        <w:t xml:space="preserve">., </w:t>
      </w:r>
      <w:r w:rsidR="008868C8" w:rsidRPr="003F6C80">
        <w:rPr>
          <w:cs/>
        </w:rPr>
        <w:t>2023)</w:t>
      </w:r>
      <w:bookmarkEnd w:id="79"/>
    </w:p>
    <w:p w14:paraId="1CBE5F16" w14:textId="77777777" w:rsidR="00572F26" w:rsidRPr="003F6C80" w:rsidRDefault="00572F26" w:rsidP="007F7223">
      <w:pPr>
        <w:pStyle w:val="ENG-H3"/>
      </w:pPr>
      <w:bookmarkStart w:id="80" w:name="_Toc241944241"/>
      <w:r w:rsidRPr="003F6C80">
        <w:rPr>
          <w:cs/>
        </w:rPr>
        <w:t xml:space="preserve">การตรวจจับความเสียหายและกรองพื้นหลังโดยใช้ </w:t>
      </w:r>
      <w:r w:rsidRPr="003F6C80">
        <w:t xml:space="preserve">Image-Point Cloud Fusion (Lin </w:t>
      </w:r>
      <w:r w:rsidRPr="003F6C80">
        <w:rPr>
          <w:i/>
          <w:iCs/>
        </w:rPr>
        <w:t>et al</w:t>
      </w:r>
      <w:r w:rsidRPr="003F6C80">
        <w:t>., 2025)</w:t>
      </w:r>
      <w:bookmarkEnd w:id="80"/>
    </w:p>
    <w:p w14:paraId="4E528730" w14:textId="77777777" w:rsidR="00572F26" w:rsidRPr="003F6C80" w:rsidRDefault="00572F26" w:rsidP="00572F26">
      <w:pPr>
        <w:spacing w:after="120"/>
        <w:ind w:firstLine="720"/>
        <w:jc w:val="thaiDistribute"/>
        <w:rPr>
          <w:lang w:bidi="th-TH"/>
        </w:rPr>
      </w:pPr>
      <w:r w:rsidRPr="003F6C80">
        <w:rPr>
          <w:cs/>
          <w:lang w:bidi="th-TH"/>
        </w:rPr>
        <w:t xml:space="preserve">ความแม่นยำของการตรวจจับความเสียหายด้วย </w:t>
      </w:r>
      <w:r w:rsidRPr="003F6C80">
        <w:rPr>
          <w:lang w:bidi="th-TH"/>
        </w:rPr>
        <w:t xml:space="preserve">Computer Vision </w:t>
      </w:r>
      <w:r w:rsidRPr="003F6C80">
        <w:rPr>
          <w:cs/>
          <w:lang w:bidi="th-TH"/>
        </w:rPr>
        <w:t>อาจลดลงเนื่องจากพื้นหลังของภาพที่ซับซ้อน</w:t>
      </w:r>
      <w:r w:rsidRPr="003F6C80">
        <w:rPr>
          <w:lang w:bidi="th-TH"/>
        </w:rPr>
        <w:t xml:space="preserve"> </w:t>
      </w:r>
      <w:r w:rsidRPr="003F6C80">
        <w:rPr>
          <w:cs/>
          <w:lang w:bidi="th-TH"/>
        </w:rPr>
        <w:t>สำหรับวิธีการที่ใช้การผสมผสานข้อมูลภาพและพอยต์คลาวด์ (</w:t>
      </w:r>
      <w:r w:rsidRPr="003F6C80">
        <w:rPr>
          <w:lang w:bidi="th-TH"/>
        </w:rPr>
        <w:t xml:space="preserve">Image-Point Cloud Fusion) </w:t>
      </w:r>
      <w:r w:rsidRPr="003F6C80">
        <w:rPr>
          <w:cs/>
          <w:lang w:bidi="th-TH"/>
        </w:rPr>
        <w:t xml:space="preserve">เพื่อแก้ไขปัญหาดังกล่าว เริ่มต้นด้วยการใช้ </w:t>
      </w:r>
      <w:r w:rsidRPr="003F6C80">
        <w:rPr>
          <w:lang w:bidi="th-TH"/>
        </w:rPr>
        <w:t xml:space="preserve">LiDAR </w:t>
      </w:r>
      <w:r w:rsidRPr="003F6C80">
        <w:rPr>
          <w:cs/>
          <w:lang w:bidi="th-TH"/>
        </w:rPr>
        <w:t>3</w:t>
      </w:r>
      <w:r w:rsidRPr="003F6C80">
        <w:rPr>
          <w:lang w:bidi="th-TH"/>
        </w:rPr>
        <w:t xml:space="preserve">D camera </w:t>
      </w:r>
      <w:r w:rsidRPr="003F6C80">
        <w:rPr>
          <w:cs/>
          <w:lang w:bidi="th-TH"/>
        </w:rPr>
        <w:t xml:space="preserve">ในการเก็บข้อมูลภาพถ่ายความละเอียดสูงและพอยต์คลาวด์ไปพร้อมกัน โดยมีความสัมพันธ์ระหว่างข้อมูลทั้งสองชนิดบันทึกไว้อย่างชัดเจนในรูปแบบไฟล์ </w:t>
      </w:r>
      <w:r w:rsidRPr="003F6C80">
        <w:rPr>
          <w:lang w:bidi="th-TH"/>
        </w:rPr>
        <w:t>E</w:t>
      </w:r>
      <w:r w:rsidRPr="003F6C80">
        <w:rPr>
          <w:cs/>
          <w:lang w:bidi="th-TH"/>
        </w:rPr>
        <w:t xml:space="preserve">57. หลังจากทำการแบ่งส่วนพอยต์คลาวด์ ด้วย </w:t>
      </w:r>
      <w:r w:rsidRPr="003F6C80">
        <w:rPr>
          <w:lang w:bidi="th-TH"/>
        </w:rPr>
        <w:t xml:space="preserve">PointNet++ </w:t>
      </w:r>
      <w:r w:rsidRPr="003F6C80">
        <w:rPr>
          <w:cs/>
          <w:lang w:bidi="th-TH"/>
        </w:rPr>
        <w:t xml:space="preserve">และขั้นตอนวิธีหลังการประมวลผลจึงใช้พอยต์คลาวด์ขององค์ประกอบเป้าหมาย เช่น คานเหล็ก และฉายภาพลงบนภาพถ่ายที่เกี่ยวข้อง เพื่อสร้าง </w:t>
      </w:r>
      <w:r w:rsidRPr="003F6C80">
        <w:rPr>
          <w:lang w:bidi="th-TH"/>
        </w:rPr>
        <w:t xml:space="preserve">Mask </w:t>
      </w:r>
      <w:r w:rsidRPr="003F6C80">
        <w:rPr>
          <w:cs/>
          <w:lang w:bidi="th-TH"/>
        </w:rPr>
        <w:t xml:space="preserve">และกรองส่วนที่ไม่ใช่เป้าหมายออกไป การกรองพื้นหลังนี้ช่วยเพิ่มความแม่นยำในการตรวจจับความเสียหาย เช่น การกัดกร่อน ในขั้นตอนต่อไปได้อย่างมีนัยสำคัญด้วยแบบจำลอง </w:t>
      </w:r>
      <w:r w:rsidRPr="003F6C80">
        <w:rPr>
          <w:lang w:bidi="th-TH"/>
        </w:rPr>
        <w:t xml:space="preserve">Segment Anything Model (SAM) </w:t>
      </w:r>
      <w:r w:rsidRPr="003F6C80">
        <w:rPr>
          <w:cs/>
          <w:lang w:bidi="th-TH"/>
        </w:rPr>
        <w:t xml:space="preserve">ที่ปรับแต่งด้วย </w:t>
      </w:r>
      <w:r w:rsidRPr="003F6C80">
        <w:rPr>
          <w:lang w:bidi="th-TH"/>
        </w:rPr>
        <w:t>Low-Rank Adaptation (LoRA)</w:t>
      </w:r>
    </w:p>
    <w:p w14:paraId="4F191F1E" w14:textId="77777777" w:rsidR="00572F26" w:rsidRPr="003F6C80" w:rsidRDefault="00572F26" w:rsidP="007F7223">
      <w:pPr>
        <w:pStyle w:val="ENG-H3"/>
      </w:pPr>
      <w:bookmarkStart w:id="81" w:name="_Toc241944242"/>
      <w:r w:rsidRPr="003F6C80">
        <w:rPr>
          <w:cs/>
        </w:rPr>
        <w:t xml:space="preserve">การบันทึกตำแหน่งความเสียหายลงบนแบบจำลอง 3 มิติ </w:t>
      </w:r>
      <w:r w:rsidRPr="003F6C80">
        <w:t xml:space="preserve">(Lin </w:t>
      </w:r>
      <w:r w:rsidRPr="003F6C80">
        <w:rPr>
          <w:i/>
          <w:iCs/>
        </w:rPr>
        <w:t>et al</w:t>
      </w:r>
      <w:r w:rsidRPr="003F6C80">
        <w:t>., 2025)</w:t>
      </w:r>
      <w:bookmarkEnd w:id="81"/>
    </w:p>
    <w:p w14:paraId="11CBA435" w14:textId="77777777" w:rsidR="00572F26" w:rsidRPr="003F6C80" w:rsidRDefault="00572F26" w:rsidP="00D525A9">
      <w:pPr>
        <w:spacing w:after="120"/>
        <w:ind w:firstLine="720"/>
        <w:jc w:val="thaiDistribute"/>
        <w:rPr>
          <w:lang w:bidi="th-TH"/>
        </w:rPr>
      </w:pPr>
      <w:r w:rsidRPr="003F6C80">
        <w:rPr>
          <w:cs/>
          <w:lang w:bidi="th-TH"/>
        </w:rPr>
        <w:t xml:space="preserve">การบันทึกตำแหน่งความเสียหายที่ตรวจพบลงบนแบบจำลอง 3 มิติโดยใช้การฉายภาพ </w:t>
      </w:r>
      <w:r w:rsidRPr="003F6C80">
        <w:rPr>
          <w:lang w:bidi="th-TH"/>
        </w:rPr>
        <w:t xml:space="preserve">Mask </w:t>
      </w:r>
      <w:r w:rsidRPr="003F6C80">
        <w:rPr>
          <w:cs/>
          <w:lang w:bidi="th-TH"/>
        </w:rPr>
        <w:t xml:space="preserve">ความเสียหายจากภาพ 2 มิติกลับไปยังพอยต์คลาวด์ 3 โดยอาศัยพารามิเตอร์กล้องที่ทราบค่า ผลลัพธ์คือพอยต์คลาวด์ของสะพานที่มีการระบุตำแหน่งความเสียหายอย่างชัดเจน ซึ่งสามารถนำไปแสดงผลบนแพลตฟอร์มภูมิสารสนเทศ 3 มิติ เช่น </w:t>
      </w:r>
      <w:r w:rsidRPr="003F6C80">
        <w:rPr>
          <w:lang w:bidi="th-TH"/>
        </w:rPr>
        <w:t xml:space="preserve">Cesium </w:t>
      </w:r>
      <w:r w:rsidRPr="003F6C80">
        <w:rPr>
          <w:cs/>
          <w:lang w:bidi="th-TH"/>
        </w:rPr>
        <w:t>เพื่อการแสดงภาพและการจัดการที่ง่ายขึ้น แนวทางนี้ช่วยให้เห็นภาพรวมของความเสียหายในบริบท 3 มิติที่เข้าใจง่าย</w:t>
      </w:r>
    </w:p>
    <w:p w14:paraId="4C6744B8" w14:textId="77777777" w:rsidR="00E472DE" w:rsidRDefault="00166D79">
      <w:pPr>
        <w:keepNext/>
        <w:spacing w:before="240"/>
        <w:jc w:val="center"/>
      </w:pPr>
      <w:r w:rsidRPr="003F6C80">
        <w:rPr>
          <w:noProof/>
          <w:lang w:bidi="th-TH"/>
        </w:rPr>
        <w:drawing>
          <wp:inline distT="0" distB="0" distL="0" distR="0" wp14:anchorId="2A18B684" wp14:editId="111EB408">
            <wp:extent cx="2230120" cy="3070225"/>
            <wp:effectExtent l="0" t="0" r="0" b="0"/>
            <wp:docPr id="196590386" name="รูปภาพ 3" descr="รูปภาพประกอบด้วย ภาพหน้าจอ, ออกแบบ&#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0386" name="รูปภาพ 3" descr="รูปภาพประกอบด้วย ภาพหน้าจอ, ออกแบบ&#10;&#10;เนื้อหาที่สร้างโดย AI อาจไม่ถูกต้อง"/>
                    <pic:cNvPicPr/>
                  </pic:nvPicPr>
                  <pic:blipFill rotWithShape="1">
                    <a:blip r:embed="rId17"/>
                    <a:srcRect b="9000"/>
                    <a:stretch>
                      <a:fillRect/>
                    </a:stretch>
                  </pic:blipFill>
                  <pic:spPr bwMode="auto">
                    <a:xfrm>
                      <a:off x="0" y="0"/>
                      <a:ext cx="2230120" cy="3070225"/>
                    </a:xfrm>
                    <a:prstGeom prst="rect">
                      <a:avLst/>
                    </a:prstGeom>
                    <a:ln>
                      <a:noFill/>
                    </a:ln>
                    <a:extLst>
                      <a:ext uri="{53640926-AAD7-44D8-BBD7-CCE9431645EC}">
                        <a14:shadowObscured xmlns:a14="http://schemas.microsoft.com/office/drawing/2010/main"/>
                      </a:ext>
                    </a:extLst>
                  </pic:spPr>
                </pic:pic>
              </a:graphicData>
            </a:graphic>
          </wp:inline>
        </w:drawing>
      </w:r>
    </w:p>
    <w:p w14:paraId="30C41AEA" w14:textId="77777777" w:rsidR="00572F26" w:rsidRPr="003F6C80" w:rsidRDefault="00572F26" w:rsidP="00685D91">
      <w:pPr>
        <w:pStyle w:val="ENG-Figure"/>
      </w:pPr>
      <w:bookmarkStart w:id="82" w:name="_Toc241944307"/>
      <w:r w:rsidRPr="003F6C80">
        <w:rPr>
          <w:cs/>
        </w:rPr>
        <w:t>ภาพเปรียบเทียบการตรวจจับการกัดกร่อนก่อนและหลังการใช้พอยต์คลาวด์ 3 มิติเพื่อกรองพื้นหลัง</w:t>
      </w:r>
      <w:r w:rsidR="008868C8">
        <w:rPr>
          <w:rFonts w:hint="cs"/>
          <w:cs/>
        </w:rPr>
        <w:t xml:space="preserve"> </w:t>
      </w:r>
      <w:r w:rsidR="008868C8" w:rsidRPr="003F6C80">
        <w:t xml:space="preserve">(Lin </w:t>
      </w:r>
      <w:r w:rsidR="008868C8" w:rsidRPr="003F6C80">
        <w:rPr>
          <w:i/>
          <w:iCs/>
        </w:rPr>
        <w:t>et al</w:t>
      </w:r>
      <w:r w:rsidR="008868C8" w:rsidRPr="003F6C80">
        <w:t>., 2025)</w:t>
      </w:r>
      <w:bookmarkEnd w:id="82"/>
    </w:p>
    <w:p w14:paraId="6E495534" w14:textId="77777777" w:rsidR="00572F26" w:rsidRPr="003F6C80" w:rsidRDefault="00572F26" w:rsidP="007F7223">
      <w:pPr>
        <w:pStyle w:val="ENG-H3"/>
      </w:pPr>
      <w:bookmarkStart w:id="83" w:name="_Toc241944243"/>
      <w:r w:rsidRPr="003F6C80">
        <w:rPr>
          <w:cs/>
        </w:rPr>
        <w:t xml:space="preserve">การบูรณาการข้อมูลการตรวจสอบเข้ากับระบบบริหารจัดการ </w:t>
      </w:r>
      <w:r w:rsidR="00D525A9" w:rsidRPr="003F6C80">
        <w:t xml:space="preserve">(Santos </w:t>
      </w:r>
      <w:r w:rsidR="00D525A9" w:rsidRPr="003F6C80">
        <w:rPr>
          <w:i/>
          <w:iCs/>
        </w:rPr>
        <w:t>et al</w:t>
      </w:r>
      <w:r w:rsidR="00D525A9" w:rsidRPr="003F6C80">
        <w:t>., 2025)</w:t>
      </w:r>
      <w:bookmarkEnd w:id="83"/>
    </w:p>
    <w:p w14:paraId="0E568FB3" w14:textId="77777777" w:rsidR="00572F26" w:rsidRPr="003F6C80" w:rsidRDefault="00572F26" w:rsidP="00D525A9">
      <w:pPr>
        <w:spacing w:after="120"/>
        <w:jc w:val="thaiDistribute"/>
        <w:rPr>
          <w:lang w:bidi="th-TH"/>
        </w:rPr>
      </w:pPr>
      <w:r w:rsidRPr="003F6C80">
        <w:rPr>
          <w:cs/>
          <w:lang w:bidi="th-TH"/>
        </w:rPr>
        <w:tab/>
      </w:r>
      <w:r w:rsidR="00D525A9" w:rsidRPr="003F6C80">
        <w:rPr>
          <w:cs/>
          <w:lang w:bidi="th-TH"/>
        </w:rPr>
        <w:t>งานวิจัยนี้มีวัตถุประสงค์เพื่อ</w:t>
      </w:r>
      <w:r w:rsidRPr="003F6C80">
        <w:rPr>
          <w:cs/>
          <w:lang w:bidi="th-TH"/>
        </w:rPr>
        <w:t xml:space="preserve">แก้ปัญหาความสามารถในการทำงานร่วมกันระหว่างข้อมูลการตรวจสอบจาก </w:t>
      </w:r>
      <w:r w:rsidRPr="003F6C80">
        <w:rPr>
          <w:lang w:bidi="th-TH"/>
        </w:rPr>
        <w:t xml:space="preserve">BMS </w:t>
      </w:r>
      <w:r w:rsidRPr="003F6C80">
        <w:rPr>
          <w:cs/>
          <w:lang w:bidi="th-TH"/>
        </w:rPr>
        <w:t xml:space="preserve">ซึ่งมักอยู่ในรูป </w:t>
      </w:r>
      <w:r w:rsidRPr="003F6C80">
        <w:rPr>
          <w:lang w:bidi="th-TH"/>
        </w:rPr>
        <w:t>Spreadsheet</w:t>
      </w:r>
      <w:r w:rsidR="00D525A9" w:rsidRPr="003F6C80">
        <w:rPr>
          <w:cs/>
          <w:lang w:bidi="th-TH"/>
        </w:rPr>
        <w:t xml:space="preserve"> </w:t>
      </w:r>
      <w:r w:rsidRPr="003F6C80">
        <w:rPr>
          <w:cs/>
          <w:lang w:bidi="th-TH"/>
        </w:rPr>
        <w:t xml:space="preserve">และแบบจำลอง </w:t>
      </w:r>
      <w:r w:rsidRPr="003F6C80">
        <w:rPr>
          <w:lang w:bidi="th-TH"/>
        </w:rPr>
        <w:t xml:space="preserve">BrIM </w:t>
      </w:r>
      <w:r w:rsidRPr="003F6C80">
        <w:rPr>
          <w:cs/>
          <w:lang w:bidi="th-TH"/>
        </w:rPr>
        <w:t xml:space="preserve">ในมาตรฐาน </w:t>
      </w:r>
      <w:r w:rsidRPr="003F6C80">
        <w:rPr>
          <w:lang w:bidi="th-TH"/>
        </w:rPr>
        <w:t xml:space="preserve">Industry Foundation Classes (IFC) </w:t>
      </w:r>
      <w:r w:rsidR="00D525A9" w:rsidRPr="003F6C80">
        <w:rPr>
          <w:cs/>
          <w:lang w:bidi="th-TH"/>
        </w:rPr>
        <w:t>มีการ</w:t>
      </w:r>
      <w:r w:rsidRPr="003F6C80">
        <w:rPr>
          <w:cs/>
          <w:lang w:bidi="th-TH"/>
        </w:rPr>
        <w:t xml:space="preserve">พัฒนาอัลกอริทึมเพื่อจับคู่ข้อมูลระหว่างสองระบบ และสร้างชุดคุณสมบัติแบบกำหนดเองภายในไฟล์ </w:t>
      </w:r>
      <w:r w:rsidRPr="003F6C80">
        <w:rPr>
          <w:lang w:bidi="th-TH"/>
        </w:rPr>
        <w:t xml:space="preserve">IFC </w:t>
      </w:r>
      <w:r w:rsidRPr="003F6C80">
        <w:rPr>
          <w:cs/>
          <w:lang w:bidi="th-TH"/>
        </w:rPr>
        <w:t>เพื่อจัดเก็บข้อมูลการตรวจสอบ เช่น วันที่</w:t>
      </w:r>
      <w:r w:rsidRPr="003F6C80">
        <w:rPr>
          <w:lang w:bidi="th-TH"/>
        </w:rPr>
        <w:t xml:space="preserve">, </w:t>
      </w:r>
      <w:r w:rsidRPr="003F6C80">
        <w:rPr>
          <w:cs/>
          <w:lang w:bidi="th-TH"/>
        </w:rPr>
        <w:t>สภาพ</w:t>
      </w:r>
      <w:r w:rsidRPr="003F6C80">
        <w:rPr>
          <w:lang w:bidi="th-TH"/>
        </w:rPr>
        <w:t xml:space="preserve">, </w:t>
      </w:r>
      <w:r w:rsidRPr="003F6C80">
        <w:rPr>
          <w:cs/>
          <w:lang w:bidi="th-TH"/>
        </w:rPr>
        <w:t xml:space="preserve">ประเภทความเสียหายนอกจากนี้ยังมีการปรับโครงสร้างเชิงพื้นที่ของแบบจำลอง </w:t>
      </w:r>
      <w:r w:rsidRPr="003F6C80">
        <w:rPr>
          <w:lang w:bidi="th-TH"/>
        </w:rPr>
        <w:t xml:space="preserve">IFC </w:t>
      </w:r>
      <w:r w:rsidRPr="003F6C80">
        <w:rPr>
          <w:cs/>
          <w:lang w:bidi="th-TH"/>
        </w:rPr>
        <w:t xml:space="preserve">ให้สอดคล้องกับระดับองค์ประกอบใช้ใน </w:t>
      </w:r>
      <w:r w:rsidRPr="003F6C80">
        <w:rPr>
          <w:lang w:bidi="th-TH"/>
        </w:rPr>
        <w:t xml:space="preserve">BMS </w:t>
      </w:r>
      <w:r w:rsidRPr="003F6C80">
        <w:rPr>
          <w:cs/>
          <w:lang w:bidi="th-TH"/>
        </w:rPr>
        <w:t>งานวิจัยนี้เป็นก้าวสำคัญในการเชื่อมโยง ข้อมูลการตรวจสอบที่มีอยู่เดิม เข้ากับแบบจำลองดิจิทัล</w:t>
      </w:r>
    </w:p>
    <w:p w14:paraId="29D37768" w14:textId="77777777" w:rsidR="00E472DE" w:rsidRDefault="00166D79">
      <w:pPr>
        <w:keepNext/>
        <w:spacing w:before="240"/>
        <w:jc w:val="center"/>
      </w:pPr>
      <w:r w:rsidRPr="003F6C80">
        <w:rPr>
          <w:noProof/>
          <w:lang w:val="th-TH" w:bidi="th-TH"/>
        </w:rPr>
        <w:drawing>
          <wp:inline distT="0" distB="0" distL="0" distR="0" wp14:anchorId="61ED54B8" wp14:editId="68D8116D">
            <wp:extent cx="4343400" cy="2928620"/>
            <wp:effectExtent l="0" t="0" r="0" b="0"/>
            <wp:docPr id="839180582" name="รูปภาพ 4" descr="รูปภาพประกอบด้วย ข้อความ, ภาพหน้าจอ, เว็บไซต์, หน้าเว็บ&#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80582" name="รูปภาพ 4" descr="รูปภาพประกอบด้วย ข้อความ, ภาพหน้าจอ, เว็บไซต์, หน้าเว็บ&#10;&#10;เนื้อหาที่สร้างโดย AI อาจไม่ถูกต้อง"/>
                    <pic:cNvPicPr/>
                  </pic:nvPicPr>
                  <pic:blipFill rotWithShape="1">
                    <a:blip r:embed="rId18">
                      <a:extLst>
                        <a:ext uri="{28A0092B-C50C-407E-A947-70E740481C1C}">
                          <a14:useLocalDpi xmlns:a14="http://schemas.microsoft.com/office/drawing/2010/main" val="0"/>
                        </a:ext>
                      </a:extLst>
                    </a:blip>
                    <a:srcRect b="9225"/>
                    <a:stretch>
                      <a:fillRect/>
                    </a:stretch>
                  </pic:blipFill>
                  <pic:spPr bwMode="auto">
                    <a:xfrm>
                      <a:off x="0" y="0"/>
                      <a:ext cx="4343400" cy="2928620"/>
                    </a:xfrm>
                    <a:prstGeom prst="rect">
                      <a:avLst/>
                    </a:prstGeom>
                    <a:ln>
                      <a:noFill/>
                    </a:ln>
                    <a:extLst>
                      <a:ext uri="{53640926-AAD7-44D8-BBD7-CCE9431645EC}">
                        <a14:shadowObscured xmlns:a14="http://schemas.microsoft.com/office/drawing/2010/main"/>
                      </a:ext>
                    </a:extLst>
                  </pic:spPr>
                </pic:pic>
              </a:graphicData>
            </a:graphic>
          </wp:inline>
        </w:drawing>
      </w:r>
    </w:p>
    <w:p w14:paraId="30989F28" w14:textId="77777777" w:rsidR="00D525A9" w:rsidRPr="003F6C80" w:rsidRDefault="00572F26" w:rsidP="00685D91">
      <w:pPr>
        <w:pStyle w:val="ENG-Figure"/>
      </w:pPr>
      <w:bookmarkStart w:id="84" w:name="_Toc241944308"/>
      <w:r w:rsidRPr="003F6C80">
        <w:rPr>
          <w:cs/>
        </w:rPr>
        <w:t>แผนภาพการทำงานของการผสานข้อมูลจาก 3</w:t>
      </w:r>
      <w:r w:rsidRPr="003F6C80">
        <w:t>D Model</w:t>
      </w:r>
      <w:r w:rsidR="00D525A9" w:rsidRPr="003F6C80">
        <w:t xml:space="preserve">, </w:t>
      </w:r>
      <w:r w:rsidRPr="003F6C80">
        <w:t xml:space="preserve">BMS.DB </w:t>
      </w:r>
      <w:r w:rsidRPr="003F6C80">
        <w:rPr>
          <w:cs/>
        </w:rPr>
        <w:t xml:space="preserve">เข้าด้วยกันเป็น </w:t>
      </w:r>
      <w:r w:rsidRPr="003F6C80">
        <w:t>BrIM Model</w:t>
      </w:r>
      <w:r w:rsidR="008868C8">
        <w:rPr>
          <w:rFonts w:hint="cs"/>
          <w:cs/>
        </w:rPr>
        <w:t xml:space="preserve"> </w:t>
      </w:r>
      <w:r w:rsidR="008868C8" w:rsidRPr="008868C8">
        <w:rPr>
          <w:cs/>
        </w:rPr>
        <w:t>(</w:t>
      </w:r>
      <w:r w:rsidR="008868C8" w:rsidRPr="008868C8">
        <w:t xml:space="preserve">Santos </w:t>
      </w:r>
      <w:r w:rsidR="008868C8" w:rsidRPr="008868C8">
        <w:rPr>
          <w:i/>
          <w:iCs/>
        </w:rPr>
        <w:t>et al</w:t>
      </w:r>
      <w:r w:rsidR="008868C8" w:rsidRPr="008868C8">
        <w:t xml:space="preserve">., </w:t>
      </w:r>
      <w:r w:rsidR="008868C8" w:rsidRPr="008868C8">
        <w:rPr>
          <w:cs/>
        </w:rPr>
        <w:t>2025)</w:t>
      </w:r>
      <w:bookmarkEnd w:id="84"/>
    </w:p>
    <w:p w14:paraId="6A1E9B38" w14:textId="77777777" w:rsidR="005372C1" w:rsidRPr="003F6C80" w:rsidRDefault="00D15287" w:rsidP="00D15287">
      <w:pPr>
        <w:pStyle w:val="ENG-H1"/>
        <w:rPr>
          <w:cs/>
        </w:rPr>
      </w:pPr>
      <w:bookmarkStart w:id="85" w:name="_Toc241944244"/>
      <w:r w:rsidRPr="003F6C80">
        <w:rPr>
          <w:cs/>
        </w:rPr>
        <w:t>บทที่ 3 วิธีการดำเนินงานวิจัย</w:t>
      </w:r>
      <w:bookmarkEnd w:id="85"/>
    </w:p>
    <w:p w14:paraId="33359D71" w14:textId="77777777" w:rsidR="00067B66" w:rsidRPr="003F6C80" w:rsidRDefault="00067B66" w:rsidP="00FF17BF">
      <w:pPr>
        <w:pStyle w:val="ListParagraph"/>
        <w:numPr>
          <w:ilvl w:val="0"/>
          <w:numId w:val="22"/>
        </w:numPr>
        <w:spacing w:before="240" w:after="120"/>
        <w:contextualSpacing w:val="0"/>
        <w:rPr>
          <w:b/>
          <w:bCs/>
          <w:vanish/>
          <w:cs/>
        </w:rPr>
      </w:pPr>
      <w:bookmarkStart w:id="86" w:name="_Toc225709475"/>
      <w:bookmarkStart w:id="87" w:name="_Toc225712225"/>
      <w:bookmarkEnd w:id="86"/>
      <w:bookmarkEnd w:id="87"/>
    </w:p>
    <w:p w14:paraId="2AE5D9AF" w14:textId="77777777" w:rsidR="00067B66" w:rsidRPr="003F6C80" w:rsidRDefault="00067B66" w:rsidP="00CB1094">
      <w:pPr>
        <w:pStyle w:val="ENG-H2"/>
      </w:pPr>
      <w:bookmarkStart w:id="88" w:name="_Toc241944245"/>
      <w:r w:rsidRPr="003F6C80">
        <w:rPr>
          <w:cs/>
        </w:rPr>
        <w:t>เครื่องมือที่</w:t>
      </w:r>
      <w:r w:rsidR="007A50B1">
        <w:rPr>
          <w:rFonts w:hint="cs"/>
          <w:cs/>
        </w:rPr>
        <w:t>เกี่ยวข้องและ</w:t>
      </w:r>
      <w:r w:rsidRPr="003F6C80">
        <w:rPr>
          <w:cs/>
        </w:rPr>
        <w:t>ใช้</w:t>
      </w:r>
      <w:r w:rsidR="007A50B1">
        <w:rPr>
          <w:rFonts w:hint="cs"/>
          <w:cs/>
        </w:rPr>
        <w:t>สำหรับ</w:t>
      </w:r>
      <w:r w:rsidRPr="003F6C80">
        <w:rPr>
          <w:cs/>
        </w:rPr>
        <w:t>เก็บ</w:t>
      </w:r>
      <w:r w:rsidR="007A50B1">
        <w:rPr>
          <w:rFonts w:hint="cs"/>
          <w:cs/>
        </w:rPr>
        <w:t>รวบรวม</w:t>
      </w:r>
      <w:r w:rsidRPr="003F6C80">
        <w:rPr>
          <w:cs/>
        </w:rPr>
        <w:t>ข้อมูลพอยต์คลาวด์</w:t>
      </w:r>
      <w:bookmarkEnd w:id="88"/>
    </w:p>
    <w:p w14:paraId="4EDCDC0D" w14:textId="77777777" w:rsidR="00067B66" w:rsidRPr="003F6C80" w:rsidRDefault="00067B66" w:rsidP="007F7223">
      <w:pPr>
        <w:pStyle w:val="ENG-H3"/>
      </w:pPr>
      <w:bookmarkStart w:id="89" w:name="_Toc241944246"/>
      <w:r w:rsidRPr="003F6C80">
        <w:rPr>
          <w:cs/>
        </w:rPr>
        <w:t>อากาศยานไร้คนขับ (</w:t>
      </w:r>
      <w:r w:rsidRPr="003F6C80">
        <w:t>Unmanned Aerial Vehicle: UAV): DJI Mavic 3 Enterprise (M3E)</w:t>
      </w:r>
      <w:bookmarkEnd w:id="89"/>
    </w:p>
    <w:p w14:paraId="09F2B186" w14:textId="77777777" w:rsidR="00792FFE" w:rsidRPr="003F6C80" w:rsidRDefault="00792FFE" w:rsidP="00792FFE">
      <w:pPr>
        <w:spacing w:after="120"/>
        <w:ind w:firstLine="720"/>
        <w:jc w:val="thaiDistribute"/>
        <w:rPr>
          <w:cs/>
        </w:rPr>
      </w:pPr>
      <w:r w:rsidRPr="003F6C80">
        <w:rPr>
          <w:cs/>
          <w:lang w:bidi="th-TH"/>
        </w:rPr>
        <w:t>โดรนรุ่นนี้ถูกเลือกใช้ในโครงการเนื่องจากมีความเหมาะสมสำหรับงานสำรวจสะพาน ทั้งด้านความแม่นยำ ความคล่องตัว และความปลอดภัยในการปฏิบัติงาน</w:t>
      </w:r>
      <w:r w:rsidRPr="003F6C80">
        <w:rPr>
          <w:lang w:bidi="th-TH"/>
        </w:rPr>
        <w:t xml:space="preserve"> </w:t>
      </w:r>
      <w:r w:rsidRPr="003F6C80">
        <w:rPr>
          <w:cs/>
          <w:lang w:bidi="th-TH"/>
        </w:rPr>
        <w:t>โดยมีคุณสมบัติดังนี้</w:t>
      </w:r>
    </w:p>
    <w:p w14:paraId="3E910A24" w14:textId="77777777" w:rsidR="00792FFE" w:rsidRPr="003F6C80" w:rsidRDefault="00792FFE" w:rsidP="00FF17BF">
      <w:pPr>
        <w:pStyle w:val="ListParagraph"/>
        <w:numPr>
          <w:ilvl w:val="0"/>
          <w:numId w:val="39"/>
        </w:numPr>
        <w:spacing w:after="120"/>
        <w:ind w:hanging="360"/>
        <w:jc w:val="thaiDistribute"/>
        <w:rPr>
          <w:lang w:bidi="ar-SA"/>
        </w:rPr>
      </w:pPr>
      <w:r w:rsidRPr="003F6C80">
        <w:rPr>
          <w:cs/>
        </w:rPr>
        <w:t xml:space="preserve">กล้องความละเอียด </w:t>
      </w:r>
      <w:r w:rsidRPr="003F6C80">
        <w:rPr>
          <w:lang w:bidi="ar-SA"/>
        </w:rPr>
        <w:t xml:space="preserve">20 MP </w:t>
      </w:r>
      <w:r w:rsidRPr="003F6C80">
        <w:rPr>
          <w:cs/>
        </w:rPr>
        <w:t>พร้อม</w:t>
      </w:r>
      <w:r w:rsidR="005570E7" w:rsidRPr="003F6C80">
        <w:rPr>
          <w:cs/>
        </w:rPr>
        <w:t>อุปกรณ์ตรวจวัด</w:t>
      </w:r>
      <w:r w:rsidRPr="003F6C80">
        <w:rPr>
          <w:cs/>
        </w:rPr>
        <w:t xml:space="preserve"> </w:t>
      </w:r>
      <w:r w:rsidRPr="003F6C80">
        <w:rPr>
          <w:lang w:bidi="ar-SA"/>
        </w:rPr>
        <w:t xml:space="preserve">4/3” </w:t>
      </w:r>
      <w:r w:rsidRPr="003F6C80">
        <w:rPr>
          <w:cs/>
        </w:rPr>
        <w:t>คมชัด</w:t>
      </w:r>
      <w:r w:rsidR="007A50B1">
        <w:rPr>
          <w:rFonts w:hint="cs"/>
          <w:cs/>
        </w:rPr>
        <w:t>เพียงพอ</w:t>
      </w:r>
      <w:r w:rsidRPr="003F6C80">
        <w:rPr>
          <w:cs/>
        </w:rPr>
        <w:t xml:space="preserve">สำหรับงาน </w:t>
      </w:r>
      <w:r w:rsidRPr="003F6C80">
        <w:rPr>
          <w:lang w:bidi="ar-SA"/>
        </w:rPr>
        <w:t>photogrammetry</w:t>
      </w:r>
    </w:p>
    <w:p w14:paraId="5D3EE436" w14:textId="77777777" w:rsidR="00792FFE" w:rsidRPr="003F6C80" w:rsidRDefault="00792FFE" w:rsidP="00FF17BF">
      <w:pPr>
        <w:pStyle w:val="ListParagraph"/>
        <w:numPr>
          <w:ilvl w:val="0"/>
          <w:numId w:val="39"/>
        </w:numPr>
        <w:spacing w:after="120"/>
        <w:ind w:hanging="360"/>
        <w:jc w:val="thaiDistribute"/>
        <w:rPr>
          <w:lang w:bidi="ar-SA"/>
        </w:rPr>
      </w:pPr>
      <w:r w:rsidRPr="003F6C80">
        <w:rPr>
          <w:cs/>
        </w:rPr>
        <w:t xml:space="preserve">รองรับระบบ </w:t>
      </w:r>
      <w:r w:rsidRPr="003F6C80">
        <w:rPr>
          <w:lang w:bidi="ar-SA"/>
        </w:rPr>
        <w:t xml:space="preserve">RTK </w:t>
      </w:r>
      <w:r w:rsidRPr="003F6C80">
        <w:rPr>
          <w:cs/>
        </w:rPr>
        <w:t xml:space="preserve">เพิ่มความแม่นยำของตำแหน่งภาพให้อยู่ในระดับเซนติเมตรเมื่อใช้ร่วมกับ </w:t>
      </w:r>
      <w:r w:rsidRPr="003F6C80">
        <w:rPr>
          <w:lang w:bidi="ar-SA"/>
        </w:rPr>
        <w:t xml:space="preserve">GNSS </w:t>
      </w:r>
      <w:r w:rsidRPr="003F6C80">
        <w:rPr>
          <w:cs/>
        </w:rPr>
        <w:t>ภาคพื้น</w:t>
      </w:r>
    </w:p>
    <w:p w14:paraId="50C5E35A" w14:textId="77777777" w:rsidR="00792FFE" w:rsidRPr="003F6C80" w:rsidRDefault="00792FFE" w:rsidP="00FF17BF">
      <w:pPr>
        <w:pStyle w:val="ListParagraph"/>
        <w:numPr>
          <w:ilvl w:val="0"/>
          <w:numId w:val="39"/>
        </w:numPr>
        <w:spacing w:after="120"/>
        <w:ind w:hanging="360"/>
        <w:jc w:val="thaiDistribute"/>
        <w:rPr>
          <w:lang w:bidi="ar-SA"/>
        </w:rPr>
      </w:pPr>
      <w:r w:rsidRPr="003F6C80">
        <w:rPr>
          <w:cs/>
        </w:rPr>
        <w:t xml:space="preserve">ระยะเวลาบินยาวนาน </w:t>
      </w:r>
      <w:r w:rsidRPr="003F6C80">
        <w:rPr>
          <w:lang w:bidi="ar-SA"/>
        </w:rPr>
        <w:t>~40–45</w:t>
      </w:r>
      <w:r w:rsidRPr="003F6C80">
        <w:rPr>
          <w:cs/>
        </w:rPr>
        <w:t xml:space="preserve"> นาทีต่อแบตเตอรี่</w:t>
      </w:r>
    </w:p>
    <w:p w14:paraId="52AFD793" w14:textId="77777777" w:rsidR="00792FFE" w:rsidRPr="003F6C80" w:rsidRDefault="00792FFE" w:rsidP="00FF17BF">
      <w:pPr>
        <w:pStyle w:val="ListParagraph"/>
        <w:numPr>
          <w:ilvl w:val="0"/>
          <w:numId w:val="39"/>
        </w:numPr>
        <w:spacing w:after="120"/>
        <w:ind w:hanging="360"/>
        <w:jc w:val="thaiDistribute"/>
        <w:rPr>
          <w:lang w:bidi="ar-SA"/>
        </w:rPr>
      </w:pPr>
      <w:r w:rsidRPr="003F6C80">
        <w:rPr>
          <w:cs/>
        </w:rPr>
        <w:t>ความเสถียรในการบินสูง เหมาะสำหรับพื้นที่ลมแรง เช่น บริเวณคอสะพานหรือร่องน้ำ</w:t>
      </w:r>
    </w:p>
    <w:p w14:paraId="3EEE011D" w14:textId="77777777" w:rsidR="00792FFE" w:rsidRDefault="00792FFE" w:rsidP="00FF17BF">
      <w:pPr>
        <w:pStyle w:val="ListParagraph"/>
        <w:numPr>
          <w:ilvl w:val="0"/>
          <w:numId w:val="39"/>
        </w:numPr>
        <w:spacing w:after="120"/>
        <w:ind w:hanging="360"/>
        <w:jc w:val="thaiDistribute"/>
        <w:rPr>
          <w:lang w:bidi="ar-SA"/>
        </w:rPr>
      </w:pPr>
      <w:r w:rsidRPr="003F6C80">
        <w:rPr>
          <w:cs/>
        </w:rPr>
        <w:t>บินเข้าตำแหน่งแคบ เช่น ด้านข้างสะพานหรือใต้คานที่เข้าถึงได้จากมุมเฉียงได้ง่าย</w:t>
      </w:r>
    </w:p>
    <w:p w14:paraId="4BAD7FCA" w14:textId="77777777" w:rsidR="00E472DE" w:rsidRDefault="00166D79">
      <w:pPr>
        <w:keepNext/>
        <w:spacing w:before="240"/>
        <w:jc w:val="center"/>
      </w:pPr>
      <w:r>
        <w:rPr>
          <w:noProof/>
        </w:rPr>
        <w:drawing>
          <wp:inline distT="0" distB="0" distL="0" distR="0" wp14:anchorId="442162BB" wp14:editId="4FD57B7F">
            <wp:extent cx="3236595" cy="2428875"/>
            <wp:effectExtent l="0" t="0" r="0" b="0"/>
            <wp:docPr id="1098338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38498" name="Picture 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6595" cy="2428875"/>
                    </a:xfrm>
                    <a:prstGeom prst="rect">
                      <a:avLst/>
                    </a:prstGeom>
                    <a:noFill/>
                  </pic:spPr>
                </pic:pic>
              </a:graphicData>
            </a:graphic>
          </wp:inline>
        </w:drawing>
      </w:r>
    </w:p>
    <w:p w14:paraId="5A0C4272" w14:textId="77777777" w:rsidR="007A50B1" w:rsidRPr="007A50B1" w:rsidRDefault="007A50B1" w:rsidP="00685D91">
      <w:pPr>
        <w:pStyle w:val="ENG-Figure"/>
      </w:pPr>
      <w:bookmarkStart w:id="90" w:name="_Toc241944309"/>
      <w:r w:rsidRPr="007A50B1">
        <w:t xml:space="preserve">DJI Mavic </w:t>
      </w:r>
      <w:r w:rsidRPr="007A50B1">
        <w:rPr>
          <w:cs/>
        </w:rPr>
        <w:t xml:space="preserve">3 </w:t>
      </w:r>
      <w:r w:rsidRPr="007A50B1">
        <w:t>Enterprise</w:t>
      </w:r>
      <w:bookmarkEnd w:id="90"/>
    </w:p>
    <w:p w14:paraId="235DF5FE" w14:textId="77777777" w:rsidR="00792FFE" w:rsidRPr="003F6C80" w:rsidRDefault="00792FFE" w:rsidP="007F7223">
      <w:pPr>
        <w:pStyle w:val="ENG-H3"/>
      </w:pPr>
      <w:bookmarkStart w:id="91" w:name="_Toc241944247"/>
      <w:r w:rsidRPr="003F6C80">
        <w:rPr>
          <w:cs/>
        </w:rPr>
        <w:t xml:space="preserve">ระบบกำหนดตำแหน่ง </w:t>
      </w:r>
      <w:r w:rsidRPr="003F6C80">
        <w:t>GNSS RTK (GNSS Survey Equipment): Trimble R780 GNSS Receiver</w:t>
      </w:r>
      <w:bookmarkEnd w:id="91"/>
    </w:p>
    <w:p w14:paraId="66B2DE4C" w14:textId="77777777" w:rsidR="00792FFE" w:rsidRPr="003F6C80" w:rsidRDefault="00792FFE" w:rsidP="00792FFE">
      <w:pPr>
        <w:spacing w:after="120"/>
        <w:ind w:firstLine="720"/>
        <w:jc w:val="thaiDistribute"/>
        <w:rPr>
          <w:cs/>
          <w:lang w:eastAsia="ko-KR" w:bidi="th-TH"/>
        </w:rPr>
      </w:pPr>
      <w:r w:rsidRPr="003F6C80">
        <w:rPr>
          <w:cs/>
          <w:lang w:bidi="th-TH"/>
        </w:rPr>
        <w:t>เครื่องรับสัญญาณ</w:t>
      </w:r>
      <w:r w:rsidRPr="003F6C80">
        <w:rPr>
          <w:cs/>
        </w:rPr>
        <w:t xml:space="preserve"> </w:t>
      </w:r>
      <w:r w:rsidRPr="003F6C80">
        <w:t xml:space="preserve">GNSS </w:t>
      </w:r>
      <w:r w:rsidRPr="003F6C80">
        <w:rPr>
          <w:cs/>
          <w:lang w:bidi="th-TH"/>
        </w:rPr>
        <w:t>ความเที่ยงตรงสูงที่ใช้ในการวัดจุดควบคุมภาคพื้น</w:t>
      </w:r>
      <w:r w:rsidRPr="003F6C80">
        <w:rPr>
          <w:cs/>
        </w:rPr>
        <w:t xml:space="preserve"> (</w:t>
      </w:r>
      <w:r w:rsidRPr="003F6C80">
        <w:t xml:space="preserve">Ground Control Points: GCP) </w:t>
      </w:r>
      <w:r w:rsidRPr="003F6C80">
        <w:rPr>
          <w:cs/>
          <w:lang w:bidi="th-TH"/>
        </w:rPr>
        <w:t>และจุดตรวจสอบความแม่นยำ</w:t>
      </w:r>
      <w:r w:rsidRPr="003F6C80">
        <w:rPr>
          <w:cs/>
        </w:rPr>
        <w:t xml:space="preserve"> (</w:t>
      </w:r>
      <w:r w:rsidRPr="003F6C80">
        <w:t>Check Points: CP)</w:t>
      </w:r>
      <w:r w:rsidRPr="003F6C80">
        <w:rPr>
          <w:lang w:eastAsia="ko-KR" w:bidi="th-TH"/>
        </w:rPr>
        <w:t xml:space="preserve"> </w:t>
      </w:r>
      <w:r w:rsidRPr="003F6C80">
        <w:rPr>
          <w:cs/>
          <w:lang w:bidi="th-TH"/>
        </w:rPr>
        <w:t>โดยมีคุณสมบัติดังนี้</w:t>
      </w:r>
    </w:p>
    <w:p w14:paraId="7706FF52" w14:textId="77777777" w:rsidR="00792FFE" w:rsidRPr="003F6C80" w:rsidRDefault="00792FFE" w:rsidP="00FF17BF">
      <w:pPr>
        <w:pStyle w:val="ListParagraph"/>
        <w:numPr>
          <w:ilvl w:val="0"/>
          <w:numId w:val="40"/>
        </w:numPr>
        <w:spacing w:after="120"/>
        <w:jc w:val="thaiDistribute"/>
      </w:pPr>
      <w:r w:rsidRPr="003F6C80">
        <w:rPr>
          <w:cs/>
        </w:rPr>
        <w:t xml:space="preserve">รองรับ </w:t>
      </w:r>
      <w:r w:rsidRPr="003F6C80">
        <w:t xml:space="preserve">Multi-Constellation GNSS </w:t>
      </w:r>
      <w:r w:rsidRPr="003F6C80">
        <w:rPr>
          <w:cs/>
        </w:rPr>
        <w:t xml:space="preserve">ได้แก่ </w:t>
      </w:r>
      <w:r w:rsidRPr="003F6C80">
        <w:t>GPS, GLONASS, Galileo, BeiDou</w:t>
      </w:r>
    </w:p>
    <w:p w14:paraId="627DD457" w14:textId="77777777" w:rsidR="00792FFE" w:rsidRPr="003F6C80" w:rsidRDefault="00792FFE" w:rsidP="00FF17BF">
      <w:pPr>
        <w:pStyle w:val="ListParagraph"/>
        <w:numPr>
          <w:ilvl w:val="0"/>
          <w:numId w:val="40"/>
        </w:numPr>
        <w:spacing w:after="120"/>
        <w:jc w:val="thaiDistribute"/>
      </w:pPr>
      <w:r w:rsidRPr="003F6C80">
        <w:rPr>
          <w:cs/>
        </w:rPr>
        <w:t xml:space="preserve">ความแม่นยำเชิงตำแหน่งระดับเซนติเมตรในโหมด </w:t>
      </w:r>
      <w:r w:rsidRPr="003F6C80">
        <w:t>RTK</w:t>
      </w:r>
    </w:p>
    <w:p w14:paraId="1047E8A6" w14:textId="77777777" w:rsidR="00792FFE" w:rsidRPr="003F6C80" w:rsidRDefault="00792FFE" w:rsidP="00FF17BF">
      <w:pPr>
        <w:pStyle w:val="ListParagraph"/>
        <w:numPr>
          <w:ilvl w:val="0"/>
          <w:numId w:val="40"/>
        </w:numPr>
        <w:spacing w:after="120"/>
        <w:jc w:val="thaiDistribute"/>
      </w:pPr>
      <w:r w:rsidRPr="003F6C80">
        <w:rPr>
          <w:cs/>
        </w:rPr>
        <w:t>ทนทานต่อสภาพแวดล้อมภาคสนาม เช่น แสงแดด ลมแรง พื้นที่ริมสะพาน</w:t>
      </w:r>
    </w:p>
    <w:p w14:paraId="31B4D005" w14:textId="77777777" w:rsidR="007A50B1" w:rsidRPr="007A50B1" w:rsidRDefault="00792FFE" w:rsidP="00FF17BF">
      <w:pPr>
        <w:pStyle w:val="ListParagraph"/>
        <w:numPr>
          <w:ilvl w:val="0"/>
          <w:numId w:val="40"/>
        </w:numPr>
        <w:spacing w:after="120"/>
        <w:jc w:val="thaiDistribute"/>
        <w:rPr>
          <w:cs/>
        </w:rPr>
      </w:pPr>
      <w:r w:rsidRPr="003F6C80">
        <w:rPr>
          <w:cs/>
        </w:rPr>
        <w:t>ใช้สำหรับสร้าง</w:t>
      </w:r>
      <w:r w:rsidR="008512F2" w:rsidRPr="003F6C80">
        <w:rPr>
          <w:cs/>
        </w:rPr>
        <w:t>ระบบอ้างอิง</w:t>
      </w:r>
      <w:r w:rsidRPr="003F6C80">
        <w:rPr>
          <w:cs/>
        </w:rPr>
        <w:t>พิกัดที่ถูกต้อง เพื่อทำให้แบบจำลอง 3</w:t>
      </w:r>
      <w:r w:rsidR="008512F2" w:rsidRPr="003F6C80">
        <w:rPr>
          <w:cs/>
        </w:rPr>
        <w:t xml:space="preserve"> มิติ</w:t>
      </w:r>
      <w:r w:rsidRPr="003F6C80">
        <w:rPr>
          <w:cs/>
        </w:rPr>
        <w:t>มี</w:t>
      </w:r>
      <w:r w:rsidR="008512F2" w:rsidRPr="003F6C80">
        <w:rPr>
          <w:cs/>
        </w:rPr>
        <w:t>ความแม่นยำเชิงตำแหน่ง</w:t>
      </w:r>
      <w:r w:rsidRPr="003F6C80">
        <w:rPr>
          <w:cs/>
        </w:rPr>
        <w:t>สูง</w:t>
      </w:r>
    </w:p>
    <w:p w14:paraId="009D0DA3" w14:textId="77777777" w:rsidR="00E472DE" w:rsidRDefault="00166D79">
      <w:pPr>
        <w:keepNext/>
        <w:spacing w:before="240"/>
        <w:jc w:val="center"/>
      </w:pPr>
      <w:r w:rsidRPr="007A50B1">
        <w:rPr>
          <w:b/>
          <w:bCs/>
          <w:noProof/>
          <w:cs/>
        </w:rPr>
        <w:drawing>
          <wp:inline distT="0" distB="0" distL="0" distR="0" wp14:anchorId="4BEF8FA0" wp14:editId="4065DAD2">
            <wp:extent cx="2625725" cy="2333625"/>
            <wp:effectExtent l="0" t="0" r="0" b="0"/>
            <wp:docPr id="152075218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5218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25725" cy="2333625"/>
                    </a:xfrm>
                    <a:prstGeom prst="rect">
                      <a:avLst/>
                    </a:prstGeom>
                  </pic:spPr>
                </pic:pic>
              </a:graphicData>
            </a:graphic>
          </wp:inline>
        </w:drawing>
      </w:r>
    </w:p>
    <w:p w14:paraId="2420D413" w14:textId="77777777" w:rsidR="005D45F6" w:rsidRPr="007A50B1" w:rsidRDefault="007A50B1" w:rsidP="005D45F6">
      <w:pPr>
        <w:pStyle w:val="ENG-Figure"/>
        <w:spacing w:line="480" w:lineRule="auto"/>
      </w:pPr>
      <w:bookmarkStart w:id="92" w:name="_Toc241944310"/>
      <w:r w:rsidRPr="007A50B1">
        <w:t>Trimble R780</w:t>
      </w:r>
      <w:bookmarkEnd w:id="92"/>
    </w:p>
    <w:p w14:paraId="1A7496AD" w14:textId="77777777" w:rsidR="008512F2" w:rsidRPr="003F6C80" w:rsidRDefault="008512F2" w:rsidP="007F7223">
      <w:pPr>
        <w:pStyle w:val="ENG-H3"/>
      </w:pPr>
      <w:bookmarkStart w:id="93" w:name="_Toc241944248"/>
      <w:r w:rsidRPr="003F6C80">
        <w:rPr>
          <w:cs/>
        </w:rPr>
        <w:t>กล้องสำรวจรวม (</w:t>
      </w:r>
      <w:r w:rsidRPr="003F6C80">
        <w:t>Total Station):</w:t>
      </w:r>
      <w:r w:rsidRPr="003F6C80">
        <w:rPr>
          <w:cs/>
        </w:rPr>
        <w:t xml:space="preserve"> </w:t>
      </w:r>
      <w:r w:rsidRPr="003F6C80">
        <w:t>Trimble SX</w:t>
      </w:r>
      <w:r w:rsidRPr="003F6C80">
        <w:rPr>
          <w:cs/>
        </w:rPr>
        <w:t xml:space="preserve">12 </w:t>
      </w:r>
      <w:r w:rsidRPr="003F6C80">
        <w:t>Scanning Total Station</w:t>
      </w:r>
      <w:bookmarkEnd w:id="93"/>
    </w:p>
    <w:p w14:paraId="05C52B8D" w14:textId="77777777" w:rsidR="008512F2" w:rsidRPr="003F6C80" w:rsidRDefault="008512F2" w:rsidP="008512F2">
      <w:pPr>
        <w:spacing w:after="120"/>
        <w:ind w:firstLine="720"/>
        <w:jc w:val="thaiDistribute"/>
        <w:rPr>
          <w:cs/>
          <w:lang w:eastAsia="ko-KR" w:bidi="th-TH"/>
        </w:rPr>
      </w:pPr>
      <w:r w:rsidRPr="003F6C80">
        <w:rPr>
          <w:cs/>
          <w:lang w:eastAsia="ko-KR" w:bidi="th-TH"/>
        </w:rPr>
        <w:t xml:space="preserve">กล้อง </w:t>
      </w:r>
      <w:r w:rsidRPr="003F6C80">
        <w:rPr>
          <w:lang w:eastAsia="ko-KR"/>
        </w:rPr>
        <w:t xml:space="preserve">SX12 </w:t>
      </w:r>
      <w:r w:rsidRPr="003F6C80">
        <w:rPr>
          <w:cs/>
          <w:lang w:eastAsia="ko-KR" w:bidi="th-TH"/>
        </w:rPr>
        <w:t xml:space="preserve">ใช้สำหรับตรวจสอบความแม่นยำของตำแหน่งจุดที่สำคัญบนโครงสร้างสะพาน เช่น จุดอ้างอิง เส้นแนวคาน หรือองค์ประกอบที่ต้องการตรวจสอบค่าความคลาดเคลื่อนเชิงระยะ โดยเฉพาะในพื้นที่ที่ต้องการค่าพิกัดที่ละเอียดกว่าการใช้ </w:t>
      </w:r>
      <w:r w:rsidRPr="003F6C80">
        <w:rPr>
          <w:lang w:eastAsia="ko-KR" w:bidi="th-TH"/>
        </w:rPr>
        <w:t xml:space="preserve">GNSS </w:t>
      </w:r>
      <w:r w:rsidRPr="003F6C80">
        <w:rPr>
          <w:cs/>
          <w:lang w:bidi="th-TH"/>
        </w:rPr>
        <w:t>โดยมีคุณสมบัติดังนี้</w:t>
      </w:r>
    </w:p>
    <w:p w14:paraId="782480FF" w14:textId="77777777" w:rsidR="008512F2" w:rsidRPr="003F6C80" w:rsidRDefault="008512F2" w:rsidP="00FF17BF">
      <w:pPr>
        <w:pStyle w:val="ListParagraph"/>
        <w:numPr>
          <w:ilvl w:val="0"/>
          <w:numId w:val="41"/>
        </w:numPr>
        <w:tabs>
          <w:tab w:val="left" w:pos="3690"/>
        </w:tabs>
        <w:spacing w:after="120"/>
        <w:ind w:left="1080"/>
        <w:jc w:val="thaiDistribute"/>
      </w:pPr>
      <w:r w:rsidRPr="003F6C80">
        <w:rPr>
          <w:cs/>
        </w:rPr>
        <w:t>ความแม่นยำสูงในระดับมิลลิเมตร</w:t>
      </w:r>
    </w:p>
    <w:p w14:paraId="2B75A4BF" w14:textId="77777777" w:rsidR="008512F2" w:rsidRPr="003F6C80" w:rsidRDefault="008512F2" w:rsidP="00FF17BF">
      <w:pPr>
        <w:pStyle w:val="ListParagraph"/>
        <w:numPr>
          <w:ilvl w:val="0"/>
          <w:numId w:val="41"/>
        </w:numPr>
        <w:tabs>
          <w:tab w:val="left" w:pos="3690"/>
        </w:tabs>
        <w:spacing w:after="120"/>
        <w:ind w:left="1080"/>
        <w:jc w:val="thaiDistribute"/>
      </w:pPr>
      <w:r w:rsidRPr="003F6C80">
        <w:rPr>
          <w:cs/>
        </w:rPr>
        <w:t>รองรับการสแกนเลเซอร์ในตัว ทำให้ได้ข้อมูลพอยต์คลาวด์ความละเอียดสูงสำหรับการตรวจเทียบ</w:t>
      </w:r>
    </w:p>
    <w:p w14:paraId="5B3DF70C" w14:textId="77777777" w:rsidR="008512F2" w:rsidRPr="003F6C80" w:rsidRDefault="008512F2" w:rsidP="00FF17BF">
      <w:pPr>
        <w:pStyle w:val="ListParagraph"/>
        <w:numPr>
          <w:ilvl w:val="0"/>
          <w:numId w:val="41"/>
        </w:numPr>
        <w:tabs>
          <w:tab w:val="left" w:pos="3690"/>
        </w:tabs>
        <w:spacing w:after="120"/>
        <w:ind w:left="1080"/>
        <w:jc w:val="thaiDistribute"/>
      </w:pPr>
      <w:r w:rsidRPr="003F6C80">
        <w:rPr>
          <w:cs/>
        </w:rPr>
        <w:t>ระบบเล็งเป้าที่มีความเสถียร</w:t>
      </w:r>
    </w:p>
    <w:p w14:paraId="733B6205" w14:textId="77777777" w:rsidR="007A50B1" w:rsidRPr="007A50B1" w:rsidRDefault="008512F2" w:rsidP="00FF17BF">
      <w:pPr>
        <w:pStyle w:val="ListParagraph"/>
        <w:numPr>
          <w:ilvl w:val="0"/>
          <w:numId w:val="41"/>
        </w:numPr>
        <w:tabs>
          <w:tab w:val="left" w:pos="3690"/>
        </w:tabs>
        <w:spacing w:after="120"/>
        <w:ind w:left="1080"/>
        <w:jc w:val="thaiDistribute"/>
      </w:pPr>
      <w:r w:rsidRPr="003F6C80">
        <w:rPr>
          <w:cs/>
        </w:rPr>
        <w:t xml:space="preserve">เหมาะสำหรับตรวจสอบการจัดเรียงตัวของโครงสร้างหรือใช้เป็นจุดอ้างอิงเพิ่มเติมในงาน </w:t>
      </w:r>
      <w:r w:rsidRPr="003F6C80">
        <w:t>QA/QC</w:t>
      </w:r>
    </w:p>
    <w:p w14:paraId="482C51C7" w14:textId="77777777" w:rsidR="00E472DE" w:rsidRDefault="00166D79">
      <w:pPr>
        <w:keepNext/>
        <w:spacing w:before="240"/>
        <w:jc w:val="center"/>
      </w:pPr>
      <w:r w:rsidRPr="007A50B1">
        <w:rPr>
          <w:noProof/>
          <w:cs/>
        </w:rPr>
        <w:drawing>
          <wp:inline distT="0" distB="0" distL="0" distR="0" wp14:anchorId="1E888122" wp14:editId="75CEBCD5">
            <wp:extent cx="2629535" cy="2647950"/>
            <wp:effectExtent l="0" t="0" r="0" b="0"/>
            <wp:docPr id="165159353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93535" name=""/>
                    <pic:cNvPicPr/>
                  </pic:nvPicPr>
                  <pic:blipFill>
                    <a:blip r:embed="rId21">
                      <a:extLst>
                        <a:ext uri="{28A0092B-C50C-407E-A947-70E740481C1C}">
                          <a14:useLocalDpi xmlns:a14="http://schemas.microsoft.com/office/drawing/2010/main" val="0"/>
                        </a:ext>
                      </a:extLst>
                    </a:blip>
                    <a:stretch>
                      <a:fillRect/>
                    </a:stretch>
                  </pic:blipFill>
                  <pic:spPr>
                    <a:xfrm>
                      <a:off x="0" y="0"/>
                      <a:ext cx="2629535" cy="2647950"/>
                    </a:xfrm>
                    <a:prstGeom prst="rect">
                      <a:avLst/>
                    </a:prstGeom>
                  </pic:spPr>
                </pic:pic>
              </a:graphicData>
            </a:graphic>
          </wp:inline>
        </w:drawing>
      </w:r>
    </w:p>
    <w:p w14:paraId="674A11C9" w14:textId="77777777" w:rsidR="00C722DF" w:rsidRPr="005D45F6" w:rsidRDefault="007A50B1" w:rsidP="005D45F6">
      <w:pPr>
        <w:pStyle w:val="ENG-Figure"/>
        <w:rPr>
          <w:cs/>
        </w:rPr>
      </w:pPr>
      <w:bookmarkStart w:id="94" w:name="_Toc241944311"/>
      <w:r w:rsidRPr="007A50B1">
        <w:t>Trimble SX</w:t>
      </w:r>
      <w:r w:rsidRPr="007A50B1">
        <w:rPr>
          <w:cs/>
        </w:rPr>
        <w:t xml:space="preserve">12 </w:t>
      </w:r>
      <w:r w:rsidRPr="007A50B1">
        <w:t>Scanning</w:t>
      </w:r>
      <w:bookmarkEnd w:id="94"/>
    </w:p>
    <w:p w14:paraId="1F994BB3" w14:textId="77777777" w:rsidR="008512F2" w:rsidRPr="003F6C80" w:rsidRDefault="008512F2" w:rsidP="007F7223">
      <w:pPr>
        <w:pStyle w:val="ENG-H3"/>
      </w:pPr>
      <w:bookmarkStart w:id="95" w:name="_Toc241944249"/>
      <w:r w:rsidRPr="003F6C80">
        <w:rPr>
          <w:cs/>
        </w:rPr>
        <w:t>เป้าสำรวจภาคพื้น (</w:t>
      </w:r>
      <w:r w:rsidRPr="003F6C80">
        <w:t>Ground Control Point – GCP Target Sticker)</w:t>
      </w:r>
      <w:bookmarkEnd w:id="95"/>
    </w:p>
    <w:p w14:paraId="56F9D948" w14:textId="77777777" w:rsidR="008512F2" w:rsidRPr="003F6C80" w:rsidRDefault="008512F2" w:rsidP="008512F2">
      <w:pPr>
        <w:spacing w:after="120"/>
        <w:jc w:val="thaiDistribute"/>
        <w:rPr>
          <w:lang w:bidi="th-TH"/>
        </w:rPr>
      </w:pPr>
      <w:r w:rsidRPr="003F6C80">
        <w:rPr>
          <w:cs/>
          <w:lang w:eastAsia="ko-KR" w:bidi="th-TH"/>
        </w:rPr>
        <w:tab/>
        <w:t>เพื่อให้การประมวลผลภาพถ่ายจากโดรนมีความแม่นยำเชิงตำแหน่ง จำเป็นต้องกำหนดจุดควบคุมภาคพื้น (</w:t>
      </w:r>
      <w:r w:rsidRPr="003F6C80">
        <w:rPr>
          <w:lang w:eastAsia="ko-KR"/>
        </w:rPr>
        <w:t xml:space="preserve">GCP) </w:t>
      </w:r>
      <w:r w:rsidRPr="003F6C80">
        <w:rPr>
          <w:cs/>
          <w:lang w:eastAsia="ko-KR" w:bidi="th-TH"/>
        </w:rPr>
        <w:t xml:space="preserve">ที่มีความชัดเจนและสามารถระบุตำแหน่งได้ง่ายจากภาพถ่ายอากาศ ในโครงการนี้ได้ใช้ สติ๊กเกอร์เป้าแบบ </w:t>
      </w:r>
      <w:r w:rsidRPr="003F6C80">
        <w:rPr>
          <w:lang w:eastAsia="ko-KR"/>
        </w:rPr>
        <w:t xml:space="preserve">Checkerboard </w:t>
      </w:r>
      <w:r w:rsidRPr="003F6C80">
        <w:rPr>
          <w:cs/>
          <w:lang w:eastAsia="ko-KR" w:bidi="th-TH"/>
        </w:rPr>
        <w:t xml:space="preserve">ขนาด 20 </w:t>
      </w:r>
      <w:r w:rsidRPr="003F6C80">
        <w:rPr>
          <w:lang w:eastAsia="ko-KR"/>
        </w:rPr>
        <w:t xml:space="preserve">× </w:t>
      </w:r>
      <w:r w:rsidRPr="003F6C80">
        <w:rPr>
          <w:cs/>
          <w:lang w:eastAsia="ko-KR" w:bidi="th-TH"/>
        </w:rPr>
        <w:t xml:space="preserve">20 เซนติเมตร ซึ่งออกแบบมาให้เหมาะสมกับการถ่ายภาพด้วยโดรน </w:t>
      </w:r>
      <w:r w:rsidRPr="003F6C80">
        <w:rPr>
          <w:lang w:eastAsia="ko-KR"/>
        </w:rPr>
        <w:t xml:space="preserve">DJI Mavic </w:t>
      </w:r>
      <w:r w:rsidRPr="003F6C80">
        <w:rPr>
          <w:cs/>
          <w:lang w:eastAsia="ko-KR" w:bidi="th-TH"/>
        </w:rPr>
        <w:t xml:space="preserve">3 </w:t>
      </w:r>
      <w:r w:rsidRPr="003F6C80">
        <w:rPr>
          <w:lang w:eastAsia="ko-KR"/>
        </w:rPr>
        <w:t xml:space="preserve">Enterprise </w:t>
      </w:r>
      <w:r w:rsidRPr="003F6C80">
        <w:rPr>
          <w:cs/>
          <w:lang w:eastAsia="ko-KR" w:bidi="th-TH"/>
        </w:rPr>
        <w:t>ที่บินในระดับความสูง 20–60 เมตร โดยยังสามารถมองเห็นได้อย่างชัดเจน</w:t>
      </w:r>
    </w:p>
    <w:p w14:paraId="4A119565" w14:textId="77777777" w:rsidR="00E472DE" w:rsidRDefault="00166D79">
      <w:pPr>
        <w:keepNext/>
        <w:spacing w:before="240"/>
        <w:jc w:val="center"/>
      </w:pPr>
      <w:r w:rsidRPr="007A50B1">
        <w:rPr>
          <w:noProof/>
          <w:cs/>
          <w:lang w:bidi="th-TH"/>
        </w:rPr>
        <w:drawing>
          <wp:inline distT="0" distB="0" distL="0" distR="0" wp14:anchorId="172F1C29" wp14:editId="05581036">
            <wp:extent cx="3902710" cy="2661285"/>
            <wp:effectExtent l="0" t="0" r="0" b="0"/>
            <wp:docPr id="144648785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87857" name=""/>
                    <pic:cNvPicPr/>
                  </pic:nvPicPr>
                  <pic:blipFill>
                    <a:blip r:embed="rId22">
                      <a:extLst>
                        <a:ext uri="{28A0092B-C50C-407E-A947-70E740481C1C}">
                          <a14:useLocalDpi xmlns:a14="http://schemas.microsoft.com/office/drawing/2010/main" val="0"/>
                        </a:ext>
                      </a:extLst>
                    </a:blip>
                    <a:stretch>
                      <a:fillRect/>
                    </a:stretch>
                  </pic:blipFill>
                  <pic:spPr>
                    <a:xfrm>
                      <a:off x="0" y="0"/>
                      <a:ext cx="3902710" cy="2661285"/>
                    </a:xfrm>
                    <a:prstGeom prst="rect">
                      <a:avLst/>
                    </a:prstGeom>
                  </pic:spPr>
                </pic:pic>
              </a:graphicData>
            </a:graphic>
          </wp:inline>
        </w:drawing>
      </w:r>
    </w:p>
    <w:p w14:paraId="1F9D0F4C" w14:textId="77777777" w:rsidR="00792FFE" w:rsidRPr="003F6C80" w:rsidRDefault="007A50B1" w:rsidP="00685D91">
      <w:pPr>
        <w:pStyle w:val="ENG-Figure"/>
      </w:pPr>
      <w:bookmarkStart w:id="96" w:name="_Toc241944312"/>
      <w:r w:rsidRPr="007A50B1">
        <w:t>Ground Control Point – GCP Target Sticker</w:t>
      </w:r>
      <w:bookmarkEnd w:id="96"/>
    </w:p>
    <w:p w14:paraId="676094A6" w14:textId="77777777" w:rsidR="00792FFE" w:rsidRPr="007A50B1" w:rsidRDefault="00112BC2" w:rsidP="00CB1094">
      <w:pPr>
        <w:pStyle w:val="ENG-H2"/>
      </w:pPr>
      <w:bookmarkStart w:id="97" w:name="_Toc241944250"/>
      <w:r>
        <w:rPr>
          <w:rFonts w:hint="cs"/>
          <w:cs/>
        </w:rPr>
        <w:t>โปรแกรมและซอฟต์แวร์ทางคอมพิวเตอร์</w:t>
      </w:r>
      <w:bookmarkEnd w:id="97"/>
    </w:p>
    <w:p w14:paraId="7F338D6D" w14:textId="77777777" w:rsidR="00112BC2" w:rsidRDefault="00112BC2" w:rsidP="007F7223">
      <w:pPr>
        <w:pStyle w:val="ENG-H3"/>
      </w:pPr>
      <w:bookmarkStart w:id="98" w:name="_Toc241944251"/>
      <w:r>
        <w:rPr>
          <w:rFonts w:hint="cs"/>
          <w:cs/>
        </w:rPr>
        <w:t>โปรแกรมสำหรับพัฒนาซอฟต์แวร์ในการจัดการข้อมูลพอยต์คลาวด์</w:t>
      </w:r>
      <w:r>
        <w:t>: Thonny</w:t>
      </w:r>
      <w:bookmarkEnd w:id="98"/>
    </w:p>
    <w:p w14:paraId="77C588BA" w14:textId="77777777" w:rsidR="00E472DE" w:rsidRDefault="00166D79">
      <w:pPr>
        <w:keepNext/>
        <w:spacing w:before="240"/>
        <w:jc w:val="center"/>
      </w:pPr>
      <w:r w:rsidRPr="00112BC2">
        <w:rPr>
          <w:noProof/>
        </w:rPr>
        <w:drawing>
          <wp:inline distT="0" distB="0" distL="0" distR="0" wp14:anchorId="1E72ADC1" wp14:editId="30807931">
            <wp:extent cx="4230806" cy="2213631"/>
            <wp:effectExtent l="0" t="0" r="0" b="0"/>
            <wp:docPr id="37892167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167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30806" cy="2213631"/>
                    </a:xfrm>
                    <a:prstGeom prst="rect">
                      <a:avLst/>
                    </a:prstGeom>
                  </pic:spPr>
                </pic:pic>
              </a:graphicData>
            </a:graphic>
          </wp:inline>
        </w:drawing>
      </w:r>
    </w:p>
    <w:p w14:paraId="701B4AC4" w14:textId="77777777" w:rsidR="00112BC2" w:rsidRDefault="00112BC2" w:rsidP="00685D91">
      <w:pPr>
        <w:pStyle w:val="ENG-Figure"/>
      </w:pPr>
      <w:bookmarkStart w:id="99" w:name="_Toc241944313"/>
      <w:r>
        <w:rPr>
          <w:rFonts w:hint="cs"/>
          <w:cs/>
        </w:rPr>
        <w:t xml:space="preserve">โปรแกรม </w:t>
      </w:r>
      <w:r>
        <w:t>Thonny</w:t>
      </w:r>
      <w:bookmarkEnd w:id="99"/>
    </w:p>
    <w:p w14:paraId="62104380" w14:textId="77777777" w:rsidR="00112BC2" w:rsidRDefault="00112BC2" w:rsidP="007F7223">
      <w:pPr>
        <w:pStyle w:val="ENG-H3"/>
      </w:pPr>
      <w:bookmarkStart w:id="100" w:name="_Toc241944252"/>
      <w:r>
        <w:rPr>
          <w:rFonts w:hint="cs"/>
          <w:cs/>
        </w:rPr>
        <w:t>โปรแกรมสำหรับ</w:t>
      </w:r>
      <w:r w:rsidR="00C722DF">
        <w:rPr>
          <w:rFonts w:hint="cs"/>
          <w:cs/>
        </w:rPr>
        <w:t>อ้างอิงการพัฒนาระบบเกี่ยวกับ</w:t>
      </w:r>
      <w:r>
        <w:rPr>
          <w:rFonts w:hint="cs"/>
          <w:cs/>
        </w:rPr>
        <w:t>โมเดลพอยต์คลาวด์</w:t>
      </w:r>
      <w:r>
        <w:t>: Autodesk ReCap</w:t>
      </w:r>
      <w:bookmarkEnd w:id="100"/>
    </w:p>
    <w:p w14:paraId="24FA80E9" w14:textId="77777777" w:rsidR="00E472DE" w:rsidRDefault="00166D79">
      <w:pPr>
        <w:keepNext/>
        <w:spacing w:before="240"/>
        <w:jc w:val="center"/>
      </w:pPr>
      <w:r>
        <w:rPr>
          <w:noProof/>
        </w:rPr>
        <w:drawing>
          <wp:inline distT="0" distB="0" distL="0" distR="0" wp14:anchorId="4BB6097E" wp14:editId="2197058F">
            <wp:extent cx="4495165" cy="2524760"/>
            <wp:effectExtent l="0" t="0" r="0" b="0"/>
            <wp:docPr id="808267400" name="รูปภาพ 1" descr="Autodesk ReCap - Zpracování naskenovaného mračna bodů | Adeon C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desk ReCap - Zpracování naskenovaného mračna bodů | Adeon CZ"/>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95165" cy="2524760"/>
                    </a:xfrm>
                    <a:prstGeom prst="rect">
                      <a:avLst/>
                    </a:prstGeom>
                    <a:noFill/>
                    <a:ln>
                      <a:noFill/>
                    </a:ln>
                  </pic:spPr>
                </pic:pic>
              </a:graphicData>
            </a:graphic>
          </wp:inline>
        </w:drawing>
      </w:r>
    </w:p>
    <w:p w14:paraId="39302457" w14:textId="77777777" w:rsidR="00D15287" w:rsidRPr="003F6C80" w:rsidRDefault="00112BC2" w:rsidP="00685D91">
      <w:pPr>
        <w:pStyle w:val="ENG-Figure"/>
        <w:rPr>
          <w:cs/>
        </w:rPr>
      </w:pPr>
      <w:bookmarkStart w:id="101" w:name="_Toc241944314"/>
      <w:r w:rsidRPr="00112BC2">
        <w:rPr>
          <w:cs/>
        </w:rPr>
        <w:t xml:space="preserve">โปรแกรม </w:t>
      </w:r>
      <w:r w:rsidRPr="00112BC2">
        <w:t>Autodesk ReCap</w:t>
      </w:r>
      <w:bookmarkStart w:id="102" w:name="_Toc225709485"/>
      <w:bookmarkStart w:id="103" w:name="_Toc225712235"/>
      <w:bookmarkEnd w:id="101"/>
      <w:bookmarkEnd w:id="102"/>
      <w:bookmarkEnd w:id="103"/>
    </w:p>
    <w:p w14:paraId="06EEF234" w14:textId="77777777" w:rsidR="00D15287" w:rsidRPr="003F6C80" w:rsidRDefault="00D15287" w:rsidP="00CB1094">
      <w:pPr>
        <w:pStyle w:val="ENG-H2"/>
      </w:pPr>
      <w:bookmarkStart w:id="104" w:name="_Toc241944253"/>
      <w:r w:rsidRPr="003F6C80">
        <w:rPr>
          <w:cs/>
        </w:rPr>
        <w:t>ภาพรวมของกระบวนการวิจัย</w:t>
      </w:r>
      <w:bookmarkEnd w:id="104"/>
    </w:p>
    <w:p w14:paraId="17CE6B24" w14:textId="77777777" w:rsidR="00D15287" w:rsidRPr="003F6C80" w:rsidRDefault="00D15287" w:rsidP="00D15287">
      <w:pPr>
        <w:spacing w:after="120"/>
        <w:rPr>
          <w:lang w:bidi="th-TH"/>
        </w:rPr>
      </w:pPr>
      <w:r w:rsidRPr="003F6C80">
        <w:rPr>
          <w:cs/>
          <w:lang w:bidi="th-TH"/>
        </w:rPr>
        <w:tab/>
        <w:t xml:space="preserve">การวิจัยนี้มีวัตถุประสงค์เพื่อพัฒนา </w:t>
      </w:r>
      <w:r w:rsidRPr="003F6C80">
        <w:rPr>
          <w:lang w:bidi="th-TH"/>
        </w:rPr>
        <w:t xml:space="preserve">framework </w:t>
      </w:r>
      <w:r w:rsidRPr="003F6C80">
        <w:rPr>
          <w:cs/>
          <w:lang w:bidi="th-TH"/>
        </w:rPr>
        <w:t xml:space="preserve">การประมวลผลข้อมูลสามมิติของสะพานที่สามารถจำแนกส่วนประกอบหลักของสะพาน ได้แก่ </w:t>
      </w:r>
      <w:r w:rsidRPr="003F6C80">
        <w:rPr>
          <w:lang w:bidi="th-TH"/>
        </w:rPr>
        <w:t xml:space="preserve">deck, girder, pier, pier cap </w:t>
      </w:r>
      <w:r w:rsidRPr="003F6C80">
        <w:rPr>
          <w:cs/>
          <w:lang w:bidi="th-TH"/>
        </w:rPr>
        <w:t>เพื่อลดภาระการทำงานด้วยมือและเพิ่มความแม่นยำในการวิเคราะห์และประเมินสภาพของโครงสร้าง</w:t>
      </w:r>
    </w:p>
    <w:p w14:paraId="64F10B09" w14:textId="77777777" w:rsidR="00D15287" w:rsidRPr="003F6C80" w:rsidRDefault="00D15287" w:rsidP="00D15287">
      <w:pPr>
        <w:spacing w:after="120"/>
        <w:rPr>
          <w:lang w:bidi="th-TH"/>
        </w:rPr>
      </w:pPr>
      <w:r w:rsidRPr="003F6C80">
        <w:rPr>
          <w:cs/>
          <w:lang w:bidi="th-TH"/>
        </w:rPr>
        <w:t>กระบวนการวิจัยถูกแบ่งออกเป็น 6 ขั้นตอนหลักดังนี้</w:t>
      </w:r>
    </w:p>
    <w:p w14:paraId="0E4132A3" w14:textId="77777777" w:rsidR="00D15287" w:rsidRPr="003F6C80" w:rsidRDefault="00D15287" w:rsidP="00FF17BF">
      <w:pPr>
        <w:pStyle w:val="ListParagraph"/>
        <w:numPr>
          <w:ilvl w:val="0"/>
          <w:numId w:val="34"/>
        </w:numPr>
        <w:contextualSpacing w:val="0"/>
      </w:pPr>
      <w:r w:rsidRPr="003F6C80">
        <w:rPr>
          <w:cs/>
        </w:rPr>
        <w:t>การเก็บรวบรวมข้อมูล</w:t>
      </w:r>
    </w:p>
    <w:p w14:paraId="76404CEF" w14:textId="77777777" w:rsidR="00D15287" w:rsidRPr="003F6C80" w:rsidRDefault="00D15287" w:rsidP="00FF17BF">
      <w:pPr>
        <w:pStyle w:val="ListParagraph"/>
        <w:numPr>
          <w:ilvl w:val="0"/>
          <w:numId w:val="34"/>
        </w:numPr>
        <w:contextualSpacing w:val="0"/>
      </w:pPr>
      <w:r w:rsidRPr="003F6C80">
        <w:rPr>
          <w:cs/>
        </w:rPr>
        <w:t>การพัฒนา</w:t>
      </w:r>
      <w:r w:rsidR="00F06DC3">
        <w:rPr>
          <w:rFonts w:hint="cs"/>
          <w:cs/>
        </w:rPr>
        <w:t>ระบบ</w:t>
      </w:r>
      <w:r w:rsidRPr="003F6C80">
        <w:rPr>
          <w:cs/>
        </w:rPr>
        <w:t>ประมวลผลข้อมูล</w:t>
      </w:r>
    </w:p>
    <w:p w14:paraId="1BD47618" w14:textId="77777777" w:rsidR="00D15287" w:rsidRPr="003F6C80" w:rsidRDefault="00D15287" w:rsidP="00FF17BF">
      <w:pPr>
        <w:pStyle w:val="ListParagraph"/>
        <w:numPr>
          <w:ilvl w:val="0"/>
          <w:numId w:val="34"/>
        </w:numPr>
        <w:contextualSpacing w:val="0"/>
      </w:pPr>
      <w:r w:rsidRPr="003F6C80">
        <w:rPr>
          <w:cs/>
        </w:rPr>
        <w:t xml:space="preserve">การตรวจจับและจำแนกส่วนประกอบสะพาน </w:t>
      </w:r>
    </w:p>
    <w:p w14:paraId="40C34791" w14:textId="77777777" w:rsidR="00D15287" w:rsidRPr="003F6C80" w:rsidRDefault="00D15287" w:rsidP="00FF17BF">
      <w:pPr>
        <w:pStyle w:val="ListParagraph"/>
        <w:numPr>
          <w:ilvl w:val="0"/>
          <w:numId w:val="34"/>
        </w:numPr>
        <w:contextualSpacing w:val="0"/>
      </w:pPr>
      <w:r w:rsidRPr="003F6C80">
        <w:rPr>
          <w:cs/>
        </w:rPr>
        <w:t xml:space="preserve">การปรับพื้นผิว </w:t>
      </w:r>
      <w:r w:rsidRPr="003F6C80">
        <w:t xml:space="preserve">(mesh) </w:t>
      </w:r>
      <w:r w:rsidRPr="003F6C80">
        <w:rPr>
          <w:cs/>
        </w:rPr>
        <w:t>และตรวจจับระนาบของข้อมูลพอยต์คลาวด์</w:t>
      </w:r>
    </w:p>
    <w:p w14:paraId="1E9D5F24" w14:textId="77777777" w:rsidR="00D15287" w:rsidRPr="003F6C80" w:rsidRDefault="00D15287" w:rsidP="00FF17BF">
      <w:pPr>
        <w:pStyle w:val="ListParagraph"/>
        <w:numPr>
          <w:ilvl w:val="0"/>
          <w:numId w:val="34"/>
        </w:numPr>
        <w:contextualSpacing w:val="0"/>
      </w:pPr>
      <w:r w:rsidRPr="003F6C80">
        <w:rPr>
          <w:cs/>
        </w:rPr>
        <w:t>การจำแนกและระบุคุณลักษณะของความเสียหาย</w:t>
      </w:r>
    </w:p>
    <w:p w14:paraId="1657BD46" w14:textId="77777777" w:rsidR="007C03BB" w:rsidRPr="003F6C80" w:rsidRDefault="00D15287" w:rsidP="00FF17BF">
      <w:pPr>
        <w:pStyle w:val="ListParagraph"/>
        <w:numPr>
          <w:ilvl w:val="0"/>
          <w:numId w:val="34"/>
        </w:numPr>
        <w:contextualSpacing w:val="0"/>
        <w:rPr>
          <w:cs/>
        </w:rPr>
      </w:pPr>
      <w:r w:rsidRPr="003F6C80">
        <w:rPr>
          <w:cs/>
        </w:rPr>
        <w:t>การวิเคราะห์และประเมินสภาพโครงสร้าง</w:t>
      </w:r>
      <w:r w:rsidR="007C03BB" w:rsidRPr="003F6C80">
        <w:rPr>
          <w:cs/>
        </w:rPr>
        <w:t>โดยรวมของ</w:t>
      </w:r>
      <w:r w:rsidRPr="003F6C80">
        <w:rPr>
          <w:cs/>
        </w:rPr>
        <w:t>สะพาน</w:t>
      </w:r>
    </w:p>
    <w:p w14:paraId="3F04EE10" w14:textId="77777777" w:rsidR="00E472DE" w:rsidRDefault="00166D79">
      <w:pPr>
        <w:keepNext/>
        <w:spacing w:before="240"/>
        <w:jc w:val="center"/>
      </w:pPr>
      <w:r w:rsidRPr="003F6C80">
        <w:rPr>
          <w:noProof/>
          <w:cs/>
        </w:rPr>
        <w:drawing>
          <wp:inline distT="0" distB="0" distL="0" distR="0" wp14:anchorId="39BD102C" wp14:editId="25223DEE">
            <wp:extent cx="5038725" cy="2882900"/>
            <wp:effectExtent l="0" t="0" r="0" b="0"/>
            <wp:docPr id="16210593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5934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8725" cy="2882900"/>
                    </a:xfrm>
                    <a:prstGeom prst="rect">
                      <a:avLst/>
                    </a:prstGeom>
                  </pic:spPr>
                </pic:pic>
              </a:graphicData>
            </a:graphic>
          </wp:inline>
        </w:drawing>
      </w:r>
    </w:p>
    <w:p w14:paraId="3B2DA82A" w14:textId="77777777" w:rsidR="007C03BB" w:rsidRPr="003F6C80" w:rsidRDefault="007C03BB" w:rsidP="00685D91">
      <w:pPr>
        <w:pStyle w:val="ENG-Figure"/>
        <w:rPr>
          <w:cs/>
        </w:rPr>
      </w:pPr>
      <w:bookmarkStart w:id="105" w:name="_Toc241944315"/>
      <w:r w:rsidRPr="003F6C80">
        <w:rPr>
          <w:cs/>
        </w:rPr>
        <w:t>กระบวนการวิจัยสำหรับประเมินสภาพสะพาน</w:t>
      </w:r>
      <w:bookmarkEnd w:id="105"/>
    </w:p>
    <w:p w14:paraId="6199309E" w14:textId="77777777" w:rsidR="007C03BB" w:rsidRPr="003F6C80" w:rsidRDefault="0024562E" w:rsidP="00CB1094">
      <w:pPr>
        <w:pStyle w:val="ENG-H2"/>
      </w:pPr>
      <w:bookmarkStart w:id="106" w:name="_Toc241944254"/>
      <w:r>
        <w:rPr>
          <w:rFonts w:hint="cs"/>
          <w:cs/>
        </w:rPr>
        <w:t>รายละเอียดของสะพาน</w:t>
      </w:r>
      <w:r w:rsidR="00EC63D5" w:rsidRPr="003F6C80">
        <w:rPr>
          <w:cs/>
        </w:rPr>
        <w:t>ที่ทำการศึกษา</w:t>
      </w:r>
      <w:bookmarkEnd w:id="106"/>
    </w:p>
    <w:p w14:paraId="4CEB03AD" w14:textId="77777777" w:rsidR="00EC63D5" w:rsidRPr="003F6C80" w:rsidRDefault="00EC63D5" w:rsidP="00D40029">
      <w:pPr>
        <w:spacing w:after="120"/>
        <w:ind w:firstLine="720"/>
        <w:jc w:val="thaiDistribute"/>
      </w:pPr>
      <w:r w:rsidRPr="003F6C80">
        <w:rPr>
          <w:cs/>
          <w:lang w:bidi="th-TH"/>
        </w:rPr>
        <w:t>สะพานตัวอย่างที่ได้นำมาพัฒนากรอบการทำงานได้ดำเนินการครอบคลุมองค์ประกอบโครงสร้างหลักของสะพานเฉลิมพระเกียรติ 72 พรรษา</w:t>
      </w:r>
      <w:r w:rsidR="00BD7293" w:rsidRPr="003F6C80">
        <w:rPr>
          <w:cs/>
          <w:lang w:bidi="th-TH"/>
        </w:rPr>
        <w:t xml:space="preserve"> จังหวัดฉะเชิงเทรา </w:t>
      </w:r>
      <w:r w:rsidRPr="003F6C80">
        <w:rPr>
          <w:cs/>
          <w:lang w:bidi="th-TH"/>
        </w:rPr>
        <w:t xml:space="preserve">โดยมุ่งเน้นการเก็บข้อมูลใน 2 สแปนหลัก ได้แก่ สแปน </w:t>
      </w:r>
      <w:r w:rsidRPr="003F6C80">
        <w:t>S</w:t>
      </w:r>
      <w:r w:rsidRPr="003F6C80">
        <w:rPr>
          <w:cs/>
          <w:lang w:bidi="th-TH"/>
        </w:rPr>
        <w:t xml:space="preserve">21 และสแปน </w:t>
      </w:r>
      <w:r w:rsidRPr="003F6C80">
        <w:t>S</w:t>
      </w:r>
      <w:r w:rsidRPr="003F6C80">
        <w:rPr>
          <w:cs/>
          <w:lang w:bidi="th-TH"/>
        </w:rPr>
        <w:t>15 ซึ่งมีลักษณะทางกายภาพและสภาพแวดล้อมที่แตกต่างกัน</w:t>
      </w:r>
    </w:p>
    <w:p w14:paraId="6EF8DB5D" w14:textId="77777777" w:rsidR="00EC63D5" w:rsidRPr="003F6C80" w:rsidRDefault="00EC63D5" w:rsidP="00FF17BF">
      <w:pPr>
        <w:pStyle w:val="ListParagraph"/>
        <w:numPr>
          <w:ilvl w:val="0"/>
          <w:numId w:val="35"/>
        </w:numPr>
        <w:spacing w:after="120"/>
        <w:contextualSpacing w:val="0"/>
        <w:jc w:val="thaiDistribute"/>
      </w:pPr>
      <w:r w:rsidRPr="003F6C80">
        <w:rPr>
          <w:cs/>
        </w:rPr>
        <w:t xml:space="preserve">สแปน </w:t>
      </w:r>
      <w:r w:rsidRPr="003F6C80">
        <w:t>S</w:t>
      </w:r>
      <w:r w:rsidRPr="003F6C80">
        <w:rPr>
          <w:cs/>
        </w:rPr>
        <w:t>21 ซึ่งตั้งอยู่ในบริเวณบนบก ได้ทำการสำรวจตอม่อสะพาน คานสะพานด้านข้างและด้านล่าง พื้นสะพาน (</w:t>
      </w:r>
      <w:r w:rsidRPr="003F6C80">
        <w:t>Deck Surface)</w:t>
      </w:r>
      <w:r w:rsidRPr="003F6C80">
        <w:rPr>
          <w:cs/>
        </w:rPr>
        <w:t xml:space="preserve"> รวมถึงองค์ประกอบประกอบอื่น ๆ เช่น ราวสะพาน บริเวณปลายสะพาน และพื้นที่เชื่อมต่อคอสะพาน โดยข้อมูลที่ได้ครอบคลุมโครงสร้างตั้งแต่ระดับผิวทางจนถึงใต้ท้องสะพาน</w:t>
      </w:r>
    </w:p>
    <w:p w14:paraId="5C045E9E" w14:textId="77777777" w:rsidR="007C03BB" w:rsidRPr="003F6C80" w:rsidRDefault="00EC63D5" w:rsidP="00FF17BF">
      <w:pPr>
        <w:pStyle w:val="ListParagraph"/>
        <w:numPr>
          <w:ilvl w:val="0"/>
          <w:numId w:val="35"/>
        </w:numPr>
        <w:spacing w:after="120"/>
        <w:contextualSpacing w:val="0"/>
        <w:jc w:val="thaiDistribute"/>
        <w:rPr>
          <w:lang w:bidi="ar-SA"/>
        </w:rPr>
      </w:pPr>
      <w:r w:rsidRPr="003F6C80">
        <w:rPr>
          <w:cs/>
        </w:rPr>
        <w:t xml:space="preserve">สแปน </w:t>
      </w:r>
      <w:r w:rsidRPr="003F6C80">
        <w:t>S</w:t>
      </w:r>
      <w:r w:rsidRPr="003F6C80">
        <w:rPr>
          <w:cs/>
        </w:rPr>
        <w:t>15 ซึ่งเป็นตอม่อสะพานที่ตั้งอยู่กลางแม่น้ำ ได้ทำการสำรวจองค์ประกอบโครงสร้างหลัก ได้แก่ ตอม่อและคานสะพานในส่วนที่สามารถเข้าถึงได้จากภายนอก โดยอาศัยการถ่ายภาพจากอากาศยานไร้คนขับในลักษณะบินวนรอบโครงสร้าง เพื่อให้ได้ข้อมูลภาพถ่ายที่ครอบคลุมโครงสร้างในมุมมองรอบทิศทาง</w:t>
      </w:r>
      <w:r w:rsidR="00F06DC3">
        <w:t xml:space="preserve"> </w:t>
      </w:r>
      <w:r w:rsidR="00F06DC3">
        <w:rPr>
          <w:rFonts w:hint="cs"/>
          <w:cs/>
        </w:rPr>
        <w:t>ซึ่งจะใช้สแปนเป็นหลักนี้ในการพัฒนาซอฟต์แวร์สำหรับประเมินสภาพสะพาน เนื่องจากข้อมูลมีความครบถ้วนและสม่ำเสมอ</w:t>
      </w:r>
    </w:p>
    <w:p w14:paraId="2EAEB987" w14:textId="77777777" w:rsidR="00E472DE" w:rsidRDefault="00166D79">
      <w:pPr>
        <w:keepNext/>
        <w:spacing w:before="240"/>
        <w:jc w:val="center"/>
      </w:pPr>
      <w:r w:rsidRPr="003F6C80">
        <w:rPr>
          <w:noProof/>
          <w:cs/>
          <w:lang w:bidi="th-TH"/>
        </w:rPr>
        <w:drawing>
          <wp:inline distT="0" distB="0" distL="0" distR="0" wp14:anchorId="2DAE940D" wp14:editId="1D72803B">
            <wp:extent cx="4239895" cy="2828290"/>
            <wp:effectExtent l="0" t="0" r="0" b="0"/>
            <wp:docPr id="21234948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39895" cy="2828290"/>
                    </a:xfrm>
                    <a:prstGeom prst="rect">
                      <a:avLst/>
                    </a:prstGeom>
                    <a:noFill/>
                    <a:ln>
                      <a:noFill/>
                    </a:ln>
                  </pic:spPr>
                </pic:pic>
              </a:graphicData>
            </a:graphic>
          </wp:inline>
        </w:drawing>
      </w:r>
    </w:p>
    <w:p w14:paraId="001039A0" w14:textId="77777777" w:rsidR="00D40029" w:rsidRPr="0024562E" w:rsidRDefault="00BD7293" w:rsidP="00685D91">
      <w:pPr>
        <w:pStyle w:val="ENG-Figure"/>
      </w:pPr>
      <w:bookmarkStart w:id="107" w:name="_Toc241944316"/>
      <w:r w:rsidRPr="003F6C80">
        <w:rPr>
          <w:cs/>
        </w:rPr>
        <w:t xml:space="preserve">สะพานเฉลิมพระเกียรติ 72 พรรษา จังหวัดฉะเชิงเทรา สแปน </w:t>
      </w:r>
      <w:r w:rsidRPr="003F6C80">
        <w:t>S</w:t>
      </w:r>
      <w:r w:rsidRPr="003F6C80">
        <w:rPr>
          <w:cs/>
        </w:rPr>
        <w:t>15</w:t>
      </w:r>
      <w:bookmarkEnd w:id="107"/>
    </w:p>
    <w:p w14:paraId="097F70D7" w14:textId="77777777" w:rsidR="00E472DE" w:rsidRDefault="00166D79">
      <w:pPr>
        <w:keepNext/>
        <w:spacing w:before="240"/>
        <w:jc w:val="center"/>
      </w:pPr>
      <w:r>
        <w:rPr>
          <w:noProof/>
        </w:rPr>
        <w:drawing>
          <wp:inline distT="0" distB="0" distL="0" distR="0" wp14:anchorId="4CAE122D" wp14:editId="4CFC31C5">
            <wp:extent cx="4175760" cy="3295650"/>
            <wp:effectExtent l="0" t="0" r="0" b="0"/>
            <wp:docPr id="2143943729"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75760" cy="3295650"/>
                    </a:xfrm>
                    <a:prstGeom prst="rect">
                      <a:avLst/>
                    </a:prstGeom>
                    <a:noFill/>
                    <a:ln>
                      <a:noFill/>
                    </a:ln>
                  </pic:spPr>
                </pic:pic>
              </a:graphicData>
            </a:graphic>
          </wp:inline>
        </w:drawing>
      </w:r>
    </w:p>
    <w:p w14:paraId="7918A70B" w14:textId="77777777" w:rsidR="00D40029" w:rsidRPr="003F6C80" w:rsidRDefault="00D40029" w:rsidP="00685D91">
      <w:pPr>
        <w:pStyle w:val="ENG-Figure"/>
      </w:pPr>
      <w:bookmarkStart w:id="108" w:name="_Toc241944317"/>
      <w:r>
        <w:rPr>
          <w:rFonts w:hint="cs"/>
          <w:cs/>
        </w:rPr>
        <w:t>ภาพถ่ายในแต่ละด้านของ</w:t>
      </w:r>
      <w:r w:rsidRPr="003F6C80">
        <w:rPr>
          <w:cs/>
        </w:rPr>
        <w:t xml:space="preserve">สแปน </w:t>
      </w:r>
      <w:r w:rsidRPr="003F6C80">
        <w:t>S</w:t>
      </w:r>
      <w:r w:rsidRPr="003F6C80">
        <w:rPr>
          <w:cs/>
        </w:rPr>
        <w:t>15</w:t>
      </w:r>
      <w:bookmarkEnd w:id="108"/>
    </w:p>
    <w:p w14:paraId="41CD4EAB" w14:textId="77777777" w:rsidR="00EA2CAD" w:rsidRPr="003F6C80" w:rsidRDefault="00EA2CAD" w:rsidP="00CB1094">
      <w:pPr>
        <w:pStyle w:val="ENG-H2"/>
      </w:pPr>
      <w:bookmarkStart w:id="109" w:name="_Toc241944255"/>
      <w:r w:rsidRPr="003F6C80">
        <w:rPr>
          <w:cs/>
        </w:rPr>
        <w:t>การเก็บรวบรวมข้อมูล</w:t>
      </w:r>
      <w:bookmarkEnd w:id="109"/>
    </w:p>
    <w:p w14:paraId="7C4FDFB1" w14:textId="77777777" w:rsidR="00EA2CAD" w:rsidRPr="003F6C80" w:rsidRDefault="00EA2CAD" w:rsidP="00D40029">
      <w:pPr>
        <w:spacing w:after="120"/>
        <w:ind w:firstLine="720"/>
        <w:jc w:val="thaiDistribute"/>
      </w:pPr>
      <w:r w:rsidRPr="003F6C80">
        <w:rPr>
          <w:cs/>
          <w:lang w:bidi="th-TH"/>
        </w:rPr>
        <w:t>ก่อนการเก็บข้อมูลภาคสนาม ดำเนินการสร้างเครือข่ายหมุดควบคุมที่มีความแม่นยำสูงเป็นฐานอ้างอิงเชิงพื้นที่ของแบบจำลองทั้งระบบ ประกอบด้วย 3 ขั้นตอนหลัก</w:t>
      </w:r>
    </w:p>
    <w:p w14:paraId="1F4586E2" w14:textId="77777777" w:rsidR="00EA2CAD" w:rsidRPr="003F6C80" w:rsidRDefault="00EA2CAD" w:rsidP="00FF17BF">
      <w:pPr>
        <w:pStyle w:val="ListParagraph"/>
        <w:numPr>
          <w:ilvl w:val="0"/>
          <w:numId w:val="34"/>
        </w:numPr>
        <w:spacing w:after="120"/>
        <w:ind w:left="922"/>
        <w:contextualSpacing w:val="0"/>
        <w:jc w:val="thaiDistribute"/>
      </w:pPr>
      <w:r w:rsidRPr="003F6C80">
        <w:rPr>
          <w:b/>
          <w:bCs/>
          <w:cs/>
        </w:rPr>
        <w:t xml:space="preserve">การวางหมุดหลักและรังวัดเชื่อมโยงกับ </w:t>
      </w:r>
      <w:r w:rsidRPr="003F6C80">
        <w:rPr>
          <w:b/>
          <w:bCs/>
        </w:rPr>
        <w:t>NCDC</w:t>
      </w:r>
      <w:r w:rsidRPr="003F6C80">
        <w:t xml:space="preserve">: </w:t>
      </w:r>
      <w:r w:rsidRPr="003F6C80">
        <w:rPr>
          <w:cs/>
        </w:rPr>
        <w:t xml:space="preserve">ติดตั้งหมุดควบคุมหลักและรังวัดด้วย </w:t>
      </w:r>
      <w:r w:rsidRPr="003F6C80">
        <w:t>Trimble R</w:t>
      </w:r>
      <w:r w:rsidRPr="003F6C80">
        <w:rPr>
          <w:cs/>
        </w:rPr>
        <w:t xml:space="preserve">780 โหมด </w:t>
      </w:r>
      <w:r w:rsidRPr="003F6C80">
        <w:t xml:space="preserve">Static/RTK </w:t>
      </w:r>
      <w:r w:rsidRPr="003F6C80">
        <w:rPr>
          <w:cs/>
        </w:rPr>
        <w:t xml:space="preserve">เชื่อมโยงกับ </w:t>
      </w:r>
      <w:r w:rsidRPr="003F6C80">
        <w:t xml:space="preserve">NCDC </w:t>
      </w:r>
      <w:r w:rsidRPr="003F6C80">
        <w:rPr>
          <w:cs/>
        </w:rPr>
        <w:t xml:space="preserve">ความแม่นยำระดับเซนติเมตร ตรวจสอบ </w:t>
      </w:r>
      <w:r w:rsidRPr="003F6C80">
        <w:t xml:space="preserve">RMS, PDOP </w:t>
      </w:r>
      <w:r w:rsidRPr="003F6C80">
        <w:rPr>
          <w:cs/>
        </w:rPr>
        <w:t>และเวลาเซสชัน</w:t>
      </w:r>
    </w:p>
    <w:p w14:paraId="49545010" w14:textId="77777777" w:rsidR="00EA2CAD" w:rsidRPr="003F6C80" w:rsidRDefault="00EA2CAD" w:rsidP="00FF17BF">
      <w:pPr>
        <w:pStyle w:val="ListParagraph"/>
        <w:numPr>
          <w:ilvl w:val="0"/>
          <w:numId w:val="34"/>
        </w:numPr>
        <w:spacing w:after="120"/>
        <w:ind w:left="922"/>
        <w:contextualSpacing w:val="0"/>
        <w:jc w:val="thaiDistribute"/>
      </w:pPr>
      <w:r w:rsidRPr="003F6C80">
        <w:rPr>
          <w:b/>
          <w:bCs/>
          <w:cs/>
        </w:rPr>
        <w:t>การตั้งหมุดวงรอบปิด</w:t>
      </w:r>
      <w:r w:rsidRPr="003F6C80">
        <w:t xml:space="preserve">: </w:t>
      </w:r>
      <w:r w:rsidRPr="003F6C80">
        <w:rPr>
          <w:cs/>
        </w:rPr>
        <w:t xml:space="preserve">รังวัดด้วย </w:t>
      </w:r>
      <w:r w:rsidRPr="003F6C80">
        <w:t>Trimble SX</w:t>
      </w:r>
      <w:r w:rsidRPr="003F6C80">
        <w:rPr>
          <w:cs/>
        </w:rPr>
        <w:t xml:space="preserve">12 วิธี </w:t>
      </w:r>
      <w:r w:rsidRPr="003F6C80">
        <w:t xml:space="preserve">Traverse </w:t>
      </w:r>
      <w:r w:rsidRPr="003F6C80">
        <w:rPr>
          <w:cs/>
        </w:rPr>
        <w:t xml:space="preserve">วงรอบปิด ปรับแก้ด้วย </w:t>
      </w:r>
      <w:r w:rsidRPr="003F6C80">
        <w:t xml:space="preserve">Least-Squares Adjustment </w:t>
      </w:r>
      <w:r w:rsidRPr="003F6C80">
        <w:rPr>
          <w:cs/>
        </w:rPr>
        <w:t xml:space="preserve">ตรวจสอบ </w:t>
      </w:r>
      <w:r w:rsidRPr="003F6C80">
        <w:t xml:space="preserve">Misclosure Error </w:t>
      </w:r>
      <w:r w:rsidRPr="003F6C80">
        <w:rPr>
          <w:cs/>
        </w:rPr>
        <w:t>ตามมาตรฐานวิศวกรรม</w:t>
      </w:r>
    </w:p>
    <w:p w14:paraId="429045FC" w14:textId="77777777" w:rsidR="00EA2CAD" w:rsidRPr="003F6C80" w:rsidRDefault="00EA2CAD" w:rsidP="00FF17BF">
      <w:pPr>
        <w:pStyle w:val="ListParagraph"/>
        <w:numPr>
          <w:ilvl w:val="0"/>
          <w:numId w:val="34"/>
        </w:numPr>
        <w:jc w:val="thaiDistribute"/>
        <w:rPr>
          <w:lang w:bidi="ar-SA"/>
        </w:rPr>
      </w:pPr>
      <w:r w:rsidRPr="003F6C80">
        <w:rPr>
          <w:b/>
          <w:bCs/>
          <w:cs/>
        </w:rPr>
        <w:t xml:space="preserve">การกำหนดและรังวัด </w:t>
      </w:r>
      <w:r w:rsidRPr="003F6C80">
        <w:rPr>
          <w:b/>
          <w:bCs/>
        </w:rPr>
        <w:t xml:space="preserve">GCP </w:t>
      </w:r>
      <w:r w:rsidRPr="003F6C80">
        <w:rPr>
          <w:b/>
          <w:bCs/>
          <w:cs/>
        </w:rPr>
        <w:t>25:</w:t>
      </w:r>
      <w:r w:rsidRPr="003F6C80">
        <w:rPr>
          <w:cs/>
        </w:rPr>
        <w:t xml:space="preserve"> กระจายครอบคลุมตอม่อ คาน ด้านข้าง </w:t>
      </w:r>
      <w:r w:rsidRPr="003F6C80">
        <w:t xml:space="preserve">Deck </w:t>
      </w:r>
      <w:r w:rsidRPr="003F6C80">
        <w:rPr>
          <w:cs/>
        </w:rPr>
        <w:t xml:space="preserve">ปลายสะพาน บนระบบพิกัด </w:t>
      </w:r>
      <w:r w:rsidRPr="003F6C80">
        <w:t xml:space="preserve">WGS </w:t>
      </w:r>
      <w:r w:rsidRPr="003F6C80">
        <w:rPr>
          <w:cs/>
        </w:rPr>
        <w:t>1984</w:t>
      </w:r>
      <w:r w:rsidRPr="003F6C80">
        <w:t xml:space="preserve"> UTM Zone </w:t>
      </w:r>
      <w:r w:rsidRPr="003F6C80">
        <w:rPr>
          <w:cs/>
        </w:rPr>
        <w:t>47</w:t>
      </w:r>
      <w:r w:rsidRPr="003F6C80">
        <w:t xml:space="preserve">N </w:t>
      </w:r>
      <w:r w:rsidRPr="003F6C80">
        <w:rPr>
          <w:cs/>
        </w:rPr>
        <w:t xml:space="preserve">ด้วย </w:t>
      </w:r>
      <w:r w:rsidRPr="003F6C80">
        <w:t>Trimble SX</w:t>
      </w:r>
      <w:r w:rsidRPr="003F6C80">
        <w:rPr>
          <w:cs/>
        </w:rPr>
        <w:t xml:space="preserve">12 + </w:t>
      </w:r>
      <w:r w:rsidRPr="003F6C80">
        <w:t>R</w:t>
      </w:r>
      <w:r w:rsidRPr="003F6C80">
        <w:rPr>
          <w:cs/>
        </w:rPr>
        <w:t>780</w:t>
      </w:r>
    </w:p>
    <w:p w14:paraId="33D9BC06" w14:textId="77777777" w:rsidR="00E472DE" w:rsidRDefault="00166D79">
      <w:pPr>
        <w:keepNext/>
        <w:spacing w:before="240"/>
        <w:jc w:val="center"/>
      </w:pPr>
      <w:r w:rsidRPr="003F6C80">
        <w:rPr>
          <w:noProof/>
        </w:rPr>
        <w:drawing>
          <wp:inline distT="0" distB="0" distL="0" distR="0" wp14:anchorId="020E4237" wp14:editId="780EDDD1">
            <wp:extent cx="4600575" cy="2726690"/>
            <wp:effectExtent l="0" t="0" r="0" b="0"/>
            <wp:docPr id="1" name="รูปที่ 3-1  แผนผังแสดงขั้นตอนการเตรียมการและการเก็บข้อมูลภาคสนาม" descr="รูปที่ 3-1  แผนผังแสดงขั้นตอนการเตรียมการและการเก็บข้อมูลภาคสนาม" title="รูปที่ 3-1  แผนผังแสดงขั้นตอนการเตรียมการและการเก็บข้อมูลภาคสนา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00575" cy="2726690"/>
                    </a:xfrm>
                    <a:prstGeom prst="rect">
                      <a:avLst/>
                    </a:prstGeom>
                  </pic:spPr>
                </pic:pic>
              </a:graphicData>
            </a:graphic>
          </wp:inline>
        </w:drawing>
      </w:r>
    </w:p>
    <w:p w14:paraId="430F0619" w14:textId="77777777" w:rsidR="00EA2CAD" w:rsidRPr="003F6C80" w:rsidRDefault="00EA2CAD" w:rsidP="00685D91">
      <w:pPr>
        <w:pStyle w:val="ENG-Figure"/>
      </w:pPr>
      <w:bookmarkStart w:id="110" w:name="_Toc241944318"/>
      <w:r w:rsidRPr="003F6C80">
        <w:rPr>
          <w:cs/>
        </w:rPr>
        <w:t>ขั้นตอนการเตรียมการและการเก็บข้อมูลภาคสนาม</w:t>
      </w:r>
      <w:bookmarkEnd w:id="110"/>
    </w:p>
    <w:p w14:paraId="3269D7B5" w14:textId="77777777" w:rsidR="00EA2CAD" w:rsidRPr="003F6C80" w:rsidRDefault="00EA2CAD" w:rsidP="00276326">
      <w:pPr>
        <w:spacing w:after="120"/>
        <w:rPr>
          <w:lang w:bidi="th-TH"/>
        </w:rPr>
      </w:pPr>
      <w:r w:rsidRPr="003F6C80">
        <w:rPr>
          <w:cs/>
          <w:lang w:bidi="th-TH"/>
        </w:rPr>
        <w:t>โดยขั้นตอนในการเก็บข้อมูลสะพานอย่างละเอียด มีดังนี้</w:t>
      </w:r>
    </w:p>
    <w:p w14:paraId="21850070" w14:textId="77777777" w:rsidR="00EA2CAD" w:rsidRPr="003F6C80" w:rsidRDefault="00EA2CAD" w:rsidP="00FF17BF">
      <w:pPr>
        <w:pStyle w:val="ListParagraph"/>
        <w:numPr>
          <w:ilvl w:val="0"/>
          <w:numId w:val="36"/>
        </w:numPr>
        <w:jc w:val="thaiDistribute"/>
        <w:rPr>
          <w:lang w:bidi="ar-SA"/>
        </w:rPr>
      </w:pPr>
      <w:r w:rsidRPr="003F6C80">
        <w:rPr>
          <w:b/>
          <w:bCs/>
          <w:cs/>
        </w:rPr>
        <w:t>การคัดเลือกบริเวณที่สนใจของสะพาน</w:t>
      </w:r>
      <w:r w:rsidRPr="003F6C80">
        <w:rPr>
          <w:cs/>
        </w:rPr>
        <w:t xml:space="preserve"> เช่น พื้นสะพาน (</w:t>
      </w:r>
      <w:r w:rsidRPr="003F6C80">
        <w:rPr>
          <w:lang w:bidi="ar-SA"/>
        </w:rPr>
        <w:t xml:space="preserve">deck) </w:t>
      </w:r>
      <w:r w:rsidRPr="003F6C80">
        <w:rPr>
          <w:cs/>
        </w:rPr>
        <w:t>และคานรับน้ำหนัก (</w:t>
      </w:r>
      <w:r w:rsidRPr="003F6C80">
        <w:rPr>
          <w:lang w:bidi="ar-SA"/>
        </w:rPr>
        <w:t xml:space="preserve">girder) </w:t>
      </w:r>
      <w:r w:rsidRPr="003F6C80">
        <w:rPr>
          <w:cs/>
        </w:rPr>
        <w:t>หรือ ตอม่อ (</w:t>
      </w:r>
      <w:r w:rsidRPr="003F6C80">
        <w:rPr>
          <w:lang w:bidi="ar-SA"/>
        </w:rPr>
        <w:t>pier)</w:t>
      </w:r>
      <w:r w:rsidRPr="003F6C80">
        <w:rPr>
          <w:cs/>
        </w:rPr>
        <w:t xml:space="preserve"> แล้วทำการใช้สติ๊กเกอร์เป้า </w:t>
      </w:r>
      <w:r w:rsidRPr="003F6C80">
        <w:t xml:space="preserve">Checkerboard </w:t>
      </w:r>
      <w:r w:rsidRPr="003F6C80">
        <w:rPr>
          <w:cs/>
        </w:rPr>
        <w:t xml:space="preserve">ขนาด 20 </w:t>
      </w:r>
      <w:r w:rsidRPr="003F6C80">
        <w:t xml:space="preserve">× </w:t>
      </w:r>
      <w:r w:rsidRPr="003F6C80">
        <w:rPr>
          <w:cs/>
        </w:rPr>
        <w:t>20 เซนติเมตร</w:t>
      </w:r>
      <w:r w:rsidR="00276326" w:rsidRPr="003F6C80">
        <w:rPr>
          <w:cs/>
        </w:rPr>
        <w:t>ติดตั้งให้ครอบคลุมทุกพื้นที่</w:t>
      </w:r>
    </w:p>
    <w:p w14:paraId="066E9FAF" w14:textId="77777777" w:rsidR="00E472DE" w:rsidRDefault="00166D79">
      <w:pPr>
        <w:keepNext/>
        <w:spacing w:before="240"/>
        <w:jc w:val="center"/>
      </w:pPr>
      <w:r w:rsidRPr="003F6C80">
        <w:rPr>
          <w:noProof/>
        </w:rPr>
        <w:drawing>
          <wp:inline distT="0" distB="0" distL="0" distR="0" wp14:anchorId="6D6090B7" wp14:editId="2C9C9BB7">
            <wp:extent cx="4329430" cy="2880995"/>
            <wp:effectExtent l="0" t="0" r="0" b="0"/>
            <wp:docPr id="213696595" name="รูปภาพ 3" descr="รูปภาพประกอบด้วย เสื้อผ้า, กลางแจ้ง, คน, สะพา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6595" name="รูปภาพ 3" descr="รูปภาพประกอบด้วย เสื้อผ้า, กลางแจ้ง, คน, สะพาน&#10;&#10;เนื้อหาที่สร้างโดย AI อาจไม่ถูกต้อง"/>
                    <pic:cNvPicPr/>
                  </pic:nvPicPr>
                  <pic:blipFill>
                    <a:blip r:embed="rId29"/>
                    <a:stretch>
                      <a:fillRect/>
                    </a:stretch>
                  </pic:blipFill>
                  <pic:spPr>
                    <a:xfrm>
                      <a:off x="0" y="0"/>
                      <a:ext cx="4329430" cy="2880995"/>
                    </a:xfrm>
                    <a:prstGeom prst="rect">
                      <a:avLst/>
                    </a:prstGeom>
                  </pic:spPr>
                </pic:pic>
              </a:graphicData>
            </a:graphic>
          </wp:inline>
        </w:drawing>
      </w:r>
    </w:p>
    <w:p w14:paraId="5CF0ABA1" w14:textId="77777777" w:rsidR="00276326" w:rsidRDefault="00EA2CAD" w:rsidP="00685D91">
      <w:pPr>
        <w:pStyle w:val="ENG-Figure"/>
        <w:rPr>
          <w:lang w:bidi="ar-SA"/>
        </w:rPr>
      </w:pPr>
      <w:bookmarkStart w:id="111" w:name="_Toc241944319"/>
      <w:r w:rsidRPr="003F6C80">
        <w:rPr>
          <w:cs/>
        </w:rPr>
        <w:t>การคัดเลือกบริเวณที่สนใ</w:t>
      </w:r>
      <w:r w:rsidR="00276326" w:rsidRPr="003F6C80">
        <w:rPr>
          <w:cs/>
        </w:rPr>
        <w:t>จ</w:t>
      </w:r>
      <w:bookmarkEnd w:id="111"/>
    </w:p>
    <w:p w14:paraId="17F51C07" w14:textId="77777777" w:rsidR="00EA2CAD" w:rsidRPr="003F6C80" w:rsidRDefault="00EA2CAD" w:rsidP="00FF17BF">
      <w:pPr>
        <w:pStyle w:val="ListParagraph"/>
        <w:numPr>
          <w:ilvl w:val="0"/>
          <w:numId w:val="36"/>
        </w:numPr>
        <w:spacing w:after="120"/>
        <w:contextualSpacing w:val="0"/>
        <w:rPr>
          <w:lang w:bidi="ar-SA"/>
        </w:rPr>
      </w:pPr>
      <w:r w:rsidRPr="003F6C80">
        <w:rPr>
          <w:b/>
          <w:bCs/>
          <w:cs/>
        </w:rPr>
        <w:t xml:space="preserve">เก็บข้อมูล </w:t>
      </w:r>
      <w:r w:rsidRPr="003F6C80">
        <w:rPr>
          <w:b/>
          <w:bCs/>
          <w:lang w:bidi="ar-SA"/>
        </w:rPr>
        <w:t xml:space="preserve">3D </w:t>
      </w:r>
      <w:r w:rsidRPr="003F6C80">
        <w:rPr>
          <w:b/>
          <w:bCs/>
          <w:cs/>
        </w:rPr>
        <w:t>จาก</w:t>
      </w:r>
      <w:r w:rsidR="00276326" w:rsidRPr="003F6C80">
        <w:rPr>
          <w:b/>
          <w:bCs/>
          <w:cs/>
        </w:rPr>
        <w:t>เครื่องมือต่าง ๆ</w:t>
      </w:r>
      <w:r w:rsidRPr="003F6C80">
        <w:rPr>
          <w:cs/>
        </w:rPr>
        <w:t xml:space="preserve"> เพื่อนำข้อมูล</w:t>
      </w:r>
      <w:r w:rsidR="00276326" w:rsidRPr="003F6C80">
        <w:rPr>
          <w:cs/>
        </w:rPr>
        <w:t>พอยต์คลาวด์</w:t>
      </w:r>
      <w:r w:rsidRPr="003F6C80">
        <w:rPr>
          <w:cs/>
        </w:rPr>
        <w:t>ไปใช้งาน</w:t>
      </w:r>
    </w:p>
    <w:p w14:paraId="3140F888" w14:textId="77777777" w:rsidR="00276326" w:rsidRPr="003F6C80" w:rsidRDefault="00276326" w:rsidP="00FF17BF">
      <w:pPr>
        <w:pStyle w:val="ListParagraph"/>
        <w:numPr>
          <w:ilvl w:val="1"/>
          <w:numId w:val="36"/>
        </w:numPr>
        <w:spacing w:after="120"/>
        <w:contextualSpacing w:val="0"/>
        <w:jc w:val="thaiDistribute"/>
        <w:rPr>
          <w:lang w:bidi="ar-SA"/>
        </w:rPr>
      </w:pPr>
      <w:r w:rsidRPr="003F6C80">
        <w:rPr>
          <w:cs/>
        </w:rPr>
        <w:t xml:space="preserve">รังวัดทุกจุดที่มีการติดตั้งสติ๊กเกอร์เป้า </w:t>
      </w:r>
      <w:r w:rsidRPr="003F6C80">
        <w:t xml:space="preserve">Checkerboard </w:t>
      </w:r>
      <w:r w:rsidRPr="003F6C80">
        <w:rPr>
          <w:cs/>
        </w:rPr>
        <w:t xml:space="preserve">ด้วย </w:t>
      </w:r>
      <w:r w:rsidRPr="003F6C80">
        <w:rPr>
          <w:lang w:bidi="ar-SA"/>
        </w:rPr>
        <w:t xml:space="preserve">Trimble SX12 </w:t>
      </w:r>
      <w:r w:rsidRPr="003F6C80">
        <w:rPr>
          <w:cs/>
        </w:rPr>
        <w:t xml:space="preserve">และ </w:t>
      </w:r>
      <w:r w:rsidRPr="003F6C80">
        <w:rPr>
          <w:lang w:bidi="ar-SA"/>
        </w:rPr>
        <w:t xml:space="preserve">Trimble R780 </w:t>
      </w:r>
      <w:r w:rsidRPr="003F6C80">
        <w:rPr>
          <w:cs/>
        </w:rPr>
        <w:t xml:space="preserve">ตรวจสอบซ้ำอย่างน้อย </w:t>
      </w:r>
      <w:r w:rsidRPr="003F6C80">
        <w:rPr>
          <w:lang w:bidi="ar-SA"/>
        </w:rPr>
        <w:t xml:space="preserve">2 </w:t>
      </w:r>
      <w:r w:rsidRPr="003F6C80">
        <w:rPr>
          <w:cs/>
        </w:rPr>
        <w:t>รอบ</w:t>
      </w:r>
    </w:p>
    <w:p w14:paraId="248B57E5" w14:textId="77777777" w:rsidR="00E472DE" w:rsidRDefault="00166D79">
      <w:pPr>
        <w:keepNext/>
        <w:spacing w:before="240"/>
        <w:jc w:val="center"/>
      </w:pPr>
      <w:r w:rsidRPr="003F6C80">
        <w:rPr>
          <w:noProof/>
        </w:rPr>
        <w:drawing>
          <wp:inline distT="0" distB="0" distL="0" distR="0" wp14:anchorId="0F0E903A" wp14:editId="3CBFC541">
            <wp:extent cx="2095500" cy="2790825"/>
            <wp:effectExtent l="0" t="0" r="0" b="0"/>
            <wp:docPr id="1359605259" name="รูปที่ 3-6  การรังวัดตำแหน่ง GCP ด้วย GNSS ภาคสนาม (GCP02, จ.ฉะเชิงเทรา)" descr="รูปที่ 3-6  การรังวัดตำแหน่ง GCP ด้วย GNSS ภาคสนาม (GCP02, จ.ฉะเชิงเทรา)" title="รูปที่ 3-6  การรังวัดตำแหน่ง GCP ด้วย GNSS ภาคสนาม (GCP02, จ.ฉะเชิงเทร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95500" cy="2790825"/>
                    </a:xfrm>
                    <a:prstGeom prst="rect">
                      <a:avLst/>
                    </a:prstGeom>
                  </pic:spPr>
                </pic:pic>
              </a:graphicData>
            </a:graphic>
          </wp:inline>
        </w:drawing>
      </w:r>
    </w:p>
    <w:p w14:paraId="10B7A18B" w14:textId="77777777" w:rsidR="00EA2CAD" w:rsidRPr="003F6C80" w:rsidRDefault="00276326" w:rsidP="00685D91">
      <w:pPr>
        <w:pStyle w:val="ENG-Figure"/>
        <w:rPr>
          <w:lang w:bidi="ar-SA"/>
        </w:rPr>
      </w:pPr>
      <w:bookmarkStart w:id="112" w:name="_Toc241944320"/>
      <w:r w:rsidRPr="003F6C80">
        <w:rPr>
          <w:cs/>
        </w:rPr>
        <w:t xml:space="preserve">การรังวัดตำแหน่ง </w:t>
      </w:r>
      <w:r w:rsidRPr="003F6C80">
        <w:t xml:space="preserve">GCP </w:t>
      </w:r>
      <w:r w:rsidRPr="003F6C80">
        <w:rPr>
          <w:cs/>
        </w:rPr>
        <w:t xml:space="preserve">ด้วย </w:t>
      </w:r>
      <w:r w:rsidRPr="003F6C80">
        <w:t xml:space="preserve">GNSS </w:t>
      </w:r>
      <w:r w:rsidRPr="003F6C80">
        <w:rPr>
          <w:cs/>
        </w:rPr>
        <w:t>ภาคสนาม</w:t>
      </w:r>
      <w:bookmarkEnd w:id="112"/>
    </w:p>
    <w:p w14:paraId="6FBD118F" w14:textId="77777777" w:rsidR="00EA2CAD" w:rsidRPr="003F6C80" w:rsidRDefault="00276326" w:rsidP="00FF17BF">
      <w:pPr>
        <w:pStyle w:val="ListParagraph"/>
        <w:numPr>
          <w:ilvl w:val="1"/>
          <w:numId w:val="36"/>
        </w:numPr>
        <w:jc w:val="thaiDistribute"/>
        <w:rPr>
          <w:lang w:bidi="ar-SA"/>
        </w:rPr>
      </w:pPr>
      <w:r w:rsidRPr="003F6C80">
        <w:rPr>
          <w:cs/>
        </w:rPr>
        <w:t xml:space="preserve">เก็บภาพถ่ายด้วย </w:t>
      </w:r>
      <w:r w:rsidRPr="003F6C80">
        <w:t>UAV Drone</w:t>
      </w:r>
      <w:r w:rsidRPr="003F6C80">
        <w:rPr>
          <w:cs/>
        </w:rPr>
        <w:t xml:space="preserve"> </w:t>
      </w:r>
      <w:r w:rsidRPr="003F6C80">
        <w:t xml:space="preserve">DJI Mavic </w:t>
      </w:r>
      <w:r w:rsidRPr="003F6C80">
        <w:rPr>
          <w:cs/>
        </w:rPr>
        <w:t xml:space="preserve">3 </w:t>
      </w:r>
      <w:r w:rsidRPr="003F6C80">
        <w:t xml:space="preserve">Enterprise </w:t>
      </w:r>
      <w:r w:rsidRPr="003F6C80">
        <w:rPr>
          <w:cs/>
        </w:rPr>
        <w:t xml:space="preserve">แบ่งเป็น 4 ส่วน: (1) </w:t>
      </w:r>
      <w:r w:rsidRPr="003F6C80">
        <w:t xml:space="preserve">Deck Surface </w:t>
      </w:r>
      <w:r w:rsidRPr="003F6C80">
        <w:rPr>
          <w:cs/>
        </w:rPr>
        <w:t xml:space="preserve">บินที่ 20–40 ม. </w:t>
      </w:r>
      <w:r w:rsidRPr="003F6C80">
        <w:t xml:space="preserve">Overlap </w:t>
      </w:r>
      <w:r w:rsidRPr="003F6C80">
        <w:rPr>
          <w:cs/>
        </w:rPr>
        <w:t xml:space="preserve">80/70 (2) </w:t>
      </w:r>
      <w:r w:rsidRPr="003F6C80">
        <w:t xml:space="preserve">Bridge Girders </w:t>
      </w:r>
      <w:r w:rsidRPr="003F6C80">
        <w:rPr>
          <w:cs/>
        </w:rPr>
        <w:t xml:space="preserve">มุม </w:t>
      </w:r>
      <w:r w:rsidRPr="003F6C80">
        <w:t xml:space="preserve">Oblique </w:t>
      </w:r>
      <w:r w:rsidRPr="003F6C80">
        <w:rPr>
          <w:cs/>
        </w:rPr>
        <w:t>25–35</w:t>
      </w:r>
      <w:r w:rsidRPr="003F6C80">
        <w:t xml:space="preserve">° </w:t>
      </w:r>
      <w:r w:rsidRPr="003F6C80">
        <w:rPr>
          <w:cs/>
        </w:rPr>
        <w:t xml:space="preserve">บินสองฝั่ง (3) </w:t>
      </w:r>
      <w:r w:rsidRPr="003F6C80">
        <w:t xml:space="preserve">Pier/Column </w:t>
      </w:r>
      <w:r w:rsidRPr="003F6C80">
        <w:rPr>
          <w:cs/>
        </w:rPr>
        <w:t>บินรอบ 360</w:t>
      </w:r>
      <w:r w:rsidRPr="003F6C80">
        <w:t xml:space="preserve">° </w:t>
      </w:r>
      <w:r w:rsidRPr="003F6C80">
        <w:rPr>
          <w:cs/>
        </w:rPr>
        <w:t>และ (4) ราวสะพาน ฐานราก</w:t>
      </w:r>
    </w:p>
    <w:p w14:paraId="43578067" w14:textId="77777777" w:rsidR="00E472DE" w:rsidRDefault="00166D79">
      <w:pPr>
        <w:keepNext/>
        <w:spacing w:before="240"/>
        <w:jc w:val="center"/>
      </w:pPr>
      <w:r w:rsidRPr="003F6C80">
        <w:rPr>
          <w:b/>
          <w:bCs/>
          <w:noProof/>
          <w:sz w:val="28"/>
          <w:szCs w:val="28"/>
          <w:lang w:bidi="th-TH"/>
        </w:rPr>
        <w:drawing>
          <wp:inline distT="0" distB="0" distL="0" distR="0" wp14:anchorId="23FF33B2" wp14:editId="106EE86B">
            <wp:extent cx="3152775" cy="2101850"/>
            <wp:effectExtent l="0" t="0" r="9525" b="0"/>
            <wp:docPr id="1955673474" name="รูปภาพ 6" descr="รูปภาพประกอบด้วย อาคาร, รถยนต์, ยานพาหนะทางบก, พาหนะ&#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3474" name="รูปภาพ 6" descr="รูปภาพประกอบด้วย อาคาร, รถยนต์, ยานพาหนะทางบก, พาหนะ&#10;&#10;เนื้อหาที่สร้างโดย AI อาจไม่ถูกต้อง"/>
                    <pic:cNvPicPr/>
                  </pic:nvPicPr>
                  <pic:blipFill>
                    <a:blip r:embed="rId31"/>
                    <a:stretch>
                      <a:fillRect/>
                    </a:stretch>
                  </pic:blipFill>
                  <pic:spPr>
                    <a:xfrm>
                      <a:off x="0" y="0"/>
                      <a:ext cx="3152775" cy="2101850"/>
                    </a:xfrm>
                    <a:prstGeom prst="rect">
                      <a:avLst/>
                    </a:prstGeom>
                  </pic:spPr>
                </pic:pic>
              </a:graphicData>
            </a:graphic>
          </wp:inline>
        </w:drawing>
      </w:r>
    </w:p>
    <w:p w14:paraId="0EE5C72A" w14:textId="77777777" w:rsidR="00EA2CAD" w:rsidRPr="003F6C80" w:rsidRDefault="00EA2CAD" w:rsidP="00685D91">
      <w:pPr>
        <w:pStyle w:val="ENG-Figure"/>
        <w:rPr>
          <w:lang w:bidi="ar-SA"/>
        </w:rPr>
      </w:pPr>
      <w:bookmarkStart w:id="113" w:name="_Toc241944321"/>
      <w:r w:rsidRPr="003F6C80">
        <w:rPr>
          <w:cs/>
        </w:rPr>
        <w:t xml:space="preserve">การใช้ </w:t>
      </w:r>
      <w:r w:rsidRPr="003F6C80">
        <w:rPr>
          <w:lang w:bidi="ar-SA"/>
        </w:rPr>
        <w:t xml:space="preserve">UAV drone </w:t>
      </w:r>
      <w:r w:rsidRPr="003F6C80">
        <w:rPr>
          <w:cs/>
        </w:rPr>
        <w:t>เก็บข้อมูล</w:t>
      </w:r>
      <w:bookmarkEnd w:id="113"/>
    </w:p>
    <w:p w14:paraId="20163E46" w14:textId="77777777" w:rsidR="00EA2CAD" w:rsidRPr="003F6C80" w:rsidRDefault="00276326" w:rsidP="00FF17BF">
      <w:pPr>
        <w:pStyle w:val="ListParagraph"/>
        <w:numPr>
          <w:ilvl w:val="1"/>
          <w:numId w:val="36"/>
        </w:numPr>
      </w:pPr>
      <w:r w:rsidRPr="003F6C80">
        <w:rPr>
          <w:cs/>
        </w:rPr>
        <w:t xml:space="preserve">ใช้ </w:t>
      </w:r>
      <w:r w:rsidRPr="003F6C80">
        <w:t xml:space="preserve">SLAM Scanner </w:t>
      </w:r>
      <w:r w:rsidRPr="003F6C80">
        <w:rPr>
          <w:cs/>
        </w:rPr>
        <w:t xml:space="preserve">ใช้สำรวจพื้นที่เพิ่มเติมให้ความหนาแน่นจุดสูงในระดับมิลลิเมตร บูรณาการเข้ากับข้อมูล </w:t>
      </w:r>
      <w:r w:rsidRPr="003F6C80">
        <w:t xml:space="preserve">UAV </w:t>
      </w:r>
      <w:r w:rsidRPr="003F6C80">
        <w:rPr>
          <w:cs/>
        </w:rPr>
        <w:t xml:space="preserve">ผ่าน </w:t>
      </w:r>
      <w:r w:rsidRPr="003F6C80">
        <w:t xml:space="preserve">Point Cloud Registration </w:t>
      </w:r>
      <w:r w:rsidRPr="003F6C80">
        <w:rPr>
          <w:cs/>
        </w:rPr>
        <w:t xml:space="preserve">โดยใช้หมุดควบคุมร่วม ส่วน </w:t>
      </w:r>
      <w:r w:rsidRPr="003F6C80">
        <w:t xml:space="preserve">LiDAR Scanner </w:t>
      </w:r>
      <w:r w:rsidRPr="003F6C80">
        <w:rPr>
          <w:cs/>
        </w:rPr>
        <w:t xml:space="preserve">แบบตั้งที่ใช้เก็บข้อมูลพิกัด </w:t>
      </w:r>
      <w:r w:rsidRPr="003F6C80">
        <w:t xml:space="preserve">X,Y,Z </w:t>
      </w:r>
      <w:r w:rsidRPr="003F6C80">
        <w:rPr>
          <w:cs/>
        </w:rPr>
        <w:t xml:space="preserve">ความแม่นยำสูงและสม่ำเสมอ ทำหน้าที่เป็น </w:t>
      </w:r>
      <w:r w:rsidRPr="003F6C80">
        <w:t xml:space="preserve">Ground Truth Reference </w:t>
      </w:r>
      <w:r w:rsidRPr="003F6C80">
        <w:rPr>
          <w:cs/>
        </w:rPr>
        <w:t>ตรวจสอบพอยต์คลาวด์จากแหล่งอื่น</w:t>
      </w:r>
    </w:p>
    <w:p w14:paraId="105FB6C2" w14:textId="77777777" w:rsidR="00E472DE" w:rsidRDefault="00166D79">
      <w:pPr>
        <w:keepNext/>
        <w:spacing w:before="240"/>
        <w:jc w:val="center"/>
      </w:pPr>
      <w:r w:rsidRPr="003F6C80">
        <w:rPr>
          <w:noProof/>
          <w:lang w:bidi="th-TH"/>
        </w:rPr>
        <w:drawing>
          <wp:inline distT="0" distB="0" distL="0" distR="0" wp14:anchorId="09D6FF8E" wp14:editId="1816A449">
            <wp:extent cx="3135630" cy="2090420"/>
            <wp:effectExtent l="0" t="0" r="0" b="0"/>
            <wp:docPr id="1278362945" name="รูปภาพ 4" descr="รูปภาพประกอบด้วย เสื้อผ้า, กลางแจ้ง, รองเท้า, ค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2945" name="รูปภาพ 4" descr="รูปภาพประกอบด้วย เสื้อผ้า, กลางแจ้ง, รองเท้า, คน&#10;&#10;เนื้อหาที่สร้างโดย AI อาจไม่ถูกต้อง"/>
                    <pic:cNvPicPr/>
                  </pic:nvPicPr>
                  <pic:blipFill>
                    <a:blip r:embed="rId32"/>
                    <a:stretch>
                      <a:fillRect/>
                    </a:stretch>
                  </pic:blipFill>
                  <pic:spPr>
                    <a:xfrm>
                      <a:off x="0" y="0"/>
                      <a:ext cx="3135630" cy="2090420"/>
                    </a:xfrm>
                    <a:prstGeom prst="rect">
                      <a:avLst/>
                    </a:prstGeom>
                  </pic:spPr>
                </pic:pic>
              </a:graphicData>
            </a:graphic>
          </wp:inline>
        </w:drawing>
      </w:r>
    </w:p>
    <w:p w14:paraId="42F2F436" w14:textId="77777777" w:rsidR="00EA2CAD" w:rsidRDefault="00EA2CAD" w:rsidP="00685D91">
      <w:pPr>
        <w:pStyle w:val="ENG-Figure"/>
      </w:pPr>
      <w:bookmarkStart w:id="114" w:name="_Toc241944322"/>
      <w:r w:rsidRPr="003F6C80">
        <w:rPr>
          <w:cs/>
        </w:rPr>
        <w:t>กา</w:t>
      </w:r>
      <w:r w:rsidR="008373EA" w:rsidRPr="003F6C80">
        <w:rPr>
          <w:cs/>
        </w:rPr>
        <w:t xml:space="preserve">รใช้ </w:t>
      </w:r>
      <w:r w:rsidR="008373EA" w:rsidRPr="003F6C80">
        <w:t xml:space="preserve">SLAM </w:t>
      </w:r>
      <w:r w:rsidR="008373EA" w:rsidRPr="003F6C80">
        <w:rPr>
          <w:cs/>
        </w:rPr>
        <w:t>เก็บข้อมูล</w:t>
      </w:r>
      <w:bookmarkEnd w:id="114"/>
    </w:p>
    <w:p w14:paraId="7D8F9D3F" w14:textId="77777777" w:rsidR="00E472DE" w:rsidRDefault="00166D79">
      <w:pPr>
        <w:keepNext/>
        <w:spacing w:before="240"/>
        <w:jc w:val="center"/>
      </w:pPr>
      <w:r w:rsidRPr="003F6C80">
        <w:rPr>
          <w:noProof/>
          <w:lang w:bidi="th-TH"/>
        </w:rPr>
        <w:drawing>
          <wp:inline distT="0" distB="0" distL="0" distR="0" wp14:anchorId="37A932C0" wp14:editId="710CCC5C">
            <wp:extent cx="3104515" cy="2066925"/>
            <wp:effectExtent l="0" t="0" r="0" b="0"/>
            <wp:docPr id="1430527871" name="รูปภาพ 5" descr="รูปภาพประกอบด้วย กลางแจ้ง, ขาตั้ง, เสื้อผ้า, อาคา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27871" name="รูปภาพ 5" descr="รูปภาพประกอบด้วย กลางแจ้ง, ขาตั้ง, เสื้อผ้า, อาคาร&#10;&#10;เนื้อหาที่สร้างโดย AI อาจไม่ถูกต้อง"/>
                    <pic:cNvPicPr/>
                  </pic:nvPicPr>
                  <pic:blipFill>
                    <a:blip r:embed="rId33"/>
                    <a:stretch>
                      <a:fillRect/>
                    </a:stretch>
                  </pic:blipFill>
                  <pic:spPr>
                    <a:xfrm>
                      <a:off x="0" y="0"/>
                      <a:ext cx="3104515" cy="2066925"/>
                    </a:xfrm>
                    <a:prstGeom prst="rect">
                      <a:avLst/>
                    </a:prstGeom>
                  </pic:spPr>
                </pic:pic>
              </a:graphicData>
            </a:graphic>
          </wp:inline>
        </w:drawing>
      </w:r>
    </w:p>
    <w:p w14:paraId="09906DBB" w14:textId="77777777" w:rsidR="008373EA" w:rsidRPr="00F06DC3" w:rsidRDefault="008373EA" w:rsidP="00685D91">
      <w:pPr>
        <w:pStyle w:val="ENG-Figure"/>
      </w:pPr>
      <w:bookmarkStart w:id="115" w:name="_Toc241944323"/>
      <w:r w:rsidRPr="003F6C80">
        <w:rPr>
          <w:cs/>
        </w:rPr>
        <w:t xml:space="preserve">การใช้ </w:t>
      </w:r>
      <w:r w:rsidRPr="003F6C80">
        <w:t xml:space="preserve">LiDAR Scanner </w:t>
      </w:r>
      <w:r w:rsidRPr="003F6C80">
        <w:rPr>
          <w:cs/>
        </w:rPr>
        <w:t>เก็บข้อมูลพิกัด</w:t>
      </w:r>
      <w:bookmarkEnd w:id="115"/>
    </w:p>
    <w:p w14:paraId="04CE4B85" w14:textId="77777777" w:rsidR="00EA2CAD" w:rsidRPr="003F6C80" w:rsidRDefault="00EA2CAD" w:rsidP="00CB1094">
      <w:pPr>
        <w:pStyle w:val="ENG-H2"/>
      </w:pPr>
      <w:bookmarkStart w:id="116" w:name="_Toc241944256"/>
      <w:r w:rsidRPr="003F6C80">
        <w:rPr>
          <w:cs/>
        </w:rPr>
        <w:t>การพัฒนา</w:t>
      </w:r>
      <w:r w:rsidR="00F06DC3">
        <w:rPr>
          <w:rFonts w:hint="cs"/>
          <w:cs/>
        </w:rPr>
        <w:t>ระบบ</w:t>
      </w:r>
      <w:r w:rsidRPr="003F6C80">
        <w:rPr>
          <w:cs/>
        </w:rPr>
        <w:t>ประมวลผลข้อมูล</w:t>
      </w:r>
      <w:bookmarkEnd w:id="116"/>
      <w:r w:rsidRPr="003F6C80">
        <w:rPr>
          <w:cs/>
        </w:rPr>
        <w:t xml:space="preserve"> </w:t>
      </w:r>
    </w:p>
    <w:p w14:paraId="7933E3B6" w14:textId="77777777" w:rsidR="00EA2CAD" w:rsidRPr="003F6C80" w:rsidRDefault="00EA2CAD" w:rsidP="00EA2CAD">
      <w:pPr>
        <w:spacing w:after="120"/>
      </w:pPr>
      <w:r w:rsidRPr="003F6C80">
        <w:tab/>
      </w:r>
      <w:r w:rsidRPr="003F6C80">
        <w:rPr>
          <w:cs/>
          <w:lang w:bidi="th-TH"/>
        </w:rPr>
        <w:t xml:space="preserve">เพื่อให้กระบวนการวิเคราะห์ข้อมูลเป็นไปอย่างมีระบบ ผู้วิจัยจึงได้พัฒนาโปรแกรมประมวลผลข้อมูลโดยอาศัยภาษา </w:t>
      </w:r>
      <w:r w:rsidRPr="003F6C80">
        <w:t xml:space="preserve">Python </w:t>
      </w:r>
      <w:r w:rsidRPr="003F6C80">
        <w:rPr>
          <w:cs/>
          <w:lang w:bidi="th-TH"/>
        </w:rPr>
        <w:t>ร่วมกับไลบรารีที่เกี่ยวข้อง ดังนี้</w:t>
      </w:r>
    </w:p>
    <w:p w14:paraId="56B3B860" w14:textId="77777777" w:rsidR="00EA2CAD" w:rsidRPr="003F6C80" w:rsidRDefault="00EA2CAD" w:rsidP="00FF17BF">
      <w:pPr>
        <w:pStyle w:val="ListParagraph"/>
        <w:numPr>
          <w:ilvl w:val="0"/>
          <w:numId w:val="36"/>
        </w:numPr>
        <w:spacing w:after="120"/>
        <w:contextualSpacing w:val="0"/>
        <w:jc w:val="thaiDistribute"/>
      </w:pPr>
      <w:r w:rsidRPr="003F6C80">
        <w:rPr>
          <w:b/>
          <w:bCs/>
        </w:rPr>
        <w:t xml:space="preserve">Laspy </w:t>
      </w:r>
      <w:r w:rsidRPr="003F6C80">
        <w:rPr>
          <w:cs/>
        </w:rPr>
        <w:t>ไลบรารีสำหรับดำเนินการอ่านและเขียนข้อมูลพอยต์คลาวด์ในรูปแบบไฟล์ .LAS</w:t>
      </w:r>
    </w:p>
    <w:p w14:paraId="47B50D12" w14:textId="77777777" w:rsidR="00CE6C60" w:rsidRPr="003F6C80" w:rsidRDefault="00EA2CAD" w:rsidP="00FF17BF">
      <w:pPr>
        <w:pStyle w:val="ListParagraph"/>
        <w:numPr>
          <w:ilvl w:val="0"/>
          <w:numId w:val="36"/>
        </w:numPr>
        <w:spacing w:after="120"/>
        <w:contextualSpacing w:val="0"/>
        <w:jc w:val="thaiDistribute"/>
      </w:pPr>
      <w:r w:rsidRPr="003F6C80">
        <w:rPr>
          <w:b/>
          <w:bCs/>
        </w:rPr>
        <w:t>Numpy</w:t>
      </w:r>
      <w:r w:rsidRPr="003F6C80">
        <w:t xml:space="preserve"> </w:t>
      </w:r>
      <w:r w:rsidRPr="003F6C80">
        <w:rPr>
          <w:cs/>
        </w:rPr>
        <w:t>ไลบรารีหลักสำหรับการคำนวณเชิงคณิตศาสตร์และสถิติ โดยใช้สำหรับจัดการข้อมูลในโครงสร้างอาร์เรย์ (</w:t>
      </w:r>
      <w:r w:rsidRPr="003F6C80">
        <w:t>Array)</w:t>
      </w:r>
    </w:p>
    <w:p w14:paraId="07C34F59" w14:textId="77777777" w:rsidR="00CE6C60" w:rsidRPr="003F6C80" w:rsidRDefault="00EA2CAD" w:rsidP="00FF17BF">
      <w:pPr>
        <w:pStyle w:val="ListParagraph"/>
        <w:numPr>
          <w:ilvl w:val="1"/>
          <w:numId w:val="36"/>
        </w:numPr>
        <w:spacing w:after="120"/>
        <w:contextualSpacing w:val="0"/>
        <w:jc w:val="thaiDistribute"/>
      </w:pPr>
      <w:r w:rsidRPr="003F6C80">
        <w:rPr>
          <w:b/>
          <w:bCs/>
          <w:cs/>
        </w:rPr>
        <w:t>การตัดข้อมูลตามขอบเขตเปอร์เซ็นไทล์</w:t>
      </w:r>
      <w:r w:rsidRPr="003F6C80">
        <w:rPr>
          <w:b/>
          <w:bCs/>
        </w:rPr>
        <w:t>:</w:t>
      </w:r>
      <w:r w:rsidRPr="003F6C80">
        <w:t xml:space="preserve"> </w:t>
      </w:r>
      <w:r w:rsidRPr="003F6C80">
        <w:rPr>
          <w:cs/>
        </w:rPr>
        <w:t xml:space="preserve">เพื่อกำหนดขอบเขตอ้างอิงของข้อมูลในแกน </w:t>
      </w:r>
      <w:r w:rsidRPr="003F6C80">
        <w:t xml:space="preserve">X, Y </w:t>
      </w:r>
      <w:r w:rsidRPr="003F6C80">
        <w:rPr>
          <w:cs/>
        </w:rPr>
        <w:t xml:space="preserve">และ </w:t>
      </w:r>
      <w:r w:rsidRPr="003F6C80">
        <w:t xml:space="preserve">Z </w:t>
      </w:r>
      <w:r w:rsidRPr="003F6C80">
        <w:rPr>
          <w:cs/>
        </w:rPr>
        <w:t>สำหรับการกรองข้อมูลเบื้องต้น</w:t>
      </w:r>
    </w:p>
    <w:p w14:paraId="6AC7BAB5" w14:textId="77777777" w:rsidR="00CE6C60" w:rsidRPr="003F6C80" w:rsidRDefault="00EA2CAD" w:rsidP="00FF17BF">
      <w:pPr>
        <w:pStyle w:val="ListParagraph"/>
        <w:numPr>
          <w:ilvl w:val="1"/>
          <w:numId w:val="36"/>
        </w:numPr>
        <w:spacing w:after="120"/>
        <w:contextualSpacing w:val="0"/>
        <w:jc w:val="thaiDistribute"/>
      </w:pPr>
      <w:r w:rsidRPr="003F6C80">
        <w:rPr>
          <w:b/>
          <w:bCs/>
          <w:cs/>
        </w:rPr>
        <w:t>การวิเคราะห์เชิงสถิติ</w:t>
      </w:r>
      <w:r w:rsidRPr="003F6C80">
        <w:rPr>
          <w:b/>
          <w:bCs/>
        </w:rPr>
        <w:t xml:space="preserve">: </w:t>
      </w:r>
      <w:r w:rsidRPr="003F6C80">
        <w:rPr>
          <w:cs/>
        </w:rPr>
        <w:t>เพื่อวิเคราะห์คุณสมบัติพื้นฐานของข้อมูล เช่น ค่าเฉลี่ยความหนาแน่นของจุด</w:t>
      </w:r>
    </w:p>
    <w:p w14:paraId="0B52A67F" w14:textId="77777777" w:rsidR="00EA2CAD" w:rsidRPr="003F6C80" w:rsidRDefault="00EA2CAD" w:rsidP="00FF17BF">
      <w:pPr>
        <w:pStyle w:val="ListParagraph"/>
        <w:numPr>
          <w:ilvl w:val="1"/>
          <w:numId w:val="36"/>
        </w:numPr>
        <w:spacing w:after="120"/>
        <w:contextualSpacing w:val="0"/>
        <w:jc w:val="thaiDistribute"/>
      </w:pPr>
      <w:r w:rsidRPr="003F6C80">
        <w:rPr>
          <w:b/>
          <w:bCs/>
          <w:cs/>
        </w:rPr>
        <w:t>การปรับโครงสร้างข้อมูล</w:t>
      </w:r>
      <w:r w:rsidRPr="003F6C80">
        <w:rPr>
          <w:b/>
          <w:bCs/>
        </w:rPr>
        <w:t>:</w:t>
      </w:r>
      <w:r w:rsidRPr="003F6C80">
        <w:t xml:space="preserve"> </w:t>
      </w:r>
      <w:r w:rsidRPr="003F6C80">
        <w:rPr>
          <w:cs/>
        </w:rPr>
        <w:t xml:space="preserve">เพื่อแปลงและจัดระเบียบข้อมูลที่อ่านจาก </w:t>
      </w:r>
      <w:r w:rsidRPr="003F6C80">
        <w:t xml:space="preserve">Laspy </w:t>
      </w:r>
      <w:r w:rsidRPr="003F6C80">
        <w:rPr>
          <w:cs/>
        </w:rPr>
        <w:t>ให้อยู่ในรูปแบบอาร์เรย์ที่พร้อมสำหรับการประมวลผลในไลบรารีอื่น</w:t>
      </w:r>
    </w:p>
    <w:p w14:paraId="7CCA099C" w14:textId="77777777" w:rsidR="00CE6C60" w:rsidRPr="003F6C80" w:rsidRDefault="00EA2CAD" w:rsidP="00FF17BF">
      <w:pPr>
        <w:pStyle w:val="ListParagraph"/>
        <w:numPr>
          <w:ilvl w:val="0"/>
          <w:numId w:val="36"/>
        </w:numPr>
        <w:spacing w:after="120"/>
        <w:contextualSpacing w:val="0"/>
        <w:jc w:val="thaiDistribute"/>
      </w:pPr>
      <w:r w:rsidRPr="003F6C80">
        <w:rPr>
          <w:b/>
          <w:bCs/>
        </w:rPr>
        <w:t>PDAL</w:t>
      </w:r>
      <w:r w:rsidR="008373EA" w:rsidRPr="003F6C80">
        <w:rPr>
          <w:cs/>
        </w:rPr>
        <w:t xml:space="preserve"> </w:t>
      </w:r>
      <w:r w:rsidRPr="003F6C80">
        <w:rPr>
          <w:cs/>
        </w:rPr>
        <w:t>ไลบรารีซึ่งเรียกใช้งานผ่านกระบวนการภายนอกเพื่อดำเนินการประมวลผลข้อมูลขนาดใหญ่ก่อนนำเข้าสู่หน่วยความจำหลัก</w:t>
      </w:r>
    </w:p>
    <w:p w14:paraId="6DDF9DB4" w14:textId="77777777" w:rsidR="00CE6C60" w:rsidRPr="003F6C80" w:rsidRDefault="00EA2CAD" w:rsidP="00FF17BF">
      <w:pPr>
        <w:pStyle w:val="ListParagraph"/>
        <w:numPr>
          <w:ilvl w:val="1"/>
          <w:numId w:val="36"/>
        </w:numPr>
        <w:spacing w:after="120"/>
        <w:contextualSpacing w:val="0"/>
        <w:jc w:val="thaiDistribute"/>
      </w:pPr>
      <w:r w:rsidRPr="003F6C80">
        <w:rPr>
          <w:b/>
          <w:bCs/>
          <w:cs/>
        </w:rPr>
        <w:t>การกรองเชิงขอบเขต</w:t>
      </w:r>
      <w:r w:rsidRPr="003F6C80">
        <w:rPr>
          <w:b/>
          <w:bCs/>
        </w:rPr>
        <w:t>:</w:t>
      </w:r>
      <w:r w:rsidRPr="003F6C80">
        <w:t xml:space="preserve"> </w:t>
      </w:r>
      <w:r w:rsidRPr="003F6C80">
        <w:rPr>
          <w:cs/>
        </w:rPr>
        <w:t>กรองข้อมูลตามขอบเขตที่กำหนดไว้จากการวิเคราะห์</w:t>
      </w:r>
      <w:r w:rsidR="009C41CA">
        <w:rPr>
          <w:rFonts w:hint="cs"/>
          <w:cs/>
        </w:rPr>
        <w:t>เปอร์เซ็นไทล์</w:t>
      </w:r>
    </w:p>
    <w:p w14:paraId="36B2024B" w14:textId="77777777" w:rsidR="00EA2CAD" w:rsidRPr="003F6C80" w:rsidRDefault="00EA2CAD" w:rsidP="00FF17BF">
      <w:pPr>
        <w:pStyle w:val="ListParagraph"/>
        <w:numPr>
          <w:ilvl w:val="1"/>
          <w:numId w:val="36"/>
        </w:numPr>
        <w:spacing w:after="120"/>
        <w:contextualSpacing w:val="0"/>
        <w:jc w:val="thaiDistribute"/>
      </w:pPr>
      <w:r w:rsidRPr="003F6C80">
        <w:rPr>
          <w:b/>
          <w:bCs/>
          <w:cs/>
        </w:rPr>
        <w:t>การกำจัดค่าผิดปกติด้วยสถิติ</w:t>
      </w:r>
      <w:r w:rsidRPr="003F6C80">
        <w:rPr>
          <w:b/>
          <w:bCs/>
        </w:rPr>
        <w:t>:</w:t>
      </w:r>
      <w:r w:rsidRPr="003F6C80">
        <w:t xml:space="preserve"> </w:t>
      </w:r>
      <w:r w:rsidRPr="003F6C80">
        <w:rPr>
          <w:cs/>
        </w:rPr>
        <w:t>ประมวล</w:t>
      </w:r>
      <w:r w:rsidR="00CE6C60" w:rsidRPr="003F6C80">
        <w:rPr>
          <w:cs/>
        </w:rPr>
        <w:t>ผล</w:t>
      </w:r>
      <w:r w:rsidRPr="003F6C80">
        <w:rPr>
          <w:cs/>
        </w:rPr>
        <w:t xml:space="preserve">และกำจัดข้อมูลรบกวนหรือค่าผิดปกติด้วยอัลกอริทึม </w:t>
      </w:r>
      <w:r w:rsidRPr="003F6C80">
        <w:t>PDAL</w:t>
      </w:r>
    </w:p>
    <w:p w14:paraId="660ED37B" w14:textId="77777777" w:rsidR="00CE6C60" w:rsidRPr="003F6C80" w:rsidRDefault="00EA2CAD" w:rsidP="00FF17BF">
      <w:pPr>
        <w:pStyle w:val="ListParagraph"/>
        <w:numPr>
          <w:ilvl w:val="0"/>
          <w:numId w:val="36"/>
        </w:numPr>
        <w:spacing w:after="120"/>
        <w:contextualSpacing w:val="0"/>
        <w:jc w:val="thaiDistribute"/>
      </w:pPr>
      <w:r w:rsidRPr="003F6C80">
        <w:rPr>
          <w:b/>
          <w:bCs/>
        </w:rPr>
        <w:t>Open3D</w:t>
      </w:r>
      <w:r w:rsidRPr="003F6C80">
        <w:t xml:space="preserve"> </w:t>
      </w:r>
      <w:r w:rsidRPr="003F6C80">
        <w:rPr>
          <w:cs/>
        </w:rPr>
        <w:t xml:space="preserve">ไลบรารีสำหรับประมวลผลและแสดงผลข้อมูลพอยต์คลาวด์ </w:t>
      </w:r>
      <w:r w:rsidRPr="003F6C80">
        <w:t>3</w:t>
      </w:r>
      <w:r w:rsidRPr="003F6C80">
        <w:rPr>
          <w:cs/>
        </w:rPr>
        <w:t xml:space="preserve"> มิติ</w:t>
      </w:r>
    </w:p>
    <w:p w14:paraId="61D40686" w14:textId="77777777" w:rsidR="00CE6C60" w:rsidRPr="003F6C80" w:rsidRDefault="00EA2CAD" w:rsidP="00FF17BF">
      <w:pPr>
        <w:pStyle w:val="ListParagraph"/>
        <w:numPr>
          <w:ilvl w:val="1"/>
          <w:numId w:val="36"/>
        </w:numPr>
        <w:spacing w:after="120"/>
        <w:contextualSpacing w:val="0"/>
        <w:jc w:val="thaiDistribute"/>
      </w:pPr>
      <w:r w:rsidRPr="003F6C80">
        <w:rPr>
          <w:b/>
          <w:bCs/>
          <w:cs/>
        </w:rPr>
        <w:t xml:space="preserve">การลดทอนข้อมูลแบบ </w:t>
      </w:r>
      <w:r w:rsidRPr="003F6C80">
        <w:rPr>
          <w:b/>
          <w:bCs/>
        </w:rPr>
        <w:t>Voxel Grid:</w:t>
      </w:r>
      <w:r w:rsidRPr="003F6C80">
        <w:t xml:space="preserve"> </w:t>
      </w:r>
      <w:r w:rsidRPr="003F6C80">
        <w:rPr>
          <w:cs/>
        </w:rPr>
        <w:t xml:space="preserve">กระบวนการลดจำนวนจุดข้อมูล โดยการแบ่งพื้นที่ออกเป็นกริด </w:t>
      </w:r>
      <w:r w:rsidR="00CE6C60" w:rsidRPr="003F6C80">
        <w:rPr>
          <w:cs/>
        </w:rPr>
        <w:t xml:space="preserve">3 มิติ </w:t>
      </w:r>
      <w:r w:rsidRPr="003F6C80">
        <w:rPr>
          <w:cs/>
        </w:rPr>
        <w:t xml:space="preserve">และทำการสุ่มตัวอย่างหรือเฉลี่ยจุดที่อยู่ภายใน </w:t>
      </w:r>
      <w:r w:rsidRPr="003F6C80">
        <w:t xml:space="preserve">Voxel </w:t>
      </w:r>
      <w:r w:rsidRPr="003F6C80">
        <w:rPr>
          <w:cs/>
        </w:rPr>
        <w:t>เดียวกันให้เป็นตัวแทนเพียงจุดเดียว</w:t>
      </w:r>
    </w:p>
    <w:p w14:paraId="1E0B31A7" w14:textId="77777777" w:rsidR="00CE6C60" w:rsidRPr="003F6C80" w:rsidRDefault="00EA2CAD" w:rsidP="00FF17BF">
      <w:pPr>
        <w:pStyle w:val="ListParagraph"/>
        <w:numPr>
          <w:ilvl w:val="1"/>
          <w:numId w:val="36"/>
        </w:numPr>
        <w:spacing w:after="120"/>
        <w:contextualSpacing w:val="0"/>
        <w:jc w:val="thaiDistribute"/>
      </w:pPr>
      <w:r w:rsidRPr="003F6C80">
        <w:rPr>
          <w:b/>
          <w:bCs/>
          <w:cs/>
        </w:rPr>
        <w:t>การกำจัดค่าผิดปกติด้วยสถิติ</w:t>
      </w:r>
      <w:r w:rsidRPr="003F6C80">
        <w:rPr>
          <w:b/>
          <w:bCs/>
        </w:rPr>
        <w:t>:</w:t>
      </w:r>
      <w:r w:rsidRPr="003F6C80">
        <w:t xml:space="preserve"> </w:t>
      </w:r>
      <w:r w:rsidRPr="003F6C80">
        <w:rPr>
          <w:cs/>
        </w:rPr>
        <w:t>กรองข้อมูลรบกวนซ้ำในหน่วยความจำเพื่อเก็บรายละเอียดขั้นสุดท้าย</w:t>
      </w:r>
    </w:p>
    <w:p w14:paraId="2E7C8785" w14:textId="77777777" w:rsidR="00CE6C60" w:rsidRPr="003F6C80" w:rsidRDefault="00EA2CAD" w:rsidP="00FF17BF">
      <w:pPr>
        <w:pStyle w:val="ListParagraph"/>
        <w:numPr>
          <w:ilvl w:val="1"/>
          <w:numId w:val="36"/>
        </w:numPr>
        <w:spacing w:after="120"/>
        <w:contextualSpacing w:val="0"/>
        <w:jc w:val="thaiDistribute"/>
      </w:pPr>
      <w:r w:rsidRPr="003F6C80">
        <w:rPr>
          <w:b/>
          <w:bCs/>
          <w:cs/>
        </w:rPr>
        <w:t xml:space="preserve">การแสดงผลแบบ </w:t>
      </w:r>
      <w:r w:rsidRPr="003F6C80">
        <w:rPr>
          <w:b/>
          <w:bCs/>
        </w:rPr>
        <w:t>3</w:t>
      </w:r>
      <w:r w:rsidRPr="003F6C80">
        <w:rPr>
          <w:b/>
          <w:bCs/>
          <w:cs/>
        </w:rPr>
        <w:t xml:space="preserve"> มิติ</w:t>
      </w:r>
      <w:r w:rsidRPr="003F6C80">
        <w:rPr>
          <w:b/>
          <w:bCs/>
        </w:rPr>
        <w:t>:</w:t>
      </w:r>
      <w:r w:rsidRPr="003F6C80">
        <w:t xml:space="preserve"> </w:t>
      </w:r>
      <w:r w:rsidRPr="003F6C80">
        <w:rPr>
          <w:cs/>
        </w:rPr>
        <w:t xml:space="preserve">สร้างหน้าต่างสำหรับการแสดงผลโมเดล </w:t>
      </w:r>
      <w:r w:rsidRPr="003F6C80">
        <w:t>3</w:t>
      </w:r>
      <w:r w:rsidRPr="003F6C80">
        <w:rPr>
          <w:cs/>
        </w:rPr>
        <w:t xml:space="preserve"> มิติ เพื่อให้ผู้ใช้งานสามารถตรวจสอบและประเมินผลลัพธ์ด้วยสายตา</w:t>
      </w:r>
    </w:p>
    <w:p w14:paraId="7A67C777" w14:textId="77777777" w:rsidR="00CE6C60" w:rsidRPr="003F6C80" w:rsidRDefault="00CE6C60" w:rsidP="00FF17BF">
      <w:pPr>
        <w:pStyle w:val="ListParagraph"/>
        <w:numPr>
          <w:ilvl w:val="0"/>
          <w:numId w:val="36"/>
        </w:numPr>
        <w:spacing w:after="120"/>
        <w:contextualSpacing w:val="0"/>
        <w:jc w:val="both"/>
      </w:pPr>
      <w:r w:rsidRPr="003F6C80">
        <w:rPr>
          <w:b/>
          <w:bCs/>
        </w:rPr>
        <w:t>SciPy:</w:t>
      </w:r>
      <w:r w:rsidRPr="003F6C80">
        <w:t xml:space="preserve"> </w:t>
      </w:r>
      <w:r w:rsidRPr="003F6C80">
        <w:rPr>
          <w:cs/>
        </w:rPr>
        <w:t>ไลบรารีสำหรับสร้างฮิสโตแกรมเพื่อจุดยอดหรือจุดเปลี่ยนของข้อมูล</w:t>
      </w:r>
      <w:r w:rsidRPr="003F6C80">
        <w:t xml:space="preserve">, </w:t>
      </w:r>
      <w:r w:rsidRPr="003F6C80">
        <w:rPr>
          <w:cs/>
        </w:rPr>
        <w:t>คำนวณค่าเบี่ยงเบนสัมบูรณ์เฉลี่ย</w:t>
      </w:r>
    </w:p>
    <w:p w14:paraId="7A5C0B60" w14:textId="77777777" w:rsidR="00EA2CAD" w:rsidRPr="003F6C80" w:rsidRDefault="00EA2CAD" w:rsidP="00CE6C60">
      <w:pPr>
        <w:spacing w:after="120"/>
      </w:pPr>
      <w:r w:rsidRPr="003F6C80">
        <w:rPr>
          <w:cs/>
          <w:lang w:bidi="th-TH"/>
        </w:rPr>
        <w:t>โปรแกรมที่พัฒนาขึ้นนี้ มีวัตถุประสงค์หลักในการดำเนินงานวิจัย ดังนี้</w:t>
      </w:r>
    </w:p>
    <w:p w14:paraId="382D587D" w14:textId="77777777" w:rsidR="00EA2CAD" w:rsidRPr="003F6C80" w:rsidRDefault="00EA2CAD" w:rsidP="00FF17BF">
      <w:pPr>
        <w:pStyle w:val="ListParagraph"/>
        <w:numPr>
          <w:ilvl w:val="2"/>
          <w:numId w:val="37"/>
        </w:numPr>
        <w:spacing w:after="120"/>
        <w:contextualSpacing w:val="0"/>
      </w:pPr>
      <w:r w:rsidRPr="003F6C80">
        <w:rPr>
          <w:b/>
          <w:bCs/>
          <w:cs/>
        </w:rPr>
        <w:t>เพื่อทำความสะอาดข้อมูล</w:t>
      </w:r>
      <w:r w:rsidRPr="003F6C80">
        <w:rPr>
          <w:cs/>
        </w:rPr>
        <w:t xml:space="preserve"> โดยการกำจัดข้อมูลรบกวนและค่าผิดปกติ และลดทอนข้อมูลให้อยู่ในปริมาณที่เหมาะสมต่อการวิเคราะห์</w:t>
      </w:r>
    </w:p>
    <w:p w14:paraId="3EA87B91" w14:textId="77777777" w:rsidR="00EA2CAD" w:rsidRPr="003F6C80" w:rsidRDefault="00EA2CAD" w:rsidP="00FF17BF">
      <w:pPr>
        <w:pStyle w:val="ListParagraph"/>
        <w:numPr>
          <w:ilvl w:val="2"/>
          <w:numId w:val="37"/>
        </w:numPr>
        <w:spacing w:after="120"/>
        <w:contextualSpacing w:val="0"/>
      </w:pPr>
      <w:r w:rsidRPr="003F6C80">
        <w:rPr>
          <w:b/>
          <w:bCs/>
          <w:cs/>
        </w:rPr>
        <w:t>เพื่อประเมินคุณภาพของข้อมูลดิบ</w:t>
      </w:r>
      <w:r w:rsidRPr="003F6C80">
        <w:rPr>
          <w:cs/>
        </w:rPr>
        <w:t xml:space="preserve"> โดยวิเคราะห์คุณสมบัติเชิงสถิติ เช่น ความหนาแน่นเฉลี่ยของจุด เปรียบเทียบกับเกณฑ์ที่กำหนด</w:t>
      </w:r>
    </w:p>
    <w:p w14:paraId="60994071" w14:textId="77777777" w:rsidR="00EA2CAD" w:rsidRPr="003F6C80" w:rsidRDefault="00EA2CAD" w:rsidP="00FF17BF">
      <w:pPr>
        <w:pStyle w:val="ListParagraph"/>
        <w:numPr>
          <w:ilvl w:val="2"/>
          <w:numId w:val="37"/>
        </w:numPr>
        <w:spacing w:after="120"/>
        <w:contextualSpacing w:val="0"/>
      </w:pPr>
      <w:r w:rsidRPr="003F6C80">
        <w:rPr>
          <w:b/>
          <w:bCs/>
          <w:cs/>
        </w:rPr>
        <w:t>เพื่อให้ผู้ใช้งานสามารถตรวจสอบผลลัพธ์ด้วยสายตา</w:t>
      </w:r>
      <w:r w:rsidRPr="003F6C80">
        <w:rPr>
          <w:cs/>
        </w:rPr>
        <w:t xml:space="preserve"> โดยการแสดงผลเปรียบเทียบข้อมูลก่อนและหลังการประมวลผลแบบ </w:t>
      </w:r>
      <w:r w:rsidRPr="003F6C80">
        <w:t>3</w:t>
      </w:r>
      <w:r w:rsidRPr="003F6C80">
        <w:rPr>
          <w:cs/>
        </w:rPr>
        <w:t xml:space="preserve"> มิติ</w:t>
      </w:r>
    </w:p>
    <w:p w14:paraId="724A15ED" w14:textId="77777777" w:rsidR="00EA2CAD" w:rsidRPr="003F6C80" w:rsidRDefault="00EA2CAD" w:rsidP="00FF17BF">
      <w:pPr>
        <w:pStyle w:val="ListParagraph"/>
        <w:numPr>
          <w:ilvl w:val="2"/>
          <w:numId w:val="37"/>
        </w:numPr>
        <w:spacing w:after="120"/>
        <w:contextualSpacing w:val="0"/>
      </w:pPr>
      <w:r w:rsidRPr="003F6C80">
        <w:rPr>
          <w:b/>
          <w:bCs/>
          <w:cs/>
        </w:rPr>
        <w:t>เพื่อจัดเตรียมชุดข้อมูลที่ผ่านการประมวลผลเบื้องต้น</w:t>
      </w:r>
      <w:r w:rsidR="00CE6C60" w:rsidRPr="003F6C80">
        <w:rPr>
          <w:cs/>
        </w:rPr>
        <w:t xml:space="preserve"> </w:t>
      </w:r>
      <w:r w:rsidRPr="003F6C80">
        <w:rPr>
          <w:cs/>
        </w:rPr>
        <w:t>สำหรับนำไปใช้ในกระบวนการวิเคราะห์ขั้นต่อไป</w:t>
      </w:r>
    </w:p>
    <w:p w14:paraId="1F380E00" w14:textId="77777777" w:rsidR="00EA2CAD" w:rsidRPr="003F6C80" w:rsidRDefault="00EA2CAD" w:rsidP="00CB1094">
      <w:pPr>
        <w:pStyle w:val="ENG-H2"/>
      </w:pPr>
      <w:bookmarkStart w:id="117" w:name="_Toc241944257"/>
      <w:r w:rsidRPr="003F6C80">
        <w:rPr>
          <w:cs/>
        </w:rPr>
        <w:t>การตรวจจับและจำแนกส่วนประกอบสะพาน</w:t>
      </w:r>
      <w:bookmarkEnd w:id="117"/>
      <w:r w:rsidRPr="003F6C80">
        <w:rPr>
          <w:cs/>
        </w:rPr>
        <w:t xml:space="preserve"> </w:t>
      </w:r>
    </w:p>
    <w:p w14:paraId="447DD4DD" w14:textId="77777777" w:rsidR="00EA2CAD" w:rsidRPr="003F6C80" w:rsidRDefault="00EA2CAD" w:rsidP="00AF39EA">
      <w:pPr>
        <w:spacing w:after="120"/>
        <w:jc w:val="thaiDistribute"/>
      </w:pPr>
      <w:r w:rsidRPr="003F6C80">
        <w:tab/>
      </w:r>
      <w:r w:rsidRPr="003F6C80">
        <w:rPr>
          <w:cs/>
          <w:lang w:bidi="th-TH"/>
        </w:rPr>
        <w:t>กระบวนการนี้ถือเป็นหัวใจสำคัญของงานวิจัย เพื่อให้สามารถวิเคราะห์ความเสียหายเฉพาะจุดได้ กระบวนการจำแนกส่วนประกอบจึงถูกออกแบบมาให้ทำงานแบบอัตโนมัติต่อโครงสร้างที่มีความซับซ้อน โดยมี</w:t>
      </w:r>
      <w:r w:rsidR="00CE6C60" w:rsidRPr="003F6C80">
        <w:rPr>
          <w:cs/>
          <w:lang w:bidi="th-TH"/>
        </w:rPr>
        <w:t xml:space="preserve">อัลกอริทึมหรือหลักการที่นำมาประยุกต์ใช้สำหรับงานวิจัย </w:t>
      </w:r>
      <w:r w:rsidRPr="003F6C80">
        <w:rPr>
          <w:cs/>
          <w:lang w:bidi="th-TH"/>
        </w:rPr>
        <w:t>ดังนี้</w:t>
      </w:r>
    </w:p>
    <w:p w14:paraId="2A5C0B56" w14:textId="77777777" w:rsidR="00CE6C60" w:rsidRPr="003F6C80" w:rsidRDefault="00CE6C60" w:rsidP="007F7223">
      <w:pPr>
        <w:pStyle w:val="ENG-H3"/>
      </w:pPr>
      <w:bookmarkStart w:id="118" w:name="_Toc241944258"/>
      <w:r w:rsidRPr="003F6C80">
        <w:t>PCA (Principal Component Analysis)</w:t>
      </w:r>
      <w:bookmarkEnd w:id="118"/>
    </w:p>
    <w:p w14:paraId="282BAF0C" w14:textId="77777777" w:rsidR="00CE6C60" w:rsidRPr="003F6C80" w:rsidRDefault="00CE6C60" w:rsidP="009A76BF">
      <w:pPr>
        <w:spacing w:after="120"/>
        <w:jc w:val="thaiDistribute"/>
      </w:pPr>
      <w:r w:rsidRPr="003F6C80">
        <w:rPr>
          <w:b/>
          <w:bCs/>
          <w:cs/>
          <w:lang w:bidi="th-TH"/>
        </w:rPr>
        <w:t>หลักการ:</w:t>
      </w:r>
      <w:r w:rsidRPr="003F6C80">
        <w:rPr>
          <w:cs/>
          <w:lang w:bidi="th-TH"/>
        </w:rPr>
        <w:t xml:space="preserve"> </w:t>
      </w:r>
      <w:r w:rsidR="000E0732">
        <w:rPr>
          <w:rFonts w:hint="cs"/>
          <w:cs/>
          <w:lang w:bidi="th-TH"/>
        </w:rPr>
        <w:t>สุ่มจุดตัวอย่างมา 800</w:t>
      </w:r>
      <w:r w:rsidR="000E0732">
        <w:rPr>
          <w:lang w:bidi="th-TH"/>
        </w:rPr>
        <w:t xml:space="preserve">,000 </w:t>
      </w:r>
      <w:r w:rsidR="000E0732">
        <w:rPr>
          <w:rFonts w:hint="cs"/>
          <w:cs/>
          <w:lang w:bidi="th-TH"/>
        </w:rPr>
        <w:t>จุด แล้วคำนวณจุดศูนย์กลางเฉลี่ยจากค่าพิกัดคาร์ทีเชียน</w:t>
      </w:r>
      <w:r w:rsidRPr="003F6C80">
        <w:rPr>
          <w:cs/>
          <w:lang w:bidi="th-TH"/>
        </w:rPr>
        <w:t xml:space="preserve"> </w:t>
      </w:r>
      <w:r w:rsidR="000E0732">
        <w:rPr>
          <w:rFonts w:hint="cs"/>
          <w:cs/>
          <w:lang w:bidi="th-TH"/>
        </w:rPr>
        <w:t>แล้วคำนวณ</w:t>
      </w:r>
      <w:r w:rsidR="000E0732" w:rsidRPr="000E0732">
        <w:rPr>
          <w:cs/>
          <w:lang w:bidi="th-TH"/>
        </w:rPr>
        <w:t>เมทริกซ์ความแปรปรวนร่วม (</w:t>
      </w:r>
      <w:r w:rsidR="000E0732" w:rsidRPr="000E0732">
        <w:t>Covariance Matrix)</w:t>
      </w:r>
      <w:r w:rsidR="000E0732">
        <w:rPr>
          <w:rFonts w:hint="cs"/>
          <w:cs/>
          <w:lang w:bidi="th-TH"/>
        </w:rPr>
        <w:t xml:space="preserve"> แล้ว</w:t>
      </w:r>
      <w:r w:rsidR="000E0732" w:rsidRPr="000E0732">
        <w:rPr>
          <w:cs/>
          <w:lang w:bidi="th-TH"/>
        </w:rPr>
        <w:t>หาค่าและเวกเตอร์ลักษณะเฉพาะ (</w:t>
      </w:r>
      <w:r w:rsidR="000E0732" w:rsidRPr="000E0732">
        <w:t xml:space="preserve">Eigenvalues </w:t>
      </w:r>
      <w:r w:rsidR="000E0732" w:rsidRPr="000E0732">
        <w:rPr>
          <w:cs/>
          <w:lang w:bidi="th-TH"/>
        </w:rPr>
        <w:t xml:space="preserve">และ </w:t>
      </w:r>
      <w:r w:rsidR="000E0732" w:rsidRPr="000E0732">
        <w:t xml:space="preserve">Eigenvectors) </w:t>
      </w:r>
      <w:r w:rsidR="000E0732" w:rsidRPr="000E0732">
        <w:rPr>
          <w:cs/>
          <w:lang w:bidi="th-TH"/>
        </w:rPr>
        <w:t>ของเมทริกซ์นี้ จะได้เวกเตอร์ 3 ตัว ที่ตั้งฉากกันและเรียงตามขนาด</w:t>
      </w:r>
    </w:p>
    <w:p w14:paraId="2EE719CE" w14:textId="77777777" w:rsidR="00CE6C60" w:rsidRPr="003F6C80" w:rsidRDefault="00CE6C60" w:rsidP="00FF17BF">
      <w:pPr>
        <w:pStyle w:val="ListParagraph"/>
        <w:numPr>
          <w:ilvl w:val="0"/>
          <w:numId w:val="38"/>
        </w:numPr>
      </w:pPr>
      <w:r w:rsidRPr="003F6C80">
        <w:t xml:space="preserve">Long axis = </w:t>
      </w:r>
      <w:r w:rsidRPr="003F6C80">
        <w:rPr>
          <w:cs/>
        </w:rPr>
        <w:t xml:space="preserve">แกนที่ </w:t>
      </w:r>
      <w:r w:rsidRPr="003F6C80">
        <w:t xml:space="preserve">variance </w:t>
      </w:r>
      <w:r w:rsidRPr="003F6C80">
        <w:rPr>
          <w:cs/>
        </w:rPr>
        <w:t>สูงสุด (แกนยาวสะพาน)</w:t>
      </w:r>
    </w:p>
    <w:p w14:paraId="72D5C162" w14:textId="77777777" w:rsidR="00CE6C60" w:rsidRPr="003F6C80" w:rsidRDefault="00CE6C60" w:rsidP="00FF17BF">
      <w:pPr>
        <w:pStyle w:val="ListParagraph"/>
        <w:numPr>
          <w:ilvl w:val="0"/>
          <w:numId w:val="38"/>
        </w:numPr>
      </w:pPr>
      <w:r w:rsidRPr="003F6C80">
        <w:t xml:space="preserve">Trans axis = </w:t>
      </w:r>
      <w:r w:rsidRPr="003F6C80">
        <w:rPr>
          <w:cs/>
        </w:rPr>
        <w:t>แกนขวาง</w:t>
      </w:r>
    </w:p>
    <w:p w14:paraId="0D68CCBB" w14:textId="77777777" w:rsidR="00CE6C60" w:rsidRDefault="00CE6C60" w:rsidP="00FF17BF">
      <w:pPr>
        <w:pStyle w:val="ListParagraph"/>
        <w:numPr>
          <w:ilvl w:val="0"/>
          <w:numId w:val="38"/>
        </w:numPr>
        <w:spacing w:after="120"/>
        <w:contextualSpacing w:val="0"/>
      </w:pPr>
      <w:r w:rsidRPr="003F6C80">
        <w:t xml:space="preserve">Up axis = </w:t>
      </w:r>
      <w:r w:rsidRPr="003F6C80">
        <w:rPr>
          <w:cs/>
        </w:rPr>
        <w:t>แกนตั้ง (</w:t>
      </w:r>
      <w:r w:rsidRPr="003F6C80">
        <w:t xml:space="preserve">variance </w:t>
      </w:r>
      <w:r w:rsidRPr="003F6C80">
        <w:rPr>
          <w:cs/>
        </w:rPr>
        <w:t>ต่ำสุด)</w:t>
      </w:r>
    </w:p>
    <w:p w14:paraId="0882ECCA" w14:textId="77777777" w:rsidR="000E0732" w:rsidRPr="000E0732" w:rsidRDefault="000E0732" w:rsidP="009A76BF">
      <w:pPr>
        <w:spacing w:after="120"/>
        <w:jc w:val="thaiDistribute"/>
        <w:rPr>
          <w:lang w:bidi="th-TH"/>
        </w:rPr>
      </w:pPr>
      <w:r>
        <w:rPr>
          <w:rFonts w:hint="cs"/>
          <w:cs/>
          <w:lang w:bidi="th-TH"/>
        </w:rPr>
        <w:t>ทำการ</w:t>
      </w:r>
      <w:r w:rsidRPr="000E0732">
        <w:rPr>
          <w:cs/>
          <w:lang w:bidi="th-TH"/>
        </w:rPr>
        <w:t>ปรับทิศทาง</w:t>
      </w:r>
      <w:r>
        <w:rPr>
          <w:rFonts w:hint="cs"/>
          <w:cs/>
          <w:lang w:bidi="th-TH"/>
        </w:rPr>
        <w:t>แล้ว</w:t>
      </w:r>
      <w:r w:rsidRPr="000E0732">
        <w:rPr>
          <w:cs/>
          <w:lang w:bidi="th-TH"/>
        </w:rPr>
        <w:t xml:space="preserve">ตรวจสอบว่า </w:t>
      </w:r>
      <w:r w:rsidRPr="000E0732">
        <w:t xml:space="preserve">Up axis </w:t>
      </w:r>
      <w:r w:rsidRPr="000E0732">
        <w:rPr>
          <w:cs/>
          <w:lang w:bidi="th-TH"/>
        </w:rPr>
        <w:t>กำลังชี้ขึ้นหรือลง</w:t>
      </w:r>
      <w:r w:rsidR="009A76BF">
        <w:rPr>
          <w:rFonts w:hint="cs"/>
          <w:cs/>
          <w:lang w:bidi="th-TH"/>
        </w:rPr>
        <w:t>โดย</w:t>
      </w:r>
      <w:r w:rsidRPr="000E0732">
        <w:rPr>
          <w:cs/>
          <w:lang w:bidi="th-TH"/>
        </w:rPr>
        <w:t xml:space="preserve">ดูจากองค์ประกอบ </w:t>
      </w:r>
      <w:r w:rsidRPr="000E0732">
        <w:t xml:space="preserve">Z </w:t>
      </w:r>
      <w:r w:rsidRPr="000E0732">
        <w:rPr>
          <w:cs/>
          <w:lang w:bidi="th-TH"/>
        </w:rPr>
        <w:t xml:space="preserve">ถ้าชี้ลงก็กลับทิศ จากนั้นคำนวณ </w:t>
      </w:r>
      <w:r w:rsidRPr="000E0732">
        <w:t xml:space="preserve">Trans axis </w:t>
      </w:r>
      <w:r w:rsidRPr="000E0732">
        <w:rPr>
          <w:cs/>
          <w:lang w:bidi="th-TH"/>
        </w:rPr>
        <w:t xml:space="preserve">ใหม่โดยใช้ </w:t>
      </w:r>
      <w:r w:rsidRPr="000E0732">
        <w:t xml:space="preserve">cross product </w:t>
      </w:r>
      <w:r w:rsidRPr="000E0732">
        <w:rPr>
          <w:cs/>
          <w:lang w:bidi="th-TH"/>
        </w:rPr>
        <w:t xml:space="preserve">ของ </w:t>
      </w:r>
      <w:r w:rsidRPr="000E0732">
        <w:t xml:space="preserve">Up </w:t>
      </w:r>
      <w:r w:rsidRPr="000E0732">
        <w:rPr>
          <w:cs/>
          <w:lang w:bidi="th-TH"/>
        </w:rPr>
        <w:t xml:space="preserve">และ </w:t>
      </w:r>
      <w:r w:rsidRPr="000E0732">
        <w:t xml:space="preserve">Long </w:t>
      </w:r>
      <w:r w:rsidRPr="000E0732">
        <w:rPr>
          <w:cs/>
          <w:lang w:bidi="th-TH"/>
        </w:rPr>
        <w:t>เพื่อให้แน่ใจว่าทั้ง 3 แกนตั้งฉากกันอย่างสมบูรณ์</w:t>
      </w:r>
    </w:p>
    <w:p w14:paraId="21C2C678" w14:textId="77777777" w:rsidR="00CE6C60" w:rsidRDefault="00CE6C60" w:rsidP="00F06DC3">
      <w:pPr>
        <w:spacing w:after="120"/>
      </w:pPr>
      <w:r w:rsidRPr="003F6C80">
        <w:rPr>
          <w:b/>
          <w:bCs/>
          <w:cs/>
          <w:lang w:bidi="th-TH"/>
        </w:rPr>
        <w:t>การใช้งาน:</w:t>
      </w:r>
      <w:r w:rsidRPr="003F6C80">
        <w:rPr>
          <w:cs/>
          <w:lang w:bidi="th-TH"/>
        </w:rPr>
        <w:t xml:space="preserve"> </w:t>
      </w:r>
      <w:r w:rsidR="00C22864">
        <w:rPr>
          <w:rFonts w:hint="cs"/>
          <w:cs/>
          <w:lang w:bidi="th-TH"/>
        </w:rPr>
        <w:t>ใช้เพื่อ</w:t>
      </w:r>
      <w:r w:rsidRPr="003F6C80">
        <w:rPr>
          <w:cs/>
          <w:lang w:bidi="th-TH"/>
        </w:rPr>
        <w:t xml:space="preserve">หาแนวแกนการวางตัวของสะพาน โดย </w:t>
      </w:r>
      <w:r w:rsidRPr="003F6C80">
        <w:t xml:space="preserve">project </w:t>
      </w:r>
      <w:r w:rsidRPr="003F6C80">
        <w:rPr>
          <w:cs/>
          <w:lang w:bidi="th-TH"/>
        </w:rPr>
        <w:t xml:space="preserve">จุดลงแกน </w:t>
      </w:r>
      <w:r w:rsidRPr="003F6C80">
        <w:t xml:space="preserve">a (longitudinal) </w:t>
      </w:r>
      <w:r w:rsidRPr="003F6C80">
        <w:rPr>
          <w:cs/>
          <w:lang w:bidi="th-TH"/>
        </w:rPr>
        <w:t xml:space="preserve">และ </w:t>
      </w:r>
      <w:r w:rsidRPr="003F6C80">
        <w:t>b (transverse)</w:t>
      </w:r>
    </w:p>
    <w:p w14:paraId="4844AF34" w14:textId="77777777" w:rsidR="00CE6C60" w:rsidRPr="003F6C80" w:rsidRDefault="00CE6C60" w:rsidP="007F7223">
      <w:pPr>
        <w:pStyle w:val="ENG-H3"/>
      </w:pPr>
      <w:bookmarkStart w:id="119" w:name="_Toc241944259"/>
      <w:r w:rsidRPr="003F6C80">
        <w:t>RANSAC (Random Sample Consensus) Plane Fitting</w:t>
      </w:r>
      <w:bookmarkEnd w:id="119"/>
    </w:p>
    <w:p w14:paraId="0E022DEB" w14:textId="77777777" w:rsidR="00CE6C60" w:rsidRPr="003F6C80" w:rsidRDefault="00CE6C60" w:rsidP="009A76BF">
      <w:pPr>
        <w:spacing w:after="120"/>
        <w:jc w:val="thaiDistribute"/>
      </w:pPr>
      <w:r w:rsidRPr="003F6C80">
        <w:rPr>
          <w:b/>
          <w:bCs/>
          <w:cs/>
          <w:lang w:bidi="th-TH"/>
        </w:rPr>
        <w:t>หลักการ:</w:t>
      </w:r>
      <w:r w:rsidRPr="003F6C80">
        <w:rPr>
          <w:cs/>
          <w:lang w:bidi="th-TH"/>
        </w:rPr>
        <w:t xml:space="preserve"> </w:t>
      </w:r>
      <w:r w:rsidR="009A76BF" w:rsidRPr="009A76BF">
        <w:rPr>
          <w:cs/>
          <w:lang w:bidi="th-TH"/>
        </w:rPr>
        <w:t>โปรแกรมจะกรองเอาเฉพาะจุดที่น่าจะเป็นพื้นผิวแนวนอนก่อน โดยคำนวณเวกเตอร์</w:t>
      </w:r>
      <w:r w:rsidR="009A76BF">
        <w:rPr>
          <w:rFonts w:hint="cs"/>
          <w:cs/>
          <w:lang w:bidi="th-TH"/>
        </w:rPr>
        <w:t>ตั้งฉาก</w:t>
      </w:r>
      <w:r w:rsidR="009A76BF" w:rsidRPr="009A76BF">
        <w:rPr>
          <w:cs/>
          <w:lang w:bidi="th-TH"/>
        </w:rPr>
        <w:t>ของแต่ละจุด การคำนวณทำได้โดยดูจากจุดใกล้เคียง 40 จุดรอบ</w:t>
      </w:r>
      <w:r w:rsidR="009A76BF">
        <w:rPr>
          <w:rFonts w:hint="cs"/>
          <w:cs/>
          <w:lang w:bidi="th-TH"/>
        </w:rPr>
        <w:t xml:space="preserve"> </w:t>
      </w:r>
      <w:r w:rsidR="009A76BF" w:rsidRPr="009A76BF">
        <w:rPr>
          <w:cs/>
          <w:lang w:bidi="th-TH"/>
        </w:rPr>
        <w:t xml:space="preserve">ๆ ภายในรัศมี 6 เท่าของขนาด </w:t>
      </w:r>
      <w:r w:rsidR="009A76BF" w:rsidRPr="009A76BF">
        <w:t xml:space="preserve">voxel </w:t>
      </w:r>
      <w:r w:rsidR="009A76BF" w:rsidRPr="009A76BF">
        <w:rPr>
          <w:cs/>
          <w:lang w:bidi="th-TH"/>
        </w:rPr>
        <w:t>แล้วหาระนาบที่พอดีกับจุดเหล่านั้น หากเวกเตอร์ปกติมีองค์ประกอบในแนวดิ่งสูง แสดงว่าจุดนั้นอยู่บนพื้นผิวที่</w:t>
      </w:r>
      <w:r w:rsidR="009A76BF">
        <w:rPr>
          <w:rFonts w:hint="cs"/>
          <w:cs/>
          <w:lang w:bidi="th-TH"/>
        </w:rPr>
        <w:t>ใกล้เคียง</w:t>
      </w:r>
      <w:r w:rsidR="009A76BF" w:rsidRPr="009A76BF">
        <w:rPr>
          <w:cs/>
          <w:lang w:bidi="th-TH"/>
        </w:rPr>
        <w:t>แนวนอนจึงเก็บไว้ ส่วนจุดที่อยู่บนผนังแนวตั้ง เช่น ด้านข้างของคานจะถูกตัดทิ้ง</w:t>
      </w:r>
      <w:r w:rsidR="009A76BF">
        <w:rPr>
          <w:rFonts w:hint="cs"/>
          <w:cs/>
          <w:lang w:bidi="th-TH"/>
        </w:rPr>
        <w:t xml:space="preserve"> จากนั้นจึงทำการ</w:t>
      </w:r>
      <w:r w:rsidR="009A76BF" w:rsidRPr="009A76BF">
        <w:rPr>
          <w:cs/>
          <w:lang w:bidi="th-TH"/>
        </w:rPr>
        <w:t xml:space="preserve">สุ่มเลือกจุด 3 จุดจากจุดที่เหลือ แล้วคำนวณสมการระนาบที่ผ่านทั้ง 3 จุดนี้ สมการระนาบมีรูป </w:t>
      </w:r>
      <w:r w:rsidR="009A76BF" w:rsidRPr="009A76BF">
        <w:t xml:space="preserve">ax+by+cz+d = </w:t>
      </w:r>
      <w:r w:rsidR="009A76BF" w:rsidRPr="009A76BF">
        <w:rPr>
          <w:cs/>
          <w:lang w:bidi="th-TH"/>
        </w:rPr>
        <w:t xml:space="preserve">0 โดย </w:t>
      </w:r>
      <w:r w:rsidR="009A76BF" w:rsidRPr="009A76BF">
        <w:t xml:space="preserve">a, b, c </w:t>
      </w:r>
      <w:r w:rsidR="009A76BF" w:rsidRPr="009A76BF">
        <w:rPr>
          <w:cs/>
          <w:lang w:bidi="th-TH"/>
        </w:rPr>
        <w:t>คือทิศทางของเวกเตอร์ที่ตั้งฉากกับระนาบ</w:t>
      </w:r>
      <w:r w:rsidR="009A76BF">
        <w:rPr>
          <w:rFonts w:hint="cs"/>
          <w:cs/>
          <w:lang w:bidi="th-TH"/>
        </w:rPr>
        <w:t xml:space="preserve"> แล้ว</w:t>
      </w:r>
      <w:r w:rsidR="009A76BF" w:rsidRPr="009A76BF">
        <w:rPr>
          <w:cs/>
          <w:lang w:bidi="th-TH"/>
        </w:rPr>
        <w:t>นับว่ามีจุดอื่นอีกกี่จุดที่อยู่ใกล้กับระนาบนี้ โดยคำนวณระยะตั้งฉากจากแต่ละจุดไปยังระนาบ ถ้าระยะน้อยกว่าค่าที่กำหนด</w:t>
      </w:r>
      <w:r w:rsidR="009A76BF">
        <w:rPr>
          <w:rFonts w:hint="cs"/>
          <w:cs/>
          <w:lang w:bidi="th-TH"/>
        </w:rPr>
        <w:t xml:space="preserve">ซึ่งก็คือ </w:t>
      </w:r>
      <w:r w:rsidR="009A76BF" w:rsidRPr="009A76BF">
        <w:rPr>
          <w:cs/>
          <w:lang w:bidi="th-TH"/>
        </w:rPr>
        <w:t>10 เซนติเมตร ถือว่าเป็นจุดที่สอดคล้องกับระนาบนี้</w:t>
      </w:r>
      <w:r w:rsidR="009A76BF">
        <w:rPr>
          <w:rFonts w:hint="cs"/>
          <w:cs/>
          <w:lang w:bidi="th-TH"/>
        </w:rPr>
        <w:t xml:space="preserve"> สุดท้ายจึง</w:t>
      </w:r>
      <w:r w:rsidR="009A76BF" w:rsidRPr="009A76BF">
        <w:rPr>
          <w:cs/>
          <w:lang w:bidi="th-TH"/>
        </w:rPr>
        <w:t>ทำซ้ำขั้นตอน</w:t>
      </w:r>
      <w:r w:rsidR="009A76BF">
        <w:rPr>
          <w:rFonts w:hint="cs"/>
          <w:cs/>
          <w:lang w:bidi="th-TH"/>
        </w:rPr>
        <w:t>ก่อนหน้าอีก</w:t>
      </w:r>
      <w:r w:rsidR="009A76BF" w:rsidRPr="009A76BF">
        <w:rPr>
          <w:cs/>
          <w:lang w:bidi="th-TH"/>
        </w:rPr>
        <w:t xml:space="preserve"> 200</w:t>
      </w:r>
      <w:r w:rsidR="009A76BF" w:rsidRPr="009A76BF">
        <w:t>,</w:t>
      </w:r>
      <w:r w:rsidR="009A76BF" w:rsidRPr="009A76BF">
        <w:rPr>
          <w:cs/>
          <w:lang w:bidi="th-TH"/>
        </w:rPr>
        <w:t xml:space="preserve">000 รอบ โดยในแต่ละรอบจะสุ่มจุดชุดใหม่ </w:t>
      </w:r>
      <w:r w:rsidR="009A76BF">
        <w:rPr>
          <w:rFonts w:hint="cs"/>
          <w:cs/>
          <w:lang w:bidi="th-TH"/>
        </w:rPr>
        <w:t>เพื่อ</w:t>
      </w:r>
      <w:r w:rsidR="009A76BF" w:rsidRPr="009A76BF">
        <w:rPr>
          <w:cs/>
          <w:lang w:bidi="th-TH"/>
        </w:rPr>
        <w:t>ให้</w:t>
      </w:r>
      <w:r w:rsidR="00C22864">
        <w:rPr>
          <w:rFonts w:hint="cs"/>
          <w:cs/>
          <w:lang w:bidi="th-TH"/>
        </w:rPr>
        <w:t>ได้ความแม่นยำสูงสุด</w:t>
      </w:r>
    </w:p>
    <w:p w14:paraId="04A8438D" w14:textId="77777777" w:rsidR="00CE6C60" w:rsidRDefault="00CE6C60" w:rsidP="00F06DC3">
      <w:pPr>
        <w:spacing w:after="120"/>
        <w:rPr>
          <w:lang w:bidi="th-TH"/>
        </w:rPr>
      </w:pPr>
      <w:r w:rsidRPr="003F6C80">
        <w:rPr>
          <w:b/>
          <w:bCs/>
          <w:cs/>
          <w:lang w:bidi="th-TH"/>
        </w:rPr>
        <w:t>การใช้งาน:</w:t>
      </w:r>
      <w:r w:rsidRPr="003F6C80">
        <w:rPr>
          <w:cs/>
          <w:lang w:bidi="th-TH"/>
        </w:rPr>
        <w:t xml:space="preserve"> </w:t>
      </w:r>
      <w:r w:rsidR="00C22864">
        <w:rPr>
          <w:rFonts w:hint="cs"/>
          <w:cs/>
          <w:lang w:bidi="th-TH"/>
        </w:rPr>
        <w:t>ใช้เพื่อ</w:t>
      </w:r>
      <w:r w:rsidRPr="003F6C80">
        <w:rPr>
          <w:cs/>
          <w:lang w:bidi="th-TH"/>
        </w:rPr>
        <w:t xml:space="preserve">หาระนาบของแผ่นพื้น </w:t>
      </w:r>
      <w:r w:rsidRPr="003F6C80">
        <w:t xml:space="preserve">Deck </w:t>
      </w:r>
      <w:r w:rsidRPr="003F6C80">
        <w:rPr>
          <w:cs/>
          <w:lang w:bidi="th-TH"/>
        </w:rPr>
        <w:t>หรือผิวบนของถนน</w:t>
      </w:r>
    </w:p>
    <w:p w14:paraId="46342E05" w14:textId="77777777" w:rsidR="00CE6C60" w:rsidRPr="003F6C80" w:rsidRDefault="00CE6C60" w:rsidP="007F7223">
      <w:pPr>
        <w:pStyle w:val="ENG-H3"/>
      </w:pPr>
      <w:bookmarkStart w:id="120" w:name="_Toc241944260"/>
      <w:r w:rsidRPr="003F6C80">
        <w:t>Z-Histogram Change-Point Detection</w:t>
      </w:r>
      <w:bookmarkEnd w:id="120"/>
    </w:p>
    <w:p w14:paraId="5AD65FB0" w14:textId="77777777" w:rsidR="00CE6C60" w:rsidRPr="003F6C80" w:rsidRDefault="00CE6C60" w:rsidP="00AF39EA">
      <w:pPr>
        <w:spacing w:after="120"/>
      </w:pPr>
      <w:r w:rsidRPr="003F6C80">
        <w:rPr>
          <w:b/>
          <w:bCs/>
          <w:cs/>
          <w:lang w:bidi="th-TH"/>
        </w:rPr>
        <w:t>หลักการ:</w:t>
      </w:r>
      <w:r w:rsidRPr="003F6C80">
        <w:rPr>
          <w:cs/>
          <w:lang w:bidi="th-TH"/>
        </w:rPr>
        <w:t xml:space="preserve"> แบ่งข้อมูลพอยต์คลาวด์ตามแกนดิ่งของสะพานออกเป็นแผ่นเล็ก ๆ แล้วนับจำนวนจุดในแต่ละช่วงแผ่น หากพบว่าช่วงถัดไปมีจำนวนจุดที่แตกต่างจากเดิมอย่างมีนัยสำคัญโดยการสร้างฮิสโตแกรมแสดงความหนาแน่นของจุดในแต่ละช่วง แล้วคำนวณค่าเบี่ยงเบนสัมบูรณ์มัธยฐานของอนุพันธ์อันดับที่ </w:t>
      </w:r>
      <w:r w:rsidRPr="003F6C80">
        <w:t>1</w:t>
      </w:r>
      <w:r w:rsidRPr="003F6C80">
        <w:rPr>
          <w:cs/>
          <w:lang w:bidi="th-TH"/>
        </w:rPr>
        <w:t xml:space="preserve"> จากฮิสโตแกรมดังกล่าวในการหาจุดที่มีความแตกต่างของข้อมูล จะทำการกำหนดว่า ณ จุดนั้นคือจุดแบ่งช่วง</w:t>
      </w:r>
    </w:p>
    <w:p w14:paraId="6D21D606" w14:textId="77777777" w:rsidR="00CE6C60" w:rsidRDefault="00CE6C60" w:rsidP="00F06DC3">
      <w:pPr>
        <w:spacing w:after="120"/>
      </w:pPr>
      <w:r w:rsidRPr="003F6C80">
        <w:rPr>
          <w:b/>
          <w:bCs/>
          <w:cs/>
          <w:lang w:bidi="th-TH"/>
        </w:rPr>
        <w:t>การใช้งาน:</w:t>
      </w:r>
      <w:r w:rsidRPr="003F6C80">
        <w:rPr>
          <w:cs/>
          <w:lang w:bidi="th-TH"/>
        </w:rPr>
        <w:t xml:space="preserve"> </w:t>
      </w:r>
      <w:r w:rsidR="00C22864">
        <w:rPr>
          <w:rFonts w:hint="cs"/>
          <w:cs/>
          <w:lang w:bidi="th-TH"/>
        </w:rPr>
        <w:t>ใช้เพื่อ</w:t>
      </w:r>
      <w:r w:rsidRPr="003F6C80">
        <w:rPr>
          <w:cs/>
          <w:lang w:bidi="th-TH"/>
        </w:rPr>
        <w:t xml:space="preserve">หาจุดแบ่งระหว่าง </w:t>
      </w:r>
      <w:r w:rsidRPr="003F6C80">
        <w:t xml:space="preserve">Cap, Pier, Superstructure </w:t>
      </w:r>
      <w:r w:rsidRPr="003F6C80">
        <w:rPr>
          <w:cs/>
          <w:lang w:bidi="th-TH"/>
        </w:rPr>
        <w:t xml:space="preserve">ที่ไม่มี </w:t>
      </w:r>
      <w:r w:rsidRPr="003F6C80">
        <w:t>Deck, Others</w:t>
      </w:r>
    </w:p>
    <w:p w14:paraId="461CA462" w14:textId="77777777" w:rsidR="00CE6C60" w:rsidRPr="003F6C80" w:rsidRDefault="00CE6C60" w:rsidP="007F7223">
      <w:pPr>
        <w:pStyle w:val="ENG-H3"/>
      </w:pPr>
      <w:bookmarkStart w:id="121" w:name="_Toc241944261"/>
      <w:r w:rsidRPr="003F6C80">
        <w:t>Occupancy Grid and Void-Column Analysis</w:t>
      </w:r>
      <w:bookmarkEnd w:id="121"/>
    </w:p>
    <w:p w14:paraId="53DB1559" w14:textId="77777777" w:rsidR="00CE6C60" w:rsidRPr="003F6C80" w:rsidRDefault="00CE6C60" w:rsidP="00AF39EA">
      <w:pPr>
        <w:spacing w:after="120"/>
      </w:pPr>
      <w:r w:rsidRPr="003F6C80">
        <w:rPr>
          <w:b/>
          <w:bCs/>
          <w:cs/>
          <w:lang w:bidi="th-TH"/>
        </w:rPr>
        <w:t>หลักการ:</w:t>
      </w:r>
      <w:r w:rsidRPr="003F6C80">
        <w:rPr>
          <w:cs/>
          <w:lang w:bidi="th-TH"/>
        </w:rPr>
        <w:t xml:space="preserve"> ฉายโครงสร้างลงบนระนาบ </w:t>
      </w:r>
      <w:r w:rsidRPr="003F6C80">
        <w:t xml:space="preserve">a, b </w:t>
      </w:r>
      <w:r w:rsidRPr="003F6C80">
        <w:rPr>
          <w:cs/>
          <w:lang w:bidi="th-TH"/>
        </w:rPr>
        <w:t xml:space="preserve">แล้วสร้างตาราง </w:t>
      </w:r>
      <w:r w:rsidRPr="003F6C80">
        <w:t xml:space="preserve">Grid </w:t>
      </w:r>
      <w:r w:rsidRPr="003F6C80">
        <w:rPr>
          <w:cs/>
          <w:lang w:bidi="th-TH"/>
        </w:rPr>
        <w:t xml:space="preserve">แบ่งโครงสร้างออกเป็นช่องเล็ก ๆ จากนั้นดูว่าในแต่ละช่องมีข้อมูลที่ถูกเติมเต็มไปกี่เปอร์เซ็นต์ในเชิงความถี่ของข้อมูล หากระบบพบว่าแถวตารางตามยาวของสะพานช่วงใดมีปริมาณความถี่ของข้อมูลต่ำอย่างมีนัยสำคัญ จะถือว่าเป็นช่วงระยะห่างระหว่าง </w:t>
      </w:r>
      <w:r w:rsidRPr="003F6C80">
        <w:t>Girder</w:t>
      </w:r>
    </w:p>
    <w:p w14:paraId="16CED7B1" w14:textId="77777777" w:rsidR="00CE6C60" w:rsidRPr="003F6C80" w:rsidRDefault="00CE6C60" w:rsidP="00AF39EA">
      <w:pPr>
        <w:spacing w:after="120"/>
      </w:pPr>
      <w:r w:rsidRPr="003F6C80">
        <w:rPr>
          <w:b/>
          <w:bCs/>
          <w:cs/>
          <w:lang w:bidi="th-TH"/>
        </w:rPr>
        <w:t>การใช้งาน:</w:t>
      </w:r>
      <w:r w:rsidRPr="003F6C80">
        <w:rPr>
          <w:cs/>
          <w:lang w:bidi="th-TH"/>
        </w:rPr>
        <w:t xml:space="preserve"> </w:t>
      </w:r>
      <w:r w:rsidR="00C22864">
        <w:rPr>
          <w:rFonts w:hint="cs"/>
          <w:cs/>
          <w:lang w:bidi="th-TH"/>
        </w:rPr>
        <w:t>ใช้เพื่อ</w:t>
      </w:r>
      <w:r w:rsidRPr="003F6C80">
        <w:rPr>
          <w:cs/>
          <w:lang w:bidi="th-TH"/>
        </w:rPr>
        <w:t xml:space="preserve">แยกองค์ประกอบระหว่าง </w:t>
      </w:r>
      <w:r w:rsidRPr="003F6C80">
        <w:t xml:space="preserve">Girder </w:t>
      </w:r>
      <w:r w:rsidRPr="003F6C80">
        <w:rPr>
          <w:cs/>
          <w:lang w:bidi="th-TH"/>
        </w:rPr>
        <w:t xml:space="preserve">และ </w:t>
      </w:r>
      <w:r w:rsidRPr="003F6C80">
        <w:t xml:space="preserve">Diaphragm </w:t>
      </w:r>
      <w:r w:rsidRPr="003F6C80">
        <w:rPr>
          <w:cs/>
          <w:lang w:bidi="th-TH"/>
        </w:rPr>
        <w:t xml:space="preserve">ออกจากกัน เพื่อนำ </w:t>
      </w:r>
      <w:r w:rsidRPr="003F6C80">
        <w:t xml:space="preserve">Girder </w:t>
      </w:r>
      <w:r w:rsidRPr="003F6C80">
        <w:rPr>
          <w:cs/>
          <w:lang w:bidi="th-TH"/>
        </w:rPr>
        <w:t>ไปพิจารณาต่อ</w:t>
      </w:r>
    </w:p>
    <w:p w14:paraId="18356B68" w14:textId="77777777" w:rsidR="00CE6C60" w:rsidRPr="003F6C80" w:rsidRDefault="00CE6C60" w:rsidP="007F7223">
      <w:pPr>
        <w:pStyle w:val="ENG-H3"/>
      </w:pPr>
      <w:bookmarkStart w:id="122" w:name="_Toc241944262"/>
      <w:r w:rsidRPr="003F6C80">
        <w:t xml:space="preserve">DBSCAN (Ester </w:t>
      </w:r>
      <w:r w:rsidRPr="003F6C80">
        <w:rPr>
          <w:i/>
          <w:iCs/>
        </w:rPr>
        <w:t>et al</w:t>
      </w:r>
      <w:r w:rsidRPr="003F6C80">
        <w:t>., 1996)</w:t>
      </w:r>
      <w:bookmarkEnd w:id="122"/>
    </w:p>
    <w:p w14:paraId="546640E8" w14:textId="77777777" w:rsidR="00CE6C60" w:rsidRPr="003F6C80" w:rsidRDefault="00CE6C60" w:rsidP="00AF39EA">
      <w:pPr>
        <w:spacing w:after="120"/>
      </w:pPr>
      <w:r w:rsidRPr="003F6C80">
        <w:rPr>
          <w:b/>
          <w:bCs/>
          <w:cs/>
          <w:lang w:bidi="th-TH"/>
        </w:rPr>
        <w:t>หลักการ:</w:t>
      </w:r>
      <w:r w:rsidRPr="003F6C80">
        <w:rPr>
          <w:cs/>
          <w:lang w:bidi="th-TH"/>
        </w:rPr>
        <w:t xml:space="preserve"> จัดกลุ่มข้อมูลที่มีการเชื่อมกันหนาแน่นที่กระจายอยู่ในกลุ่มจุดจำนวนมากโดยอาศัยการพิจารณาระยะห่างของแต่ละจุดและความหนาแน่นภายใต้ระยะที่กำหนด และทำการกำหนดหมายเลขกำกับให้กับกลุ่มข้อมูลเหล่านั้น</w:t>
      </w:r>
    </w:p>
    <w:p w14:paraId="71D4F319" w14:textId="77777777" w:rsidR="00CE6C60" w:rsidRPr="003F6C80" w:rsidRDefault="00CE6C60" w:rsidP="00AF39EA">
      <w:pPr>
        <w:spacing w:after="120"/>
        <w:rPr>
          <w:lang w:bidi="th-TH"/>
        </w:rPr>
      </w:pPr>
      <w:r w:rsidRPr="003F6C80">
        <w:rPr>
          <w:b/>
          <w:bCs/>
          <w:cs/>
          <w:lang w:bidi="th-TH"/>
        </w:rPr>
        <w:t>การใช้งาน:</w:t>
      </w:r>
      <w:r w:rsidRPr="003F6C80">
        <w:rPr>
          <w:cs/>
          <w:lang w:bidi="th-TH"/>
        </w:rPr>
        <w:t xml:space="preserve"> จัดกลุ่มของแต่ละองค์ประกอบของสะพานพร้อมกำหนดหมายเลข เช่น </w:t>
      </w:r>
      <w:r w:rsidRPr="003F6C80">
        <w:t>Pier-01, Girder-02</w:t>
      </w:r>
    </w:p>
    <w:p w14:paraId="117EF8BA" w14:textId="77777777" w:rsidR="00CE6C60" w:rsidRPr="003F6C80" w:rsidRDefault="009E34D4" w:rsidP="001336E2">
      <w:pPr>
        <w:pStyle w:val="ENG-Table"/>
      </w:pPr>
      <w:bookmarkStart w:id="123" w:name="_Toc241944289"/>
      <w:r w:rsidRPr="003F6C80">
        <w:rPr>
          <w:cs/>
        </w:rPr>
        <w:t>อัลกอริทึมและพารามิเตอร์ที่สำคัญในระบบจำแนกองค์ประกอบของสะพานโดยอัตโนมัติ</w:t>
      </w:r>
      <w:bookmarkEnd w:id="123"/>
    </w:p>
    <w:tbl>
      <w:tblPr>
        <w:tblStyle w:val="PlainTable1"/>
        <w:tblW w:w="9715" w:type="dxa"/>
        <w:jc w:val="center"/>
        <w:tblLook w:val="04A0" w:firstRow="1" w:lastRow="0" w:firstColumn="1" w:lastColumn="0" w:noHBand="0" w:noVBand="1"/>
      </w:tblPr>
      <w:tblGrid>
        <w:gridCol w:w="2088"/>
        <w:gridCol w:w="3330"/>
        <w:gridCol w:w="4297"/>
      </w:tblGrid>
      <w:tr w:rsidR="00112BC2" w:rsidRPr="00112BC2" w14:paraId="211029FD" w14:textId="77777777" w:rsidTr="00453EC0">
        <w:trPr>
          <w:cnfStyle w:val="100000000000" w:firstRow="1" w:lastRow="0" w:firstColumn="0" w:lastColumn="0" w:oddVBand="0" w:evenVBand="0" w:oddHBand="0" w:evenHBand="0" w:firstRowFirstColumn="0" w:firstRowLastColumn="0" w:lastRowFirstColumn="0" w:lastRowLastColumn="0"/>
          <w:cantSplit/>
          <w:trHeight w:val="400"/>
          <w:tblHeader/>
          <w:jc w:val="center"/>
        </w:trPr>
        <w:tc>
          <w:tcPr>
            <w:cnfStyle w:val="001000000000" w:firstRow="0" w:lastRow="0" w:firstColumn="1" w:lastColumn="0" w:oddVBand="0" w:evenVBand="0" w:oddHBand="0" w:evenHBand="0" w:firstRowFirstColumn="0" w:firstRowLastColumn="0" w:lastRowFirstColumn="0" w:lastRowLastColumn="0"/>
            <w:tcW w:w="2088" w:type="dxa"/>
          </w:tcPr>
          <w:p w14:paraId="4F18A7C0" w14:textId="77777777" w:rsidR="00AF39EA" w:rsidRPr="00112BC2" w:rsidRDefault="00AF39EA" w:rsidP="00AF39EA">
            <w:pPr>
              <w:keepNext/>
              <w:jc w:val="center"/>
              <w:rPr>
                <w:rFonts w:eastAsia="Angsana New"/>
                <w:lang w:eastAsia="en-US" w:bidi="th-TH"/>
              </w:rPr>
            </w:pPr>
            <w:r w:rsidRPr="00112BC2">
              <w:rPr>
                <w:rFonts w:eastAsia="Angsana New"/>
                <w:cs/>
                <w:lang w:eastAsia="en-US" w:bidi="th-TH"/>
              </w:rPr>
              <w:t>อัลกอริทึม / หลักการ</w:t>
            </w:r>
          </w:p>
        </w:tc>
        <w:tc>
          <w:tcPr>
            <w:tcW w:w="3330" w:type="dxa"/>
          </w:tcPr>
          <w:p w14:paraId="7FE842B8" w14:textId="77777777" w:rsidR="00AF39EA" w:rsidRPr="00112BC2" w:rsidRDefault="00AF39EA" w:rsidP="00AF39EA">
            <w:pPr>
              <w:keepNext/>
              <w:jc w:val="center"/>
              <w:cnfStyle w:val="100000000000" w:firstRow="1" w:lastRow="0" w:firstColumn="0" w:lastColumn="0" w:oddVBand="0" w:evenVBand="0" w:oddHBand="0" w:evenHBand="0" w:firstRowFirstColumn="0" w:firstRowLastColumn="0" w:lastRowFirstColumn="0" w:lastRowLastColumn="0"/>
              <w:rPr>
                <w:rFonts w:eastAsia="Angsana New"/>
                <w:lang w:eastAsia="en-US" w:bidi="th-TH"/>
              </w:rPr>
            </w:pPr>
            <w:r w:rsidRPr="00112BC2">
              <w:rPr>
                <w:rFonts w:eastAsia="Angsana New"/>
                <w:cs/>
                <w:lang w:eastAsia="en-US" w:bidi="th-TH"/>
              </w:rPr>
              <w:t>การใช้งาน</w:t>
            </w:r>
          </w:p>
        </w:tc>
        <w:tc>
          <w:tcPr>
            <w:tcW w:w="4297" w:type="dxa"/>
          </w:tcPr>
          <w:p w14:paraId="0C54821C" w14:textId="77777777" w:rsidR="00AF39EA" w:rsidRPr="00112BC2" w:rsidRDefault="00AF39EA" w:rsidP="00AF39EA">
            <w:pPr>
              <w:keepNext/>
              <w:jc w:val="center"/>
              <w:cnfStyle w:val="100000000000" w:firstRow="1" w:lastRow="0" w:firstColumn="0" w:lastColumn="0" w:oddVBand="0" w:evenVBand="0" w:oddHBand="0" w:evenHBand="0" w:firstRowFirstColumn="0" w:firstRowLastColumn="0" w:lastRowFirstColumn="0" w:lastRowLastColumn="0"/>
              <w:rPr>
                <w:rFonts w:eastAsia="Angsana New"/>
                <w:lang w:eastAsia="en-US"/>
              </w:rPr>
            </w:pPr>
            <w:r w:rsidRPr="00112BC2">
              <w:rPr>
                <w:rFonts w:eastAsia="Angsana New"/>
                <w:lang w:eastAsia="en-US"/>
              </w:rPr>
              <w:t>พารามิเตอร์สำคัญ</w:t>
            </w:r>
          </w:p>
        </w:tc>
      </w:tr>
      <w:tr w:rsidR="00112BC2" w:rsidRPr="00112BC2" w14:paraId="05AE084C" w14:textId="77777777" w:rsidTr="00453EC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88" w:type="dxa"/>
          </w:tcPr>
          <w:p w14:paraId="0427A322" w14:textId="77777777" w:rsidR="00AF39EA" w:rsidRPr="00112BC2" w:rsidRDefault="00AF39EA" w:rsidP="00AF39EA">
            <w:pPr>
              <w:keepNext/>
              <w:rPr>
                <w:rFonts w:eastAsia="Angsana New"/>
                <w:lang w:eastAsia="en-US" w:bidi="th-TH"/>
              </w:rPr>
            </w:pPr>
            <w:r w:rsidRPr="00112BC2">
              <w:rPr>
                <w:rFonts w:eastAsia="Angsana New"/>
                <w:lang w:eastAsia="en-US"/>
              </w:rPr>
              <w:t>PCA</w:t>
            </w:r>
          </w:p>
        </w:tc>
        <w:tc>
          <w:tcPr>
            <w:tcW w:w="3330" w:type="dxa"/>
          </w:tcPr>
          <w:p w14:paraId="7FAA091E"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cs/>
                <w:lang w:eastAsia="en-US" w:bidi="th-TH"/>
              </w:rPr>
            </w:pPr>
            <w:r w:rsidRPr="00112BC2">
              <w:rPr>
                <w:rFonts w:eastAsia="Angsana New"/>
                <w:cs/>
                <w:lang w:eastAsia="en-US" w:bidi="th-TH"/>
              </w:rPr>
              <w:t>หาแนวการวางตัวของสะพาน</w:t>
            </w:r>
          </w:p>
        </w:tc>
        <w:tc>
          <w:tcPr>
            <w:tcW w:w="4297" w:type="dxa"/>
          </w:tcPr>
          <w:p w14:paraId="392CC5D3"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lang w:eastAsia="en-US"/>
              </w:rPr>
            </w:pPr>
            <w:r w:rsidRPr="00112BC2">
              <w:rPr>
                <w:rFonts w:eastAsia="Angsana New"/>
                <w:lang w:eastAsia="en-US"/>
              </w:rPr>
              <w:t>max_sample=800000</w:t>
            </w:r>
          </w:p>
        </w:tc>
      </w:tr>
      <w:tr w:rsidR="00112BC2" w:rsidRPr="00112BC2" w14:paraId="1DEE5634" w14:textId="77777777" w:rsidTr="00453EC0">
        <w:trPr>
          <w:cantSplit/>
          <w:trHeight w:val="360"/>
          <w:jc w:val="center"/>
        </w:trPr>
        <w:tc>
          <w:tcPr>
            <w:cnfStyle w:val="001000000000" w:firstRow="0" w:lastRow="0" w:firstColumn="1" w:lastColumn="0" w:oddVBand="0" w:evenVBand="0" w:oddHBand="0" w:evenHBand="0" w:firstRowFirstColumn="0" w:firstRowLastColumn="0" w:lastRowFirstColumn="0" w:lastRowLastColumn="0"/>
            <w:tcW w:w="2088" w:type="dxa"/>
          </w:tcPr>
          <w:p w14:paraId="0080FA85" w14:textId="77777777" w:rsidR="00AF39EA" w:rsidRPr="00112BC2" w:rsidRDefault="00AF39EA" w:rsidP="00AF39EA">
            <w:pPr>
              <w:keepNext/>
              <w:rPr>
                <w:rFonts w:eastAsia="Angsana New"/>
                <w:lang w:eastAsia="en-US"/>
              </w:rPr>
            </w:pPr>
            <w:r w:rsidRPr="00112BC2">
              <w:rPr>
                <w:rFonts w:eastAsia="Angsana New"/>
                <w:lang w:eastAsia="en-US"/>
              </w:rPr>
              <w:t>RANSAC</w:t>
            </w:r>
          </w:p>
        </w:tc>
        <w:tc>
          <w:tcPr>
            <w:tcW w:w="3330" w:type="dxa"/>
          </w:tcPr>
          <w:p w14:paraId="6F17688D" w14:textId="77777777" w:rsidR="00AF39EA" w:rsidRPr="00112BC2" w:rsidRDefault="00AF39EA" w:rsidP="00AF39EA">
            <w:pPr>
              <w:keepNext/>
              <w:cnfStyle w:val="000000000000" w:firstRow="0" w:lastRow="0" w:firstColumn="0" w:lastColumn="0" w:oddVBand="0" w:evenVBand="0" w:oddHBand="0" w:evenHBand="0" w:firstRowFirstColumn="0" w:firstRowLastColumn="0" w:lastRowFirstColumn="0" w:lastRowLastColumn="0"/>
              <w:rPr>
                <w:rFonts w:eastAsia="Angsana New"/>
                <w:lang w:eastAsia="en-US" w:bidi="th-TH"/>
              </w:rPr>
            </w:pPr>
            <w:r w:rsidRPr="00112BC2">
              <w:rPr>
                <w:rFonts w:eastAsia="Angsana New"/>
                <w:cs/>
                <w:lang w:eastAsia="en-US" w:bidi="th-TH"/>
              </w:rPr>
              <w:t xml:space="preserve">ค้นหาแผ่นระนาบของผิวพื้น </w:t>
            </w:r>
            <w:r w:rsidRPr="00112BC2">
              <w:rPr>
                <w:rFonts w:eastAsia="Angsana New"/>
                <w:lang w:eastAsia="en-US" w:bidi="th-TH"/>
              </w:rPr>
              <w:t>Deck</w:t>
            </w:r>
          </w:p>
        </w:tc>
        <w:tc>
          <w:tcPr>
            <w:tcW w:w="4297" w:type="dxa"/>
          </w:tcPr>
          <w:p w14:paraId="7012D7D1" w14:textId="77777777" w:rsidR="00AF39EA" w:rsidRPr="00112BC2" w:rsidRDefault="00AF39EA" w:rsidP="00AF39EA">
            <w:pPr>
              <w:keepNext/>
              <w:cnfStyle w:val="000000000000" w:firstRow="0" w:lastRow="0" w:firstColumn="0" w:lastColumn="0" w:oddVBand="0" w:evenVBand="0" w:oddHBand="0" w:evenHBand="0" w:firstRowFirstColumn="0" w:firstRowLastColumn="0" w:lastRowFirstColumn="0" w:lastRowLastColumn="0"/>
              <w:rPr>
                <w:rFonts w:eastAsia="Angsana New"/>
                <w:lang w:eastAsia="en-US" w:bidi="th-TH"/>
              </w:rPr>
            </w:pPr>
            <w:r w:rsidRPr="00112BC2">
              <w:rPr>
                <w:rFonts w:eastAsia="Angsana New"/>
                <w:lang w:eastAsia="en-US"/>
              </w:rPr>
              <w:t>num_iterations=200000, distance_threshold=</w:t>
            </w:r>
            <w:r w:rsidRPr="00112BC2">
              <w:rPr>
                <w:rFonts w:eastAsia="Angsana New"/>
                <w:cs/>
                <w:lang w:eastAsia="en-US" w:bidi="th-TH"/>
              </w:rPr>
              <w:t>0.12</w:t>
            </w:r>
            <w:r w:rsidRPr="00112BC2">
              <w:rPr>
                <w:rFonts w:eastAsia="Angsana New"/>
                <w:lang w:eastAsia="en-US"/>
              </w:rPr>
              <w:t>, idx.size &lt; 2000</w:t>
            </w:r>
          </w:p>
        </w:tc>
      </w:tr>
      <w:tr w:rsidR="00112BC2" w:rsidRPr="00112BC2" w14:paraId="618E8EED" w14:textId="77777777" w:rsidTr="00453EC0">
        <w:trPr>
          <w:cnfStyle w:val="000000100000" w:firstRow="0" w:lastRow="0" w:firstColumn="0" w:lastColumn="0" w:oddVBand="0" w:evenVBand="0" w:oddHBand="1" w:evenHBand="0" w:firstRowFirstColumn="0" w:firstRowLastColumn="0" w:lastRowFirstColumn="0" w:lastRowLastColumn="0"/>
          <w:cantSplit/>
          <w:trHeight w:val="720"/>
          <w:jc w:val="center"/>
        </w:trPr>
        <w:tc>
          <w:tcPr>
            <w:cnfStyle w:val="001000000000" w:firstRow="0" w:lastRow="0" w:firstColumn="1" w:lastColumn="0" w:oddVBand="0" w:evenVBand="0" w:oddHBand="0" w:evenHBand="0" w:firstRowFirstColumn="0" w:firstRowLastColumn="0" w:lastRowFirstColumn="0" w:lastRowLastColumn="0"/>
            <w:tcW w:w="2088" w:type="dxa"/>
          </w:tcPr>
          <w:p w14:paraId="5B6DC44F" w14:textId="77777777" w:rsidR="00AF39EA" w:rsidRPr="00112BC2" w:rsidRDefault="00AF39EA" w:rsidP="00AF39EA">
            <w:pPr>
              <w:keepNext/>
              <w:rPr>
                <w:rFonts w:eastAsia="Angsana New"/>
                <w:lang w:eastAsia="en-US"/>
              </w:rPr>
            </w:pPr>
            <w:r w:rsidRPr="00112BC2">
              <w:rPr>
                <w:rFonts w:eastAsia="Angsana New"/>
                <w:lang w:eastAsia="en-US"/>
              </w:rPr>
              <w:t>Z-Histogram Change-Point Detection</w:t>
            </w:r>
          </w:p>
        </w:tc>
        <w:tc>
          <w:tcPr>
            <w:tcW w:w="3330" w:type="dxa"/>
          </w:tcPr>
          <w:p w14:paraId="1D10E61D"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lang w:eastAsia="en-US" w:bidi="th-TH"/>
              </w:rPr>
            </w:pPr>
            <w:r w:rsidRPr="00112BC2">
              <w:rPr>
                <w:rFonts w:eastAsia="Angsana New"/>
                <w:cs/>
                <w:lang w:eastAsia="en-US" w:bidi="th-TH"/>
              </w:rPr>
              <w:t xml:space="preserve">แยก </w:t>
            </w:r>
            <w:r w:rsidRPr="00112BC2">
              <w:rPr>
                <w:rFonts w:eastAsia="Angsana New"/>
                <w:lang w:eastAsia="en-US"/>
              </w:rPr>
              <w:t xml:space="preserve">Cap, Pier </w:t>
            </w:r>
            <w:r w:rsidRPr="00112BC2">
              <w:rPr>
                <w:rFonts w:eastAsia="Angsana New"/>
                <w:cs/>
                <w:lang w:eastAsia="en-US" w:bidi="th-TH"/>
              </w:rPr>
              <w:t xml:space="preserve">และ </w:t>
            </w:r>
            <w:r w:rsidRPr="00112BC2">
              <w:rPr>
                <w:rFonts w:eastAsia="Angsana New"/>
                <w:lang w:eastAsia="en-US"/>
              </w:rPr>
              <w:t>Superstructure</w:t>
            </w:r>
            <w:r w:rsidRPr="00112BC2">
              <w:rPr>
                <w:rFonts w:eastAsia="Angsana New"/>
                <w:cs/>
                <w:lang w:eastAsia="en-US" w:bidi="th-TH"/>
              </w:rPr>
              <w:t xml:space="preserve"> ที่มี </w:t>
            </w:r>
            <w:r w:rsidRPr="00112BC2">
              <w:rPr>
                <w:rFonts w:eastAsia="Angsana New"/>
                <w:lang w:eastAsia="en-US"/>
              </w:rPr>
              <w:t xml:space="preserve">Girder </w:t>
            </w:r>
            <w:r w:rsidRPr="00112BC2">
              <w:rPr>
                <w:rFonts w:eastAsia="Angsana New"/>
                <w:cs/>
                <w:lang w:eastAsia="en-US" w:bidi="th-TH"/>
              </w:rPr>
              <w:t xml:space="preserve">และ </w:t>
            </w:r>
            <w:r w:rsidRPr="00112BC2">
              <w:rPr>
                <w:rFonts w:eastAsia="Angsana New"/>
                <w:lang w:eastAsia="en-US"/>
              </w:rPr>
              <w:t xml:space="preserve">Diaphragm, </w:t>
            </w:r>
            <w:r w:rsidRPr="00112BC2">
              <w:rPr>
                <w:rFonts w:eastAsia="Angsana New"/>
                <w:cs/>
                <w:lang w:eastAsia="en-US" w:bidi="th-TH"/>
              </w:rPr>
              <w:t xml:space="preserve">แยก </w:t>
            </w:r>
            <w:r w:rsidRPr="00112BC2">
              <w:rPr>
                <w:rFonts w:eastAsia="Angsana New"/>
                <w:lang w:eastAsia="en-US"/>
              </w:rPr>
              <w:t>Others</w:t>
            </w:r>
          </w:p>
        </w:tc>
        <w:tc>
          <w:tcPr>
            <w:tcW w:w="4297" w:type="dxa"/>
          </w:tcPr>
          <w:p w14:paraId="2C58B117"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cs/>
                <w:lang w:eastAsia="en-US" w:bidi="th-TH"/>
              </w:rPr>
            </w:pPr>
            <w:r w:rsidRPr="00112BC2">
              <w:rPr>
                <w:rFonts w:eastAsia="Angsana New"/>
                <w:lang w:eastAsia="en-US"/>
              </w:rPr>
              <w:t>slice_h=0.05, sigma=2.0, min_gap_m=0.80</w:t>
            </w:r>
          </w:p>
        </w:tc>
      </w:tr>
      <w:tr w:rsidR="00112BC2" w:rsidRPr="00112BC2" w14:paraId="088F3D0B" w14:textId="77777777" w:rsidTr="00453EC0">
        <w:trPr>
          <w:cantSplit/>
          <w:trHeight w:val="630"/>
          <w:jc w:val="center"/>
        </w:trPr>
        <w:tc>
          <w:tcPr>
            <w:cnfStyle w:val="001000000000" w:firstRow="0" w:lastRow="0" w:firstColumn="1" w:lastColumn="0" w:oddVBand="0" w:evenVBand="0" w:oddHBand="0" w:evenHBand="0" w:firstRowFirstColumn="0" w:firstRowLastColumn="0" w:lastRowFirstColumn="0" w:lastRowLastColumn="0"/>
            <w:tcW w:w="2088" w:type="dxa"/>
          </w:tcPr>
          <w:p w14:paraId="350E168E" w14:textId="77777777" w:rsidR="00AF39EA" w:rsidRPr="00112BC2" w:rsidRDefault="00AF39EA" w:rsidP="00AF39EA">
            <w:pPr>
              <w:keepNext/>
              <w:rPr>
                <w:rFonts w:eastAsia="Angsana New"/>
                <w:lang w:eastAsia="en-US"/>
              </w:rPr>
            </w:pPr>
            <w:r w:rsidRPr="00112BC2">
              <w:rPr>
                <w:rFonts w:eastAsia="Angsana New"/>
                <w:lang w:eastAsia="en-US"/>
              </w:rPr>
              <w:t>Occupancy Grid and Void-Column Analysis</w:t>
            </w:r>
          </w:p>
        </w:tc>
        <w:tc>
          <w:tcPr>
            <w:tcW w:w="3330" w:type="dxa"/>
          </w:tcPr>
          <w:p w14:paraId="7884141C" w14:textId="77777777" w:rsidR="00AF39EA" w:rsidRPr="00112BC2" w:rsidRDefault="00AF39EA" w:rsidP="00AF39EA">
            <w:pPr>
              <w:keepNext/>
              <w:cnfStyle w:val="000000000000" w:firstRow="0" w:lastRow="0" w:firstColumn="0" w:lastColumn="0" w:oddVBand="0" w:evenVBand="0" w:oddHBand="0" w:evenHBand="0" w:firstRowFirstColumn="0" w:firstRowLastColumn="0" w:lastRowFirstColumn="0" w:lastRowLastColumn="0"/>
              <w:rPr>
                <w:rFonts w:eastAsia="Angsana New"/>
                <w:lang w:eastAsia="en-US" w:bidi="th-TH"/>
              </w:rPr>
            </w:pPr>
            <w:r w:rsidRPr="00112BC2">
              <w:rPr>
                <w:rFonts w:eastAsia="Angsana New"/>
                <w:cs/>
                <w:lang w:eastAsia="en-US" w:bidi="th-TH"/>
              </w:rPr>
              <w:t xml:space="preserve">แยก </w:t>
            </w:r>
            <w:r w:rsidRPr="00112BC2">
              <w:rPr>
                <w:rFonts w:eastAsia="Angsana New"/>
                <w:lang w:eastAsia="en-US" w:bidi="th-TH"/>
              </w:rPr>
              <w:t xml:space="preserve">Girder </w:t>
            </w:r>
            <w:r w:rsidRPr="00112BC2">
              <w:rPr>
                <w:rFonts w:eastAsia="Angsana New"/>
                <w:cs/>
                <w:lang w:eastAsia="en-US" w:bidi="th-TH"/>
              </w:rPr>
              <w:t xml:space="preserve">และ </w:t>
            </w:r>
            <w:r w:rsidRPr="00112BC2">
              <w:rPr>
                <w:rFonts w:eastAsia="Angsana New"/>
                <w:lang w:eastAsia="en-US" w:bidi="th-TH"/>
              </w:rPr>
              <w:t>Diaphragm</w:t>
            </w:r>
            <w:r w:rsidRPr="00112BC2">
              <w:rPr>
                <w:rFonts w:eastAsia="Angsana New"/>
                <w:cs/>
                <w:lang w:eastAsia="en-US" w:bidi="th-TH"/>
              </w:rPr>
              <w:t xml:space="preserve"> ออกจากกัน</w:t>
            </w:r>
          </w:p>
        </w:tc>
        <w:tc>
          <w:tcPr>
            <w:tcW w:w="4297" w:type="dxa"/>
          </w:tcPr>
          <w:p w14:paraId="7E045DCB" w14:textId="77777777" w:rsidR="00AF39EA" w:rsidRPr="00112BC2" w:rsidRDefault="00AF39EA" w:rsidP="00AF39EA">
            <w:pPr>
              <w:keepNext/>
              <w:cnfStyle w:val="000000000000" w:firstRow="0" w:lastRow="0" w:firstColumn="0" w:lastColumn="0" w:oddVBand="0" w:evenVBand="0" w:oddHBand="0" w:evenHBand="0" w:firstRowFirstColumn="0" w:firstRowLastColumn="0" w:lastRowFirstColumn="0" w:lastRowLastColumn="0"/>
              <w:rPr>
                <w:rFonts w:eastAsia="Angsana New"/>
                <w:lang w:eastAsia="en-US" w:bidi="th-TH"/>
              </w:rPr>
            </w:pPr>
            <w:r w:rsidRPr="00112BC2">
              <w:rPr>
                <w:rFonts w:eastAsia="Angsana New"/>
                <w:lang w:eastAsia="en-US"/>
              </w:rPr>
              <w:t>A_BIN_M=0.10, B_BIN_M=0.05, VOID_FREQ_MAX=0.25</w:t>
            </w:r>
          </w:p>
        </w:tc>
      </w:tr>
      <w:tr w:rsidR="00112BC2" w:rsidRPr="00112BC2" w14:paraId="6A9939E1" w14:textId="77777777" w:rsidTr="00453EC0">
        <w:trPr>
          <w:cnfStyle w:val="000000100000" w:firstRow="0" w:lastRow="0" w:firstColumn="0" w:lastColumn="0" w:oddVBand="0" w:evenVBand="0" w:oddHBand="1" w:evenHBand="0" w:firstRowFirstColumn="0" w:firstRowLastColumn="0" w:lastRowFirstColumn="0" w:lastRowLastColumn="0"/>
          <w:cantSplit/>
          <w:trHeight w:val="288"/>
          <w:jc w:val="center"/>
        </w:trPr>
        <w:tc>
          <w:tcPr>
            <w:cnfStyle w:val="001000000000" w:firstRow="0" w:lastRow="0" w:firstColumn="1" w:lastColumn="0" w:oddVBand="0" w:evenVBand="0" w:oddHBand="0" w:evenHBand="0" w:firstRowFirstColumn="0" w:firstRowLastColumn="0" w:lastRowFirstColumn="0" w:lastRowLastColumn="0"/>
            <w:tcW w:w="2088" w:type="dxa"/>
          </w:tcPr>
          <w:p w14:paraId="7A25920E" w14:textId="77777777" w:rsidR="00AF39EA" w:rsidRPr="00112BC2" w:rsidRDefault="00AF39EA" w:rsidP="00AF39EA">
            <w:pPr>
              <w:rPr>
                <w:rFonts w:eastAsia="Angsana New"/>
                <w:b w:val="0"/>
                <w:bCs w:val="0"/>
                <w:lang w:eastAsia="en-US"/>
              </w:rPr>
            </w:pPr>
            <w:r w:rsidRPr="00112BC2">
              <w:rPr>
                <w:rFonts w:eastAsia="Angsana New"/>
                <w:lang w:eastAsia="en-US"/>
              </w:rPr>
              <w:t>DBSCAN</w:t>
            </w:r>
          </w:p>
        </w:tc>
        <w:tc>
          <w:tcPr>
            <w:tcW w:w="3330" w:type="dxa"/>
          </w:tcPr>
          <w:p w14:paraId="0E6112BC" w14:textId="77777777" w:rsidR="00AF39EA" w:rsidRPr="00112BC2" w:rsidRDefault="00AF39EA" w:rsidP="00AF39EA">
            <w:pPr>
              <w:cnfStyle w:val="000000100000" w:firstRow="0" w:lastRow="0" w:firstColumn="0" w:lastColumn="0" w:oddVBand="0" w:evenVBand="0" w:oddHBand="1" w:evenHBand="0" w:firstRowFirstColumn="0" w:firstRowLastColumn="0" w:lastRowFirstColumn="0" w:lastRowLastColumn="0"/>
              <w:rPr>
                <w:rFonts w:eastAsia="Angsana New"/>
                <w:lang w:eastAsia="en-US"/>
              </w:rPr>
            </w:pPr>
            <w:r w:rsidRPr="00112BC2">
              <w:rPr>
                <w:rFonts w:eastAsia="Angsana New"/>
                <w:cs/>
                <w:lang w:eastAsia="en-US" w:bidi="th-TH"/>
              </w:rPr>
              <w:t>จัดกลุ่มของแต่ละองค์ประกอบของสะพานพร้อมกำหนดหมายเลข</w:t>
            </w:r>
          </w:p>
        </w:tc>
        <w:tc>
          <w:tcPr>
            <w:tcW w:w="4297" w:type="dxa"/>
          </w:tcPr>
          <w:p w14:paraId="3D185C49" w14:textId="77777777" w:rsidR="00AF39EA" w:rsidRPr="00112BC2" w:rsidRDefault="00AF39EA" w:rsidP="00AF39EA">
            <w:pPr>
              <w:cnfStyle w:val="000000100000" w:firstRow="0" w:lastRow="0" w:firstColumn="0" w:lastColumn="0" w:oddVBand="0" w:evenVBand="0" w:oddHBand="1" w:evenHBand="0" w:firstRowFirstColumn="0" w:firstRowLastColumn="0" w:lastRowFirstColumn="0" w:lastRowLastColumn="0"/>
              <w:rPr>
                <w:rFonts w:eastAsia="Angsana New"/>
                <w:lang w:eastAsia="en-US" w:bidi="th-TH"/>
              </w:rPr>
            </w:pPr>
            <w:r w:rsidRPr="00112BC2">
              <w:rPr>
                <w:rFonts w:eastAsia="Angsana New"/>
                <w:cs/>
                <w:lang w:eastAsia="en-US" w:bidi="th-TH"/>
              </w:rPr>
              <w:t xml:space="preserve">ตามรายละเอียดในตารางที่ </w:t>
            </w:r>
            <w:r w:rsidR="00F06DC3">
              <w:rPr>
                <w:rFonts w:eastAsia="Angsana New"/>
                <w:lang w:eastAsia="en-US" w:bidi="th-TH"/>
              </w:rPr>
              <w:t>2</w:t>
            </w:r>
          </w:p>
        </w:tc>
      </w:tr>
    </w:tbl>
    <w:p w14:paraId="134E5305" w14:textId="77777777" w:rsidR="00CE6C60" w:rsidRPr="00CB1094" w:rsidRDefault="009E34D4" w:rsidP="001336E2">
      <w:pPr>
        <w:pStyle w:val="ENG-Table"/>
      </w:pPr>
      <w:bookmarkStart w:id="124" w:name="_Toc241944290"/>
      <w:r w:rsidRPr="00CB1094">
        <w:rPr>
          <w:cs/>
        </w:rPr>
        <w:t xml:space="preserve">พารามิเตอร์ที่สำคัญสำหรับ </w:t>
      </w:r>
      <w:r w:rsidRPr="00CB1094">
        <w:t>DBSCAN</w:t>
      </w:r>
      <w:bookmarkEnd w:id="124"/>
    </w:p>
    <w:tbl>
      <w:tblPr>
        <w:tblStyle w:val="PlainTable1"/>
        <w:tblW w:w="9628" w:type="dxa"/>
        <w:jc w:val="center"/>
        <w:tblLook w:val="04A0" w:firstRow="1" w:lastRow="0" w:firstColumn="1" w:lastColumn="0" w:noHBand="0" w:noVBand="1"/>
      </w:tblPr>
      <w:tblGrid>
        <w:gridCol w:w="1885"/>
        <w:gridCol w:w="1710"/>
        <w:gridCol w:w="1694"/>
        <w:gridCol w:w="2176"/>
        <w:gridCol w:w="2163"/>
      </w:tblGrid>
      <w:tr w:rsidR="00112BC2" w:rsidRPr="00112BC2" w14:paraId="1228C657" w14:textId="77777777" w:rsidTr="00453EC0">
        <w:trPr>
          <w:cnfStyle w:val="100000000000" w:firstRow="1" w:lastRow="0" w:firstColumn="0" w:lastColumn="0" w:oddVBand="0" w:evenVBand="0" w:oddHBand="0" w:evenHBand="0" w:firstRowFirstColumn="0" w:firstRowLastColumn="0" w:lastRowFirstColumn="0" w:lastRowLastColumn="0"/>
          <w:cantSplit/>
          <w:trHeight w:val="400"/>
          <w:tblHeader/>
          <w:jc w:val="center"/>
        </w:trPr>
        <w:tc>
          <w:tcPr>
            <w:cnfStyle w:val="001000000000" w:firstRow="0" w:lastRow="0" w:firstColumn="1" w:lastColumn="0" w:oddVBand="0" w:evenVBand="0" w:oddHBand="0" w:evenHBand="0" w:firstRowFirstColumn="0" w:firstRowLastColumn="0" w:lastRowFirstColumn="0" w:lastRowLastColumn="0"/>
            <w:tcW w:w="1885" w:type="dxa"/>
          </w:tcPr>
          <w:p w14:paraId="3ED397F8" w14:textId="77777777" w:rsidR="00AF39EA" w:rsidRPr="00112BC2" w:rsidRDefault="00AF39EA" w:rsidP="00AF39EA">
            <w:pPr>
              <w:keepNext/>
              <w:jc w:val="center"/>
              <w:rPr>
                <w:rFonts w:eastAsia="Angsana New"/>
                <w:lang w:eastAsia="en-US" w:bidi="th-TH"/>
              </w:rPr>
            </w:pPr>
            <w:r w:rsidRPr="00112BC2">
              <w:rPr>
                <w:rFonts w:eastAsia="Angsana New"/>
                <w:cs/>
                <w:lang w:eastAsia="en-US" w:bidi="th-TH"/>
              </w:rPr>
              <w:t>องค์ประกอบ</w:t>
            </w:r>
          </w:p>
        </w:tc>
        <w:tc>
          <w:tcPr>
            <w:tcW w:w="1710" w:type="dxa"/>
          </w:tcPr>
          <w:p w14:paraId="5679E4ED" w14:textId="77777777" w:rsidR="00AF39EA" w:rsidRPr="00112BC2" w:rsidRDefault="00AF39EA" w:rsidP="00AF39EA">
            <w:pPr>
              <w:keepNext/>
              <w:jc w:val="center"/>
              <w:cnfStyle w:val="100000000000" w:firstRow="1" w:lastRow="0" w:firstColumn="0" w:lastColumn="0" w:oddVBand="0" w:evenVBand="0" w:oddHBand="0" w:evenHBand="0" w:firstRowFirstColumn="0" w:firstRowLastColumn="0" w:lastRowFirstColumn="0" w:lastRowLastColumn="0"/>
              <w:rPr>
                <w:rFonts w:eastAsia="Angsana New"/>
                <w:b w:val="0"/>
                <w:bCs w:val="0"/>
                <w:cs/>
                <w:lang w:eastAsia="en-US" w:bidi="th-TH"/>
              </w:rPr>
            </w:pPr>
            <w:r w:rsidRPr="00112BC2">
              <w:rPr>
                <w:rFonts w:eastAsia="Angsana New"/>
                <w:lang w:eastAsia="en-US" w:bidi="th-TH"/>
              </w:rPr>
              <w:t>eps_mult</w:t>
            </w:r>
          </w:p>
        </w:tc>
        <w:tc>
          <w:tcPr>
            <w:tcW w:w="1694" w:type="dxa"/>
          </w:tcPr>
          <w:p w14:paraId="1D503E27" w14:textId="77777777" w:rsidR="00AF39EA" w:rsidRPr="00112BC2" w:rsidRDefault="00AF39EA" w:rsidP="00AF39EA">
            <w:pPr>
              <w:keepNext/>
              <w:jc w:val="center"/>
              <w:cnfStyle w:val="100000000000" w:firstRow="1" w:lastRow="0" w:firstColumn="0" w:lastColumn="0" w:oddVBand="0" w:evenVBand="0" w:oddHBand="0" w:evenHBand="0" w:firstRowFirstColumn="0" w:firstRowLastColumn="0" w:lastRowFirstColumn="0" w:lastRowLastColumn="0"/>
              <w:rPr>
                <w:rFonts w:eastAsia="Angsana New"/>
                <w:b w:val="0"/>
                <w:bCs w:val="0"/>
                <w:cs/>
                <w:lang w:eastAsia="en-US" w:bidi="th-TH"/>
              </w:rPr>
            </w:pPr>
            <w:r w:rsidRPr="00112BC2">
              <w:rPr>
                <w:rFonts w:eastAsia="Angsana New"/>
                <w:lang w:eastAsia="en-US" w:bidi="th-TH"/>
              </w:rPr>
              <w:t>min_samples</w:t>
            </w:r>
          </w:p>
        </w:tc>
        <w:tc>
          <w:tcPr>
            <w:tcW w:w="2176" w:type="dxa"/>
          </w:tcPr>
          <w:p w14:paraId="2A6D20C8" w14:textId="77777777" w:rsidR="00AF39EA" w:rsidRPr="00112BC2" w:rsidRDefault="00AF39EA" w:rsidP="00AF39EA">
            <w:pPr>
              <w:keepNext/>
              <w:jc w:val="center"/>
              <w:cnfStyle w:val="100000000000" w:firstRow="1" w:lastRow="0" w:firstColumn="0" w:lastColumn="0" w:oddVBand="0" w:evenVBand="0" w:oddHBand="0" w:evenHBand="0" w:firstRowFirstColumn="0" w:firstRowLastColumn="0" w:lastRowFirstColumn="0" w:lastRowLastColumn="0"/>
              <w:rPr>
                <w:rFonts w:eastAsia="Angsana New"/>
                <w:lang w:eastAsia="en-US" w:bidi="th-TH"/>
              </w:rPr>
            </w:pPr>
            <w:r w:rsidRPr="00112BC2">
              <w:rPr>
                <w:rFonts w:eastAsia="Angsana New"/>
                <w:lang w:eastAsia="en-US" w:bidi="th-TH"/>
              </w:rPr>
              <w:t>min_cluster_ratio</w:t>
            </w:r>
          </w:p>
        </w:tc>
        <w:tc>
          <w:tcPr>
            <w:tcW w:w="2163" w:type="dxa"/>
          </w:tcPr>
          <w:p w14:paraId="378F5E7E" w14:textId="77777777" w:rsidR="00AF39EA" w:rsidRPr="00112BC2" w:rsidRDefault="00AF39EA" w:rsidP="00AF39EA">
            <w:pPr>
              <w:keepNext/>
              <w:jc w:val="center"/>
              <w:cnfStyle w:val="100000000000" w:firstRow="1" w:lastRow="0" w:firstColumn="0" w:lastColumn="0" w:oddVBand="0" w:evenVBand="0" w:oddHBand="0" w:evenHBand="0" w:firstRowFirstColumn="0" w:firstRowLastColumn="0" w:lastRowFirstColumn="0" w:lastRowLastColumn="0"/>
              <w:rPr>
                <w:rFonts w:eastAsia="Angsana New"/>
                <w:lang w:eastAsia="en-US"/>
              </w:rPr>
            </w:pPr>
            <w:r w:rsidRPr="00112BC2">
              <w:rPr>
                <w:rFonts w:eastAsia="Angsana New"/>
                <w:lang w:eastAsia="en-US"/>
              </w:rPr>
              <w:t>min_cluster_abs</w:t>
            </w:r>
          </w:p>
        </w:tc>
      </w:tr>
      <w:tr w:rsidR="00112BC2" w:rsidRPr="00112BC2" w14:paraId="7A30685A" w14:textId="77777777" w:rsidTr="00453EC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85" w:type="dxa"/>
          </w:tcPr>
          <w:p w14:paraId="414DC4C8" w14:textId="77777777" w:rsidR="00AF39EA" w:rsidRPr="00112BC2" w:rsidRDefault="00AF39EA" w:rsidP="00AF39EA">
            <w:pPr>
              <w:keepNext/>
              <w:rPr>
                <w:rFonts w:eastAsia="Angsana New"/>
                <w:lang w:eastAsia="en-US"/>
              </w:rPr>
            </w:pPr>
            <w:r w:rsidRPr="00112BC2">
              <w:rPr>
                <w:rFonts w:eastAsia="Angsana New"/>
                <w:lang w:eastAsia="en-US"/>
              </w:rPr>
              <w:t>PIER</w:t>
            </w:r>
          </w:p>
        </w:tc>
        <w:tc>
          <w:tcPr>
            <w:tcW w:w="1710" w:type="dxa"/>
          </w:tcPr>
          <w:p w14:paraId="5F8309F1"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cs/>
                <w:lang w:eastAsia="en-US" w:bidi="th-TH"/>
              </w:rPr>
            </w:pPr>
            <w:r w:rsidRPr="00112BC2">
              <w:rPr>
                <w:rFonts w:eastAsia="Angsana New"/>
                <w:lang w:eastAsia="en-US" w:bidi="th-TH"/>
              </w:rPr>
              <w:t>8.0</w:t>
            </w:r>
          </w:p>
        </w:tc>
        <w:tc>
          <w:tcPr>
            <w:tcW w:w="1694" w:type="dxa"/>
          </w:tcPr>
          <w:p w14:paraId="412141DC"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cs/>
                <w:lang w:eastAsia="en-US" w:bidi="th-TH"/>
              </w:rPr>
            </w:pPr>
            <w:r w:rsidRPr="00112BC2">
              <w:rPr>
                <w:rFonts w:eastAsia="Angsana New"/>
                <w:lang w:eastAsia="en-US" w:bidi="th-TH"/>
              </w:rPr>
              <w:t>1200</w:t>
            </w:r>
          </w:p>
        </w:tc>
        <w:tc>
          <w:tcPr>
            <w:tcW w:w="2176" w:type="dxa"/>
          </w:tcPr>
          <w:p w14:paraId="33E8708F"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lang w:eastAsia="en-US" w:bidi="th-TH"/>
              </w:rPr>
            </w:pPr>
            <w:r w:rsidRPr="00112BC2">
              <w:rPr>
                <w:rFonts w:eastAsia="Angsana New"/>
                <w:lang w:eastAsia="en-US" w:bidi="th-TH"/>
              </w:rPr>
              <w:t>0.05</w:t>
            </w:r>
          </w:p>
        </w:tc>
        <w:tc>
          <w:tcPr>
            <w:tcW w:w="2163" w:type="dxa"/>
          </w:tcPr>
          <w:p w14:paraId="7732FD68"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lang w:eastAsia="en-US" w:bidi="th-TH"/>
              </w:rPr>
            </w:pPr>
            <w:r w:rsidRPr="00112BC2">
              <w:rPr>
                <w:rFonts w:eastAsia="Angsana New"/>
                <w:lang w:eastAsia="en-US" w:bidi="th-TH"/>
              </w:rPr>
              <w:t>2000</w:t>
            </w:r>
          </w:p>
        </w:tc>
      </w:tr>
      <w:tr w:rsidR="00112BC2" w:rsidRPr="00112BC2" w14:paraId="67349A7C" w14:textId="77777777" w:rsidTr="00453EC0">
        <w:trPr>
          <w:cantSplit/>
          <w:jc w:val="center"/>
        </w:trPr>
        <w:tc>
          <w:tcPr>
            <w:cnfStyle w:val="001000000000" w:firstRow="0" w:lastRow="0" w:firstColumn="1" w:lastColumn="0" w:oddVBand="0" w:evenVBand="0" w:oddHBand="0" w:evenHBand="0" w:firstRowFirstColumn="0" w:firstRowLastColumn="0" w:lastRowFirstColumn="0" w:lastRowLastColumn="0"/>
            <w:tcW w:w="1885" w:type="dxa"/>
          </w:tcPr>
          <w:p w14:paraId="2E20425A" w14:textId="77777777" w:rsidR="00AF39EA" w:rsidRPr="00112BC2" w:rsidRDefault="00AF39EA" w:rsidP="00AF39EA">
            <w:pPr>
              <w:keepNext/>
              <w:rPr>
                <w:rFonts w:eastAsia="Angsana New"/>
                <w:lang w:eastAsia="en-US"/>
              </w:rPr>
            </w:pPr>
            <w:r w:rsidRPr="00112BC2">
              <w:rPr>
                <w:rFonts w:eastAsia="Angsana New"/>
                <w:lang w:eastAsia="en-US"/>
              </w:rPr>
              <w:t>UPPER_CAP</w:t>
            </w:r>
          </w:p>
        </w:tc>
        <w:tc>
          <w:tcPr>
            <w:tcW w:w="1710" w:type="dxa"/>
          </w:tcPr>
          <w:p w14:paraId="269E41B3" w14:textId="77777777" w:rsidR="00AF39EA" w:rsidRPr="00112BC2" w:rsidRDefault="00AF39EA" w:rsidP="00AF39EA">
            <w:pPr>
              <w:keepNext/>
              <w:cnfStyle w:val="000000000000" w:firstRow="0" w:lastRow="0" w:firstColumn="0" w:lastColumn="0" w:oddVBand="0" w:evenVBand="0" w:oddHBand="0" w:evenHBand="0" w:firstRowFirstColumn="0" w:firstRowLastColumn="0" w:lastRowFirstColumn="0" w:lastRowLastColumn="0"/>
              <w:rPr>
                <w:rFonts w:eastAsia="Angsana New"/>
                <w:cs/>
                <w:lang w:eastAsia="en-US" w:bidi="th-TH"/>
              </w:rPr>
            </w:pPr>
            <w:r w:rsidRPr="00112BC2">
              <w:rPr>
                <w:rFonts w:eastAsia="Angsana New"/>
                <w:lang w:eastAsia="en-US" w:bidi="th-TH"/>
              </w:rPr>
              <w:t>8.0</w:t>
            </w:r>
          </w:p>
        </w:tc>
        <w:tc>
          <w:tcPr>
            <w:tcW w:w="1694" w:type="dxa"/>
          </w:tcPr>
          <w:p w14:paraId="204B430D" w14:textId="77777777" w:rsidR="00AF39EA" w:rsidRPr="00112BC2" w:rsidRDefault="00AF39EA" w:rsidP="00AF39EA">
            <w:pPr>
              <w:keepNext/>
              <w:cnfStyle w:val="000000000000" w:firstRow="0" w:lastRow="0" w:firstColumn="0" w:lastColumn="0" w:oddVBand="0" w:evenVBand="0" w:oddHBand="0" w:evenHBand="0" w:firstRowFirstColumn="0" w:firstRowLastColumn="0" w:lastRowFirstColumn="0" w:lastRowLastColumn="0"/>
              <w:rPr>
                <w:rFonts w:eastAsia="Angsana New"/>
                <w:cs/>
                <w:lang w:eastAsia="en-US" w:bidi="th-TH"/>
              </w:rPr>
            </w:pPr>
            <w:r w:rsidRPr="00112BC2">
              <w:rPr>
                <w:rFonts w:eastAsia="Angsana New"/>
                <w:lang w:eastAsia="en-US" w:bidi="th-TH"/>
              </w:rPr>
              <w:t>300</w:t>
            </w:r>
          </w:p>
        </w:tc>
        <w:tc>
          <w:tcPr>
            <w:tcW w:w="2176" w:type="dxa"/>
          </w:tcPr>
          <w:p w14:paraId="02580718" w14:textId="77777777" w:rsidR="00AF39EA" w:rsidRPr="00112BC2" w:rsidRDefault="00AF39EA" w:rsidP="00AF39EA">
            <w:pPr>
              <w:keepNext/>
              <w:cnfStyle w:val="000000000000" w:firstRow="0" w:lastRow="0" w:firstColumn="0" w:lastColumn="0" w:oddVBand="0" w:evenVBand="0" w:oddHBand="0" w:evenHBand="0" w:firstRowFirstColumn="0" w:firstRowLastColumn="0" w:lastRowFirstColumn="0" w:lastRowLastColumn="0"/>
              <w:rPr>
                <w:rFonts w:eastAsia="Angsana New"/>
                <w:lang w:eastAsia="en-US" w:bidi="th-TH"/>
              </w:rPr>
            </w:pPr>
            <w:r w:rsidRPr="00112BC2">
              <w:rPr>
                <w:rFonts w:eastAsia="Angsana New"/>
                <w:lang w:eastAsia="en-US" w:bidi="th-TH"/>
              </w:rPr>
              <w:t>0.05</w:t>
            </w:r>
          </w:p>
        </w:tc>
        <w:tc>
          <w:tcPr>
            <w:tcW w:w="2163" w:type="dxa"/>
          </w:tcPr>
          <w:p w14:paraId="0614CE22" w14:textId="77777777" w:rsidR="00AF39EA" w:rsidRPr="00112BC2" w:rsidRDefault="00AF39EA" w:rsidP="00AF39EA">
            <w:pPr>
              <w:keepNext/>
              <w:cnfStyle w:val="000000000000" w:firstRow="0" w:lastRow="0" w:firstColumn="0" w:lastColumn="0" w:oddVBand="0" w:evenVBand="0" w:oddHBand="0" w:evenHBand="0" w:firstRowFirstColumn="0" w:firstRowLastColumn="0" w:lastRowFirstColumn="0" w:lastRowLastColumn="0"/>
              <w:rPr>
                <w:rFonts w:eastAsia="Angsana New"/>
                <w:cs/>
                <w:lang w:eastAsia="en-US" w:bidi="th-TH"/>
              </w:rPr>
            </w:pPr>
            <w:r w:rsidRPr="00112BC2">
              <w:rPr>
                <w:rFonts w:eastAsia="Angsana New"/>
                <w:lang w:eastAsia="en-US" w:bidi="th-TH"/>
              </w:rPr>
              <w:t>5000</w:t>
            </w:r>
          </w:p>
        </w:tc>
      </w:tr>
      <w:tr w:rsidR="00112BC2" w:rsidRPr="00112BC2" w14:paraId="6FBEA9F6" w14:textId="77777777" w:rsidTr="00453EC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85" w:type="dxa"/>
          </w:tcPr>
          <w:p w14:paraId="6817775A" w14:textId="77777777" w:rsidR="00AF39EA" w:rsidRPr="00112BC2" w:rsidRDefault="00AF39EA" w:rsidP="00AF39EA">
            <w:pPr>
              <w:keepNext/>
              <w:rPr>
                <w:rFonts w:eastAsia="Angsana New"/>
                <w:lang w:eastAsia="en-US"/>
              </w:rPr>
            </w:pPr>
            <w:r w:rsidRPr="00112BC2">
              <w:rPr>
                <w:rFonts w:eastAsia="Angsana New"/>
                <w:lang w:eastAsia="en-US"/>
              </w:rPr>
              <w:t>GIRDER</w:t>
            </w:r>
          </w:p>
        </w:tc>
        <w:tc>
          <w:tcPr>
            <w:tcW w:w="1710" w:type="dxa"/>
          </w:tcPr>
          <w:p w14:paraId="674AB353"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cs/>
                <w:lang w:eastAsia="en-US" w:bidi="th-TH"/>
              </w:rPr>
            </w:pPr>
            <w:r w:rsidRPr="00112BC2">
              <w:rPr>
                <w:rFonts w:eastAsia="Angsana New"/>
                <w:lang w:eastAsia="en-US" w:bidi="th-TH"/>
              </w:rPr>
              <w:t>7.0</w:t>
            </w:r>
          </w:p>
        </w:tc>
        <w:tc>
          <w:tcPr>
            <w:tcW w:w="1694" w:type="dxa"/>
          </w:tcPr>
          <w:p w14:paraId="37CE6C1E"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cs/>
                <w:lang w:eastAsia="en-US" w:bidi="th-TH"/>
              </w:rPr>
            </w:pPr>
            <w:r w:rsidRPr="00112BC2">
              <w:rPr>
                <w:rFonts w:eastAsia="Angsana New"/>
                <w:lang w:eastAsia="en-US" w:bidi="th-TH"/>
              </w:rPr>
              <w:t>62</w:t>
            </w:r>
          </w:p>
        </w:tc>
        <w:tc>
          <w:tcPr>
            <w:tcW w:w="2176" w:type="dxa"/>
          </w:tcPr>
          <w:p w14:paraId="05168322"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lang w:eastAsia="en-US" w:bidi="th-TH"/>
              </w:rPr>
            </w:pPr>
            <w:r w:rsidRPr="00112BC2">
              <w:rPr>
                <w:rFonts w:eastAsia="Angsana New"/>
                <w:lang w:eastAsia="en-US" w:bidi="th-TH"/>
              </w:rPr>
              <w:t>0.001</w:t>
            </w:r>
          </w:p>
        </w:tc>
        <w:tc>
          <w:tcPr>
            <w:tcW w:w="2163" w:type="dxa"/>
          </w:tcPr>
          <w:p w14:paraId="4BB166B9" w14:textId="77777777" w:rsidR="00AF39EA" w:rsidRPr="00112BC2" w:rsidRDefault="00AF39EA" w:rsidP="00AF39EA">
            <w:pPr>
              <w:keepNext/>
              <w:cnfStyle w:val="000000100000" w:firstRow="0" w:lastRow="0" w:firstColumn="0" w:lastColumn="0" w:oddVBand="0" w:evenVBand="0" w:oddHBand="1" w:evenHBand="0" w:firstRowFirstColumn="0" w:firstRowLastColumn="0" w:lastRowFirstColumn="0" w:lastRowLastColumn="0"/>
              <w:rPr>
                <w:rFonts w:eastAsia="Angsana New"/>
                <w:lang w:eastAsia="en-US"/>
              </w:rPr>
            </w:pPr>
            <w:r w:rsidRPr="00112BC2">
              <w:rPr>
                <w:rFonts w:eastAsia="Angsana New"/>
                <w:lang w:eastAsia="en-US"/>
              </w:rPr>
              <w:t>100</w:t>
            </w:r>
          </w:p>
        </w:tc>
      </w:tr>
      <w:tr w:rsidR="00112BC2" w:rsidRPr="00112BC2" w14:paraId="47285F54" w14:textId="77777777" w:rsidTr="00453EC0">
        <w:trPr>
          <w:cantSplit/>
          <w:jc w:val="center"/>
        </w:trPr>
        <w:tc>
          <w:tcPr>
            <w:cnfStyle w:val="001000000000" w:firstRow="0" w:lastRow="0" w:firstColumn="1" w:lastColumn="0" w:oddVBand="0" w:evenVBand="0" w:oddHBand="0" w:evenHBand="0" w:firstRowFirstColumn="0" w:firstRowLastColumn="0" w:lastRowFirstColumn="0" w:lastRowLastColumn="0"/>
            <w:tcW w:w="1885" w:type="dxa"/>
          </w:tcPr>
          <w:p w14:paraId="008B2BA5" w14:textId="77777777" w:rsidR="00AF39EA" w:rsidRPr="00112BC2" w:rsidRDefault="00AF39EA" w:rsidP="00AF39EA">
            <w:pPr>
              <w:rPr>
                <w:rFonts w:eastAsia="Angsana New"/>
                <w:b w:val="0"/>
                <w:bCs w:val="0"/>
                <w:lang w:eastAsia="en-US"/>
              </w:rPr>
            </w:pPr>
            <w:r w:rsidRPr="00112BC2">
              <w:rPr>
                <w:rFonts w:eastAsia="Angsana New"/>
                <w:lang w:eastAsia="en-US"/>
              </w:rPr>
              <w:t>DECK</w:t>
            </w:r>
          </w:p>
        </w:tc>
        <w:tc>
          <w:tcPr>
            <w:tcW w:w="1710" w:type="dxa"/>
          </w:tcPr>
          <w:p w14:paraId="7616145B" w14:textId="77777777" w:rsidR="00AF39EA" w:rsidRPr="00112BC2" w:rsidRDefault="00AF39EA" w:rsidP="00AF39EA">
            <w:pPr>
              <w:cnfStyle w:val="000000000000" w:firstRow="0" w:lastRow="0" w:firstColumn="0" w:lastColumn="0" w:oddVBand="0" w:evenVBand="0" w:oddHBand="0" w:evenHBand="0" w:firstRowFirstColumn="0" w:firstRowLastColumn="0" w:lastRowFirstColumn="0" w:lastRowLastColumn="0"/>
              <w:rPr>
                <w:rFonts w:eastAsia="Angsana New"/>
                <w:cs/>
                <w:lang w:eastAsia="en-US" w:bidi="th-TH"/>
              </w:rPr>
            </w:pPr>
            <w:r w:rsidRPr="00112BC2">
              <w:rPr>
                <w:rFonts w:eastAsia="Angsana New"/>
                <w:lang w:eastAsia="en-US" w:bidi="th-TH"/>
              </w:rPr>
              <w:t>5.5</w:t>
            </w:r>
          </w:p>
        </w:tc>
        <w:tc>
          <w:tcPr>
            <w:tcW w:w="1694" w:type="dxa"/>
          </w:tcPr>
          <w:p w14:paraId="4817E8D6" w14:textId="77777777" w:rsidR="00AF39EA" w:rsidRPr="00112BC2" w:rsidRDefault="00AF39EA" w:rsidP="00AF39EA">
            <w:pPr>
              <w:cnfStyle w:val="000000000000" w:firstRow="0" w:lastRow="0" w:firstColumn="0" w:lastColumn="0" w:oddVBand="0" w:evenVBand="0" w:oddHBand="0" w:evenHBand="0" w:firstRowFirstColumn="0" w:firstRowLastColumn="0" w:lastRowFirstColumn="0" w:lastRowLastColumn="0"/>
              <w:rPr>
                <w:rFonts w:eastAsia="Angsana New"/>
                <w:cs/>
                <w:lang w:eastAsia="en-US" w:bidi="th-TH"/>
              </w:rPr>
            </w:pPr>
            <w:r w:rsidRPr="00112BC2">
              <w:rPr>
                <w:rFonts w:eastAsia="Angsana New"/>
                <w:lang w:eastAsia="en-US" w:bidi="th-TH"/>
              </w:rPr>
              <w:t>80</w:t>
            </w:r>
          </w:p>
        </w:tc>
        <w:tc>
          <w:tcPr>
            <w:tcW w:w="2176" w:type="dxa"/>
          </w:tcPr>
          <w:p w14:paraId="584C2FD5" w14:textId="77777777" w:rsidR="00AF39EA" w:rsidRPr="00112BC2" w:rsidRDefault="00AF39EA" w:rsidP="00AF39EA">
            <w:pPr>
              <w:cnfStyle w:val="000000000000" w:firstRow="0" w:lastRow="0" w:firstColumn="0" w:lastColumn="0" w:oddVBand="0" w:evenVBand="0" w:oddHBand="0" w:evenHBand="0" w:firstRowFirstColumn="0" w:firstRowLastColumn="0" w:lastRowFirstColumn="0" w:lastRowLastColumn="0"/>
              <w:rPr>
                <w:rFonts w:eastAsia="Angsana New"/>
                <w:lang w:eastAsia="en-US"/>
              </w:rPr>
            </w:pPr>
            <w:r w:rsidRPr="00112BC2">
              <w:rPr>
                <w:rFonts w:eastAsia="Angsana New"/>
                <w:lang w:eastAsia="en-US"/>
              </w:rPr>
              <w:t>0.06</w:t>
            </w:r>
          </w:p>
        </w:tc>
        <w:tc>
          <w:tcPr>
            <w:tcW w:w="2163" w:type="dxa"/>
          </w:tcPr>
          <w:p w14:paraId="7DD3F343" w14:textId="77777777" w:rsidR="00AF39EA" w:rsidRPr="00112BC2" w:rsidRDefault="00AF39EA" w:rsidP="00AF39EA">
            <w:pPr>
              <w:cnfStyle w:val="000000000000" w:firstRow="0" w:lastRow="0" w:firstColumn="0" w:lastColumn="0" w:oddVBand="0" w:evenVBand="0" w:oddHBand="0" w:evenHBand="0" w:firstRowFirstColumn="0" w:firstRowLastColumn="0" w:lastRowFirstColumn="0" w:lastRowLastColumn="0"/>
              <w:rPr>
                <w:rFonts w:eastAsia="Angsana New"/>
                <w:lang w:eastAsia="en-US" w:bidi="th-TH"/>
              </w:rPr>
            </w:pPr>
            <w:r w:rsidRPr="00112BC2">
              <w:rPr>
                <w:rFonts w:eastAsia="Angsana New"/>
                <w:lang w:eastAsia="en-US" w:bidi="th-TH"/>
              </w:rPr>
              <w:t>3000</w:t>
            </w:r>
          </w:p>
        </w:tc>
      </w:tr>
    </w:tbl>
    <w:p w14:paraId="72DDFB72" w14:textId="77777777" w:rsidR="00F06DC3" w:rsidRDefault="00F06DC3" w:rsidP="00CB1094">
      <w:pPr>
        <w:pStyle w:val="ENG-H2"/>
      </w:pPr>
      <w:bookmarkStart w:id="125" w:name="_Toc241944263"/>
      <w:r w:rsidRPr="00F06DC3">
        <w:rPr>
          <w:cs/>
        </w:rPr>
        <w:t>การปรับพื้นผิว (</w:t>
      </w:r>
      <w:r w:rsidRPr="00F06DC3">
        <w:t xml:space="preserve">mesh) </w:t>
      </w:r>
      <w:r w:rsidRPr="00F06DC3">
        <w:rPr>
          <w:cs/>
        </w:rPr>
        <w:t>และตรวจจับระนาบของข้อมูลพอยต์คลาวด์</w:t>
      </w:r>
      <w:bookmarkEnd w:id="125"/>
    </w:p>
    <w:p w14:paraId="49042DC3" w14:textId="77777777" w:rsidR="00ED7834" w:rsidRDefault="00ED7834" w:rsidP="009C4B65">
      <w:pPr>
        <w:spacing w:after="120"/>
        <w:ind w:firstLine="720"/>
        <w:rPr>
          <w:lang w:bidi="th-TH"/>
        </w:rPr>
      </w:pPr>
      <w:r w:rsidRPr="00ED7834">
        <w:rPr>
          <w:cs/>
          <w:lang w:bidi="th-TH"/>
        </w:rPr>
        <w:t xml:space="preserve">กระบวนการนี้เป็นการนำข้อมูล </w:t>
      </w:r>
      <w:r w:rsidRPr="00ED7834">
        <w:rPr>
          <w:lang w:bidi="th-TH"/>
        </w:rPr>
        <w:t xml:space="preserve">Point Cloud </w:t>
      </w:r>
      <w:r w:rsidRPr="00ED7834">
        <w:rPr>
          <w:rFonts w:hint="cs"/>
          <w:cs/>
          <w:lang w:bidi="th-TH"/>
        </w:rPr>
        <w:t xml:space="preserve">ที่ถูกจับกลุ่มเป็นองค์ประกอบสะพานต่างๆ มาเปลี่ยนลักษณะข้อมูลเป็นข้อมูลรูป 2 มิติและไฟล์ข้อมูลอ้างอิงพิกัดจริงกับข้อมูล </w:t>
      </w:r>
      <w:r w:rsidRPr="00ED7834">
        <w:rPr>
          <w:lang w:bidi="th-TH"/>
        </w:rPr>
        <w:t xml:space="preserve">Point Cloud </w:t>
      </w:r>
      <w:r w:rsidRPr="00ED7834">
        <w:rPr>
          <w:rFonts w:hint="cs"/>
          <w:cs/>
          <w:lang w:bidi="th-TH"/>
        </w:rPr>
        <w:t>โดยในกระบวนการนี้จะถูกแบ่งเป็น 3 ขั้นตอนใหญ่ ดังนี้</w:t>
      </w:r>
    </w:p>
    <w:p w14:paraId="405C7AAA" w14:textId="77777777" w:rsidR="009C4B65" w:rsidRDefault="009C4B65" w:rsidP="007F7223">
      <w:pPr>
        <w:pStyle w:val="ENG-H3"/>
      </w:pPr>
      <w:bookmarkStart w:id="126" w:name="_Toc241944264"/>
      <w:r>
        <w:rPr>
          <w:rFonts w:hint="cs"/>
          <w:cs/>
        </w:rPr>
        <w:t>การปรับพื้นผิว (</w:t>
      </w:r>
      <w:r>
        <w:t>mesh</w:t>
      </w:r>
      <w:r>
        <w:rPr>
          <w:rFonts w:hint="cs"/>
          <w:cs/>
        </w:rPr>
        <w:t>)</w:t>
      </w:r>
      <w:bookmarkEnd w:id="126"/>
    </w:p>
    <w:p w14:paraId="36DAAA05" w14:textId="77777777" w:rsidR="009C4B65" w:rsidRPr="009C4B65" w:rsidRDefault="009C4B65" w:rsidP="009C4B65">
      <w:pPr>
        <w:spacing w:after="120"/>
        <w:ind w:firstLine="720"/>
      </w:pPr>
      <w:r w:rsidRPr="009C4B65">
        <w:rPr>
          <w:cs/>
          <w:lang w:bidi="th-TH"/>
        </w:rPr>
        <w:t>ขั้นตอนนี้เป็นการนำข้อมูล</w:t>
      </w:r>
      <w:r w:rsidRPr="009C4B65">
        <w:rPr>
          <w:cs/>
        </w:rPr>
        <w:t xml:space="preserve"> </w:t>
      </w:r>
      <w:r w:rsidRPr="009C4B65">
        <w:t xml:space="preserve">Point Cloud </w:t>
      </w:r>
      <w:r w:rsidRPr="009C4B65">
        <w:rPr>
          <w:cs/>
          <w:lang w:bidi="th-TH"/>
        </w:rPr>
        <w:t>มาทำการปรับพื้นผิวใหม่</w:t>
      </w:r>
      <w:r w:rsidRPr="009C4B65">
        <w:rPr>
          <w:cs/>
        </w:rPr>
        <w:t xml:space="preserve"> </w:t>
      </w:r>
      <w:r w:rsidRPr="009C4B65">
        <w:rPr>
          <w:cs/>
          <w:lang w:bidi="th-TH"/>
        </w:rPr>
        <w:t>เพื่อให้เกิดความเรียบ</w:t>
      </w:r>
      <w:r w:rsidRPr="009C4B65">
        <w:rPr>
          <w:cs/>
        </w:rPr>
        <w:t xml:space="preserve"> </w:t>
      </w:r>
      <w:r w:rsidRPr="009C4B65">
        <w:rPr>
          <w:cs/>
          <w:lang w:bidi="th-TH"/>
        </w:rPr>
        <w:t>เป็นรูปทรงและไม่มีช่องว่างระหว่างจุด</w:t>
      </w:r>
      <w:r w:rsidRPr="009C4B65">
        <w:rPr>
          <w:cs/>
        </w:rPr>
        <w:t xml:space="preserve"> </w:t>
      </w:r>
      <w:r w:rsidRPr="009C4B65">
        <w:t xml:space="preserve">Point Cloud </w:t>
      </w:r>
      <w:r w:rsidRPr="009C4B65">
        <w:rPr>
          <w:cs/>
          <w:lang w:bidi="th-TH"/>
        </w:rPr>
        <w:t>ซึ่งมีหลักการดังนี้</w:t>
      </w:r>
    </w:p>
    <w:p w14:paraId="7DB9489F" w14:textId="77777777" w:rsidR="009C4B65" w:rsidRPr="009C4B65" w:rsidRDefault="009C4B65" w:rsidP="00FF17BF">
      <w:pPr>
        <w:pStyle w:val="ListParagraph"/>
        <w:numPr>
          <w:ilvl w:val="0"/>
          <w:numId w:val="43"/>
        </w:numPr>
        <w:spacing w:after="120"/>
        <w:ind w:left="922"/>
        <w:contextualSpacing w:val="0"/>
        <w:jc w:val="thaiDistribute"/>
      </w:pPr>
      <w:r w:rsidRPr="009C4B65">
        <w:rPr>
          <w:b/>
          <w:bCs/>
          <w:cs/>
        </w:rPr>
        <w:t xml:space="preserve">การประมาณค่าระหว่างจุด: </w:t>
      </w:r>
      <w:r w:rsidRPr="009C4B65">
        <w:rPr>
          <w:cs/>
        </w:rPr>
        <w:t xml:space="preserve">สุ่มจุดตัวอย่าง </w:t>
      </w:r>
      <w:r w:rsidRPr="009C4B65">
        <w:t>20,000</w:t>
      </w:r>
      <w:r w:rsidRPr="009C4B65">
        <w:rPr>
          <w:cs/>
        </w:rPr>
        <w:t xml:space="preserve"> จุดจาก </w:t>
      </w:r>
      <w:r w:rsidRPr="009C4B65">
        <w:t xml:space="preserve">Point Cloud </w:t>
      </w:r>
      <w:r w:rsidRPr="009C4B65">
        <w:rPr>
          <w:cs/>
        </w:rPr>
        <w:t>ทั้งหมด นำมาหาระยะห่างระหว่างจุดต่อจุดและหาค่ามัธยฐาน</w:t>
      </w:r>
    </w:p>
    <w:p w14:paraId="4823EE8D" w14:textId="77777777" w:rsidR="009C4B65" w:rsidRPr="009C4B65" w:rsidRDefault="009C4B65" w:rsidP="00FF17BF">
      <w:pPr>
        <w:pStyle w:val="ListParagraph"/>
        <w:numPr>
          <w:ilvl w:val="0"/>
          <w:numId w:val="43"/>
        </w:numPr>
        <w:spacing w:after="120"/>
        <w:ind w:left="922"/>
        <w:contextualSpacing w:val="0"/>
        <w:jc w:val="thaiDistribute"/>
      </w:pPr>
      <w:r w:rsidRPr="009C4B65">
        <w:rPr>
          <w:b/>
          <w:bCs/>
          <w:cs/>
        </w:rPr>
        <w:t xml:space="preserve">การลดทอนข้อมูลแบบ </w:t>
      </w:r>
      <w:r w:rsidRPr="009C4B65">
        <w:rPr>
          <w:b/>
          <w:bCs/>
        </w:rPr>
        <w:t>Voxel Grid:</w:t>
      </w:r>
      <w:r w:rsidRPr="009C4B65">
        <w:t xml:space="preserve"> </w:t>
      </w:r>
      <w:r w:rsidRPr="009C4B65">
        <w:rPr>
          <w:cs/>
        </w:rPr>
        <w:t xml:space="preserve">ลดจำนวนจุดข้อมูลและทำให้กระจายสม่ำเสมอ โดยการแบ่งพื้นที่ออกเป็นกริด </w:t>
      </w:r>
      <w:r w:rsidRPr="009C4B65">
        <w:t>3</w:t>
      </w:r>
      <w:r w:rsidRPr="009C4B65">
        <w:rPr>
          <w:cs/>
        </w:rPr>
        <w:t xml:space="preserve"> มิติ และทำการสุ่มตัวอย่างหรือเฉลี่ยจุดที่อยู่ภายใน </w:t>
      </w:r>
      <w:r w:rsidRPr="009C4B65">
        <w:t xml:space="preserve">Voxel </w:t>
      </w:r>
      <w:r w:rsidRPr="009C4B65">
        <w:rPr>
          <w:cs/>
        </w:rPr>
        <w:t xml:space="preserve">เดียวกันให้เป็นตัวแทนเพียงจุดเดียว โดยจะถูกกำหนดด้วยพารามิเตอร์ </w:t>
      </w:r>
      <w:r w:rsidRPr="009C4B65">
        <w:t xml:space="preserve">Detail Voxel Scale </w:t>
      </w:r>
      <w:r w:rsidRPr="009C4B65">
        <w:rPr>
          <w:cs/>
        </w:rPr>
        <w:t>ไว้สำหรับกำหนดระยะห่างและความหนาแน่น</w:t>
      </w:r>
    </w:p>
    <w:p w14:paraId="25837B8E" w14:textId="77777777" w:rsidR="009C4B65" w:rsidRPr="009C4B65" w:rsidRDefault="009C4B65" w:rsidP="00FF17BF">
      <w:pPr>
        <w:pStyle w:val="ListParagraph"/>
        <w:numPr>
          <w:ilvl w:val="0"/>
          <w:numId w:val="43"/>
        </w:numPr>
        <w:spacing w:after="120"/>
        <w:ind w:left="922"/>
        <w:contextualSpacing w:val="0"/>
        <w:jc w:val="thaiDistribute"/>
      </w:pPr>
      <w:r w:rsidRPr="009C4B65">
        <w:rPr>
          <w:b/>
          <w:bCs/>
        </w:rPr>
        <w:t>Normal Estimation:</w:t>
      </w:r>
      <w:r w:rsidRPr="009C4B65">
        <w:t xml:space="preserve"> </w:t>
      </w:r>
      <w:r w:rsidRPr="009C4B65">
        <w:rPr>
          <w:cs/>
        </w:rPr>
        <w:t xml:space="preserve">ทำการหาพื้นผิวโดยหาจุดที่อยู่ใกล้กันเพื่อให้เข้าใจว่าเป็นระนาบเดียวกัน โดยจะใช้พารามิเตอร์ </w:t>
      </w:r>
      <w:r w:rsidRPr="009C4B65">
        <w:t xml:space="preserve">Normal Radius Mult </w:t>
      </w:r>
      <w:r w:rsidRPr="009C4B65">
        <w:rPr>
          <w:cs/>
        </w:rPr>
        <w:t xml:space="preserve">เป็นรัศมีในการหาจุดที่จะเป็นระนาบ และ </w:t>
      </w:r>
      <w:r w:rsidRPr="009C4B65">
        <w:t xml:space="preserve">Orient Normals K </w:t>
      </w:r>
      <w:r w:rsidRPr="009C4B65">
        <w:rPr>
          <w:cs/>
        </w:rPr>
        <w:t>เป็นค่าไว้ใช้ในการประมวณผลกลุ่มจุดในการหาทิศผิวนอกและใน</w:t>
      </w:r>
    </w:p>
    <w:p w14:paraId="4027B261" w14:textId="77777777" w:rsidR="009C4B65" w:rsidRPr="009C4B65" w:rsidRDefault="009C4B65" w:rsidP="00FF17BF">
      <w:pPr>
        <w:pStyle w:val="ListParagraph"/>
        <w:numPr>
          <w:ilvl w:val="0"/>
          <w:numId w:val="43"/>
        </w:numPr>
        <w:spacing w:after="120"/>
        <w:ind w:left="922"/>
        <w:contextualSpacing w:val="0"/>
        <w:jc w:val="thaiDistribute"/>
      </w:pPr>
      <w:r w:rsidRPr="009C4B65">
        <w:rPr>
          <w:b/>
          <w:bCs/>
        </w:rPr>
        <w:t>Screened Poisson Surface Reconstruction:</w:t>
      </w:r>
      <w:r w:rsidRPr="009C4B65">
        <w:t xml:space="preserve"> </w:t>
      </w:r>
      <w:r w:rsidRPr="009C4B65">
        <w:rPr>
          <w:cs/>
        </w:rPr>
        <w:t xml:space="preserve">สร้างพื้นผิวบนเขตหรือระนาบที่แบ่งทิศผิวนอกและใน โดยสร้างสามเหลี่ยมหลายๆชิ้นมาประกอบกัน ทั้งนี้มีการใช้พารามิเตอร์เป็น </w:t>
      </w:r>
      <w:r w:rsidRPr="009C4B65">
        <w:t xml:space="preserve">Force Poisson Depth </w:t>
      </w:r>
      <w:r w:rsidRPr="009C4B65">
        <w:rPr>
          <w:cs/>
        </w:rPr>
        <w:t>เป็นการกำหนดจำนวนสามเหลี่ยมในการสร้างผิว</w:t>
      </w:r>
    </w:p>
    <w:p w14:paraId="4DF30B21" w14:textId="77777777" w:rsidR="009C4B65" w:rsidRPr="009C4B65" w:rsidRDefault="009C4B65" w:rsidP="00FF17BF">
      <w:pPr>
        <w:pStyle w:val="ListParagraph"/>
        <w:numPr>
          <w:ilvl w:val="0"/>
          <w:numId w:val="43"/>
        </w:numPr>
        <w:spacing w:after="120"/>
        <w:ind w:left="922"/>
        <w:contextualSpacing w:val="0"/>
        <w:jc w:val="thaiDistribute"/>
      </w:pPr>
      <w:r w:rsidRPr="009C4B65">
        <w:rPr>
          <w:b/>
          <w:bCs/>
        </w:rPr>
        <w:t>Tiered Distance Trimming:</w:t>
      </w:r>
      <w:r w:rsidRPr="009C4B65">
        <w:t xml:space="preserve"> </w:t>
      </w:r>
      <w:r w:rsidR="009C41CA" w:rsidRPr="009C41CA">
        <w:rPr>
          <w:cs/>
        </w:rPr>
        <w:t xml:space="preserve">ตัดผิวส่วนเกินออก โดยการนำผิวมาวัดระยะห่างกับจุด </w:t>
      </w:r>
      <w:r w:rsidR="009C41CA" w:rsidRPr="009C41CA">
        <w:t xml:space="preserve">Point Cloud </w:t>
      </w:r>
      <w:r w:rsidR="009C41CA" w:rsidRPr="009C41CA">
        <w:rPr>
          <w:cs/>
        </w:rPr>
        <w:t xml:space="preserve">และเปรียบเทียบกับค่ามัธยฐานระยะห่างระหว่างจุดต่อจุด ซึ่งมีการแบ่งเป็น 3 ช่วงจากพารามิเตอร์ </w:t>
      </w:r>
      <w:r w:rsidR="009C41CA" w:rsidRPr="009C41CA">
        <w:t xml:space="preserve">Poisson Tier Mult </w:t>
      </w:r>
      <w:r w:rsidR="009C41CA" w:rsidRPr="009C41CA">
        <w:rPr>
          <w:cs/>
        </w:rPr>
        <w:t>และค่ามัธยฐานข้างต้น คือ ช่วงที่เก็บไว้แน่นอน</w:t>
      </w:r>
      <w:r w:rsidR="009C41CA" w:rsidRPr="009C41CA">
        <w:t xml:space="preserve">, </w:t>
      </w:r>
      <w:r w:rsidR="009C41CA" w:rsidRPr="009C41CA">
        <w:rPr>
          <w:cs/>
        </w:rPr>
        <w:t>ช่วงที่เก็บไว้ถ้ามีจุดอ้างอิงขั้นต่ำ และช่วงที่ตัดออก</w:t>
      </w:r>
    </w:p>
    <w:p w14:paraId="7FFECD4C" w14:textId="77777777" w:rsidR="009C4B65" w:rsidRDefault="009C4B65" w:rsidP="00FF17BF">
      <w:pPr>
        <w:pStyle w:val="ListParagraph"/>
        <w:numPr>
          <w:ilvl w:val="0"/>
          <w:numId w:val="43"/>
        </w:numPr>
        <w:jc w:val="thaiDistribute"/>
      </w:pPr>
      <w:r w:rsidRPr="009C4B65">
        <w:rPr>
          <w:b/>
          <w:bCs/>
          <w:cs/>
        </w:rPr>
        <w:t xml:space="preserve">การถ่ายทอดสีและ </w:t>
      </w:r>
      <w:r w:rsidRPr="009C4B65">
        <w:rPr>
          <w:b/>
          <w:bCs/>
        </w:rPr>
        <w:t>Tone Mapping:</w:t>
      </w:r>
      <w:r w:rsidRPr="009C4B65">
        <w:t xml:space="preserve"> </w:t>
      </w:r>
      <w:r w:rsidRPr="009C4B65">
        <w:rPr>
          <w:cs/>
        </w:rPr>
        <w:t xml:space="preserve">ใส่สีให้กับผิวโดยการหาจุดใกล้เคียงตามที่กำหนดในพารามิเตอร์ </w:t>
      </w:r>
      <w:r w:rsidRPr="009C4B65">
        <w:t xml:space="preserve">k </w:t>
      </w:r>
      <w:r w:rsidRPr="009C4B65">
        <w:rPr>
          <w:cs/>
        </w:rPr>
        <w:t xml:space="preserve">แล้วผสมสีตามสัดส่วนของระยะห่าง เพื่อไม่ให้เกิดความเบลอหรือ </w:t>
      </w:r>
      <w:r w:rsidRPr="009C4B65">
        <w:t xml:space="preserve">noise </w:t>
      </w:r>
      <w:r w:rsidRPr="009C4B65">
        <w:rPr>
          <w:cs/>
        </w:rPr>
        <w:t xml:space="preserve">จากนั้นจึงทำการปรับความสว่างและความมืดไม่ให้มากเกินไปจาก </w:t>
      </w:r>
      <w:r w:rsidRPr="009C4B65">
        <w:t>Tone Mapping</w:t>
      </w:r>
    </w:p>
    <w:p w14:paraId="6D16D46B" w14:textId="77777777" w:rsidR="009C4B65" w:rsidRPr="009C4B65" w:rsidRDefault="009C4B65" w:rsidP="007F7223">
      <w:pPr>
        <w:pStyle w:val="ENG-H3"/>
      </w:pPr>
      <w:bookmarkStart w:id="127" w:name="_Toc241944265"/>
      <w:r w:rsidRPr="009C4B65">
        <w:rPr>
          <w:cs/>
        </w:rPr>
        <w:t>การตรวจจับระนาบ</w:t>
      </w:r>
      <w:bookmarkEnd w:id="127"/>
    </w:p>
    <w:p w14:paraId="1FDFF7CC" w14:textId="77777777" w:rsidR="009C4B65" w:rsidRPr="009C4B65" w:rsidRDefault="009C4B65" w:rsidP="009C4B65">
      <w:pPr>
        <w:spacing w:after="120"/>
        <w:ind w:firstLine="720"/>
        <w:jc w:val="thaiDistribute"/>
      </w:pPr>
      <w:r w:rsidRPr="009C4B65">
        <w:rPr>
          <w:cs/>
          <w:lang w:bidi="th-TH"/>
        </w:rPr>
        <w:t>ขั้นตอนนี้เป็นการเลือกระนาบที่ต้องการ</w:t>
      </w:r>
      <w:r w:rsidRPr="009C4B65">
        <w:rPr>
          <w:cs/>
        </w:rPr>
        <w:t xml:space="preserve"> </w:t>
      </w:r>
      <w:r w:rsidRPr="009C4B65">
        <w:rPr>
          <w:cs/>
          <w:lang w:bidi="th-TH"/>
        </w:rPr>
        <w:t>เพื่อนำไปถ่ายรูปและตรวจสอบ</w:t>
      </w:r>
      <w:r w:rsidRPr="009C4B65">
        <w:rPr>
          <w:cs/>
        </w:rPr>
        <w:t xml:space="preserve"> </w:t>
      </w:r>
      <w:r w:rsidRPr="009C4B65">
        <w:rPr>
          <w:cs/>
          <w:lang w:bidi="th-TH"/>
        </w:rPr>
        <w:t>โดยมีหลักการดังนี้</w:t>
      </w:r>
    </w:p>
    <w:p w14:paraId="6E320860" w14:textId="77777777" w:rsidR="009C4B65" w:rsidRPr="009C4B65" w:rsidRDefault="009C4B65" w:rsidP="00FF17BF">
      <w:pPr>
        <w:pStyle w:val="ListParagraph"/>
        <w:numPr>
          <w:ilvl w:val="0"/>
          <w:numId w:val="43"/>
        </w:numPr>
        <w:spacing w:after="120"/>
        <w:ind w:left="922"/>
        <w:contextualSpacing w:val="0"/>
        <w:jc w:val="thaiDistribute"/>
      </w:pPr>
      <w:r w:rsidRPr="009C4B65">
        <w:rPr>
          <w:b/>
          <w:bCs/>
        </w:rPr>
        <w:t>Greedy Normal Clustering:</w:t>
      </w:r>
      <w:r w:rsidRPr="009C4B65">
        <w:t xml:space="preserve"> </w:t>
      </w:r>
      <w:r w:rsidRPr="009C4B65">
        <w:rPr>
          <w:cs/>
        </w:rPr>
        <w:t xml:space="preserve">ระบบจับกลุ่มพื้นผิว โดยเลือกพื้นผิวสามเหลี่ยม </w:t>
      </w:r>
      <w:r w:rsidRPr="009C4B65">
        <w:t>1</w:t>
      </w:r>
      <w:r w:rsidRPr="009C4B65">
        <w:rPr>
          <w:cs/>
        </w:rPr>
        <w:t xml:space="preserve"> ส่วนแล้วดึงสามเหลี่ยมบริเวณรอบเข้ามา โดยมีเงื่อนไขว่า ถ้าสามเหลี่ยมนั้นมีพารามิเตอร์หรือมุมเกิน </w:t>
      </w:r>
      <w:r w:rsidRPr="009C4B65">
        <w:t>18</w:t>
      </w:r>
      <w:r w:rsidRPr="009C4B65">
        <w:rPr>
          <w:cs/>
        </w:rPr>
        <w:t xml:space="preserve"> องศาจะไม่ใช่กลุ่มเดียวกัน ทำซ้ำๆจนจับกลุ่มให้ครบทุกผิวสามเหลี่ยม</w:t>
      </w:r>
    </w:p>
    <w:p w14:paraId="10783EB8" w14:textId="77777777" w:rsidR="009C4B65" w:rsidRPr="009C4B65" w:rsidRDefault="009C4B65" w:rsidP="00FF17BF">
      <w:pPr>
        <w:pStyle w:val="ListParagraph"/>
        <w:numPr>
          <w:ilvl w:val="0"/>
          <w:numId w:val="43"/>
        </w:numPr>
        <w:spacing w:after="120"/>
        <w:ind w:left="922"/>
        <w:contextualSpacing w:val="0"/>
        <w:jc w:val="thaiDistribute"/>
      </w:pPr>
      <w:r w:rsidRPr="009C4B65">
        <w:rPr>
          <w:b/>
          <w:bCs/>
          <w:cs/>
        </w:rPr>
        <w:t xml:space="preserve">การแยก </w:t>
      </w:r>
      <w:r w:rsidRPr="009C4B65">
        <w:rPr>
          <w:b/>
          <w:bCs/>
        </w:rPr>
        <w:t>Connected Components:</w:t>
      </w:r>
      <w:r w:rsidRPr="009C4B65">
        <w:t xml:space="preserve"> </w:t>
      </w:r>
      <w:r w:rsidRPr="009C4B65">
        <w:rPr>
          <w:cs/>
        </w:rPr>
        <w:t xml:space="preserve">จัดกลุ่มใหม่โดยใช้เกณฑ์ในการแยกเป็นต้องมีขอบที่เชื่อมติดกัน นับเป็นระนาบเดียวกัน การทำแบบนี้ส่งผลให้ ด้านที่อยู่ตรงข้ามกันถูกแยกออกจากกัน ทั้งนี้ระนาบที่แยกออกมามีเงื่อนไขอยู่ว่าต้องมีผิวสามเหลี่ยมอย่างน้อย </w:t>
      </w:r>
      <w:r w:rsidRPr="009C4B65">
        <w:t>120</w:t>
      </w:r>
      <w:r w:rsidRPr="009C4B65">
        <w:rPr>
          <w:cs/>
        </w:rPr>
        <w:t xml:space="preserve"> หน่วย และพื้นที่ต้องมากกว่าร้อยละ </w:t>
      </w:r>
      <w:r w:rsidRPr="009C4B65">
        <w:t>10</w:t>
      </w:r>
      <w:r w:rsidRPr="009C4B65">
        <w:rPr>
          <w:cs/>
        </w:rPr>
        <w:t xml:space="preserve"> ของผิวรวม เพื่อป้องกันการแยกระนาบเป็นชิ้นส่วนเล็กที่ไม่นำไปสามารถใช้งานได้จริง</w:t>
      </w:r>
    </w:p>
    <w:p w14:paraId="700AC56C" w14:textId="77777777" w:rsidR="009C4B65" w:rsidRPr="009C4B65" w:rsidRDefault="009C4B65" w:rsidP="00FF17BF">
      <w:pPr>
        <w:pStyle w:val="ListParagraph"/>
        <w:numPr>
          <w:ilvl w:val="0"/>
          <w:numId w:val="43"/>
        </w:numPr>
        <w:spacing w:after="120"/>
        <w:ind w:left="922"/>
        <w:contextualSpacing w:val="0"/>
        <w:jc w:val="thaiDistribute"/>
      </w:pPr>
      <w:r w:rsidRPr="009C4B65">
        <w:rPr>
          <w:b/>
          <w:bCs/>
          <w:cs/>
        </w:rPr>
        <w:t xml:space="preserve">การหาทิศทางระนาบและประเมินคุณภาพของ </w:t>
      </w:r>
      <w:r w:rsidRPr="009C4B65">
        <w:rPr>
          <w:b/>
          <w:bCs/>
        </w:rPr>
        <w:t>Patch:</w:t>
      </w:r>
      <w:r w:rsidRPr="009C4B65">
        <w:t xml:space="preserve"> </w:t>
      </w:r>
      <w:r w:rsidRPr="009C4B65">
        <w:rPr>
          <w:cs/>
        </w:rPr>
        <w:t xml:space="preserve">เมื่อได้กลุ่มสามเหลี่ยมที่กลายเป็น </w:t>
      </w:r>
      <w:r w:rsidRPr="009C4B65">
        <w:t xml:space="preserve">Patch </w:t>
      </w:r>
      <w:r w:rsidRPr="009C4B65">
        <w:rPr>
          <w:cs/>
        </w:rPr>
        <w:t xml:space="preserve">แล้ว จะทำการหาว่าแต่ละ </w:t>
      </w:r>
      <w:r w:rsidRPr="009C4B65">
        <w:t xml:space="preserve">patch </w:t>
      </w:r>
      <w:r w:rsidRPr="009C4B65">
        <w:rPr>
          <w:cs/>
        </w:rPr>
        <w:t>เป็นระนาบในทิศไหน โดยดูการกระจายตัวของจุดทั้งหมด ถ้า</w:t>
      </w:r>
      <w:r w:rsidR="00AA6986">
        <w:rPr>
          <w:rFonts w:hint="cs"/>
          <w:cs/>
        </w:rPr>
        <w:t>ทิศการ</w:t>
      </w:r>
      <w:r w:rsidRPr="009C4B65">
        <w:rPr>
          <w:cs/>
        </w:rPr>
        <w:t>กระจายน้อยสุดจะเป็นทิศตั้งฉากกับระนาบ (</w:t>
      </w:r>
      <w:r w:rsidRPr="009C4B65">
        <w:t xml:space="preserve">Normal </w:t>
      </w:r>
      <w:r w:rsidRPr="009C4B65">
        <w:rPr>
          <w:cs/>
        </w:rPr>
        <w:t xml:space="preserve">ของ </w:t>
      </w:r>
      <w:r w:rsidRPr="009C4B65">
        <w:t xml:space="preserve">patch) </w:t>
      </w:r>
      <w:r w:rsidRPr="009C4B65">
        <w:rPr>
          <w:cs/>
        </w:rPr>
        <w:t xml:space="preserve">หลังจากนั้นจึงได้ประเมินคุณภาพของ </w:t>
      </w:r>
      <w:r w:rsidRPr="009C4B65">
        <w:t xml:space="preserve">patch </w:t>
      </w:r>
      <w:r w:rsidRPr="009C4B65">
        <w:rPr>
          <w:cs/>
        </w:rPr>
        <w:t xml:space="preserve">ว่าเหมาะสมหรือไม่จากค่า </w:t>
      </w:r>
      <w:r w:rsidRPr="009C4B65">
        <w:t xml:space="preserve">Residual </w:t>
      </w:r>
      <w:r w:rsidRPr="009C4B65">
        <w:rPr>
          <w:cs/>
        </w:rPr>
        <w:t xml:space="preserve">บอกความขรุขระของผิว ถ้ามากเกินไปจะถูกตัดออกในขั้นตอนถัดไป และค่า </w:t>
      </w:r>
      <w:r w:rsidRPr="009C4B65">
        <w:t xml:space="preserve">Aspect Ratio </w:t>
      </w:r>
      <w:r w:rsidRPr="009C4B65">
        <w:rPr>
          <w:cs/>
        </w:rPr>
        <w:t xml:space="preserve">คืออัตราส่วนด้านสั้นและยาว ถ้าใกล้ </w:t>
      </w:r>
      <w:r w:rsidRPr="009C4B65">
        <w:t>0</w:t>
      </w:r>
      <w:r w:rsidRPr="009C4B65">
        <w:rPr>
          <w:cs/>
        </w:rPr>
        <w:t xml:space="preserve"> มากเกินไปจะถูกตัดออก</w:t>
      </w:r>
    </w:p>
    <w:p w14:paraId="6844C35B" w14:textId="77777777" w:rsidR="009C4B65" w:rsidRPr="009C4B65" w:rsidRDefault="009C4B65" w:rsidP="00FF17BF">
      <w:pPr>
        <w:pStyle w:val="ListParagraph"/>
        <w:numPr>
          <w:ilvl w:val="0"/>
          <w:numId w:val="43"/>
        </w:numPr>
        <w:spacing w:after="120"/>
        <w:ind w:left="922"/>
        <w:contextualSpacing w:val="0"/>
        <w:jc w:val="thaiDistribute"/>
      </w:pPr>
      <w:r w:rsidRPr="009C4B65">
        <w:rPr>
          <w:b/>
          <w:bCs/>
          <w:cs/>
        </w:rPr>
        <w:t xml:space="preserve">การบังคับทิศ </w:t>
      </w:r>
      <w:r w:rsidRPr="009C4B65">
        <w:rPr>
          <w:b/>
          <w:bCs/>
        </w:rPr>
        <w:t xml:space="preserve">Normal </w:t>
      </w:r>
      <w:r w:rsidRPr="009C4B65">
        <w:rPr>
          <w:b/>
          <w:bCs/>
          <w:cs/>
        </w:rPr>
        <w:t>ให้ชี้ออกนอก:</w:t>
      </w:r>
      <w:r w:rsidRPr="009C4B65">
        <w:rPr>
          <w:cs/>
        </w:rPr>
        <w:t xml:space="preserve"> ตรวจสอบ </w:t>
      </w:r>
      <w:r w:rsidRPr="009C4B65">
        <w:t xml:space="preserve">patch </w:t>
      </w:r>
      <w:r w:rsidRPr="009C4B65">
        <w:rPr>
          <w:cs/>
        </w:rPr>
        <w:t>ว่าชี้ออกนอกวัตถุไหม โดยเปรียบเทียบว่าตำแหน่งกล้องสมมติ (</w:t>
      </w:r>
      <w:r w:rsidRPr="009C4B65">
        <w:t xml:space="preserve">center + normal × dist) </w:t>
      </w:r>
      <w:r w:rsidRPr="009C4B65">
        <w:rPr>
          <w:cs/>
        </w:rPr>
        <w:t xml:space="preserve">อยู่ไกลจากกึ่งกลางของวัตถุมากกว่ากึ่งกลางของ </w:t>
      </w:r>
      <w:r w:rsidRPr="009C4B65">
        <w:t xml:space="preserve">patch </w:t>
      </w:r>
      <w:r w:rsidRPr="009C4B65">
        <w:rPr>
          <w:cs/>
        </w:rPr>
        <w:t xml:space="preserve">เองหรือไม่ ถ้าไม่ใช่แสดงว่า </w:t>
      </w:r>
      <w:r w:rsidRPr="009C4B65">
        <w:t xml:space="preserve">normal </w:t>
      </w:r>
      <w:r w:rsidRPr="009C4B65">
        <w:rPr>
          <w:cs/>
        </w:rPr>
        <w:t>ชี้ผิดทิศ ระบบทำการกลับทิศให้อัตโนมัติ เพื่อป้องกันการวางกล้องถ่ายจากด้านผิด</w:t>
      </w:r>
    </w:p>
    <w:p w14:paraId="31077577" w14:textId="77777777" w:rsidR="009C4B65" w:rsidRPr="009C4B65" w:rsidRDefault="009C4B65" w:rsidP="00FF17BF">
      <w:pPr>
        <w:pStyle w:val="ListParagraph"/>
        <w:numPr>
          <w:ilvl w:val="0"/>
          <w:numId w:val="43"/>
        </w:numPr>
        <w:spacing w:after="120"/>
        <w:ind w:left="922"/>
        <w:contextualSpacing w:val="0"/>
        <w:jc w:val="thaiDistribute"/>
      </w:pPr>
      <w:r w:rsidRPr="009C4B65">
        <w:rPr>
          <w:b/>
          <w:bCs/>
          <w:cs/>
        </w:rPr>
        <w:t xml:space="preserve">การรวม </w:t>
      </w:r>
      <w:r w:rsidRPr="009C4B65">
        <w:rPr>
          <w:b/>
          <w:bCs/>
        </w:rPr>
        <w:t xml:space="preserve">Patch </w:t>
      </w:r>
      <w:r w:rsidRPr="009C4B65">
        <w:rPr>
          <w:b/>
          <w:bCs/>
          <w:cs/>
        </w:rPr>
        <w:t>ที่แตกออกเป็นชิ้น:</w:t>
      </w:r>
      <w:r w:rsidRPr="009C4B65">
        <w:rPr>
          <w:cs/>
        </w:rPr>
        <w:t xml:space="preserve"> ผิวระนาบเดียวกันที่มีรายละเอียดบนพื้นผิว เช่น รอยต่อ เหล็กยื่น หรือร่องน้ำ อาจถูก </w:t>
      </w:r>
      <w:r w:rsidRPr="009C4B65">
        <w:t xml:space="preserve">clustering </w:t>
      </w:r>
      <w:r w:rsidRPr="009C4B65">
        <w:rPr>
          <w:cs/>
        </w:rPr>
        <w:t xml:space="preserve">แบ่งออกเป็นหลาย </w:t>
      </w:r>
      <w:r w:rsidRPr="009C4B65">
        <w:t xml:space="preserve">patch </w:t>
      </w:r>
      <w:r w:rsidRPr="009C4B65">
        <w:rPr>
          <w:cs/>
        </w:rPr>
        <w:t xml:space="preserve">ระบบจึงรวม </w:t>
      </w:r>
      <w:r w:rsidRPr="009C4B65">
        <w:t xml:space="preserve">patch </w:t>
      </w:r>
      <w:r w:rsidRPr="009C4B65">
        <w:rPr>
          <w:cs/>
        </w:rPr>
        <w:t xml:space="preserve">เหล่านี้กลับมาโดยเปรียบเทียบทีละคู่ว่า </w:t>
      </w:r>
      <w:r w:rsidRPr="009C4B65">
        <w:t xml:space="preserve">normal </w:t>
      </w:r>
      <w:r w:rsidRPr="009C4B65">
        <w:rPr>
          <w:cs/>
        </w:rPr>
        <w:t xml:space="preserve">ต่างกันไม่เกิน </w:t>
      </w:r>
      <w:r w:rsidRPr="009C4B65">
        <w:t>7</w:t>
      </w:r>
      <w:r w:rsidRPr="009C4B65">
        <w:rPr>
          <w:cs/>
        </w:rPr>
        <w:t xml:space="preserve"> องศา และ </w:t>
      </w:r>
      <w:r w:rsidRPr="009C4B65">
        <w:t xml:space="preserve">plane offset </w:t>
      </w:r>
      <w:r w:rsidRPr="009C4B65">
        <w:rPr>
          <w:cs/>
        </w:rPr>
        <w:t xml:space="preserve">ไม่เกิน </w:t>
      </w:r>
      <w:r w:rsidRPr="009C4B65">
        <w:t xml:space="preserve">3 × voxel size </w:t>
      </w:r>
      <w:r w:rsidRPr="009C4B65">
        <w:rPr>
          <w:cs/>
        </w:rPr>
        <w:t xml:space="preserve">โดยจะนำมารวมและหาค่าศูนย์กลางและ </w:t>
      </w:r>
      <w:r w:rsidRPr="009C4B65">
        <w:t xml:space="preserve">normal </w:t>
      </w:r>
      <w:r w:rsidRPr="009C4B65">
        <w:rPr>
          <w:cs/>
        </w:rPr>
        <w:t>ใหม่</w:t>
      </w:r>
    </w:p>
    <w:p w14:paraId="0632364B" w14:textId="77777777" w:rsidR="009C4B65" w:rsidRPr="009C4B65" w:rsidRDefault="009C4B65" w:rsidP="00FF17BF">
      <w:pPr>
        <w:pStyle w:val="ListParagraph"/>
        <w:numPr>
          <w:ilvl w:val="0"/>
          <w:numId w:val="43"/>
        </w:numPr>
        <w:spacing w:after="120"/>
        <w:ind w:left="922"/>
        <w:contextualSpacing w:val="0"/>
        <w:jc w:val="thaiDistribute"/>
      </w:pPr>
      <w:r w:rsidRPr="009C4B65">
        <w:rPr>
          <w:b/>
          <w:bCs/>
          <w:cs/>
        </w:rPr>
        <w:t xml:space="preserve">การตัด </w:t>
      </w:r>
      <w:r w:rsidRPr="009C4B65">
        <w:rPr>
          <w:b/>
          <w:bCs/>
        </w:rPr>
        <w:t xml:space="preserve">Patch </w:t>
      </w:r>
      <w:r w:rsidRPr="009C4B65">
        <w:rPr>
          <w:b/>
          <w:bCs/>
          <w:cs/>
        </w:rPr>
        <w:t>ซ้ำออก:</w:t>
      </w:r>
      <w:r w:rsidRPr="009C4B65">
        <w:rPr>
          <w:cs/>
        </w:rPr>
        <w:t xml:space="preserve"> หลังจาก </w:t>
      </w:r>
      <w:r w:rsidRPr="009C4B65">
        <w:t xml:space="preserve">merge </w:t>
      </w:r>
      <w:r w:rsidRPr="009C4B65">
        <w:rPr>
          <w:cs/>
        </w:rPr>
        <w:t xml:space="preserve">แล้ว ยังอาจมี </w:t>
      </w:r>
      <w:r w:rsidRPr="009C4B65">
        <w:t xml:space="preserve">patch </w:t>
      </w:r>
      <w:r w:rsidRPr="009C4B65">
        <w:rPr>
          <w:cs/>
        </w:rPr>
        <w:t xml:space="preserve">ที่เป็นระนาบเดียวกันซ้ำอยู่ ระบบเปรียบเทียบทุกคู่ของ </w:t>
      </w:r>
      <w:r w:rsidRPr="009C4B65">
        <w:t xml:space="preserve">patch </w:t>
      </w:r>
      <w:r w:rsidRPr="009C4B65">
        <w:rPr>
          <w:cs/>
        </w:rPr>
        <w:t xml:space="preserve">โดยถือว่าซ้ำกันเมื่อ </w:t>
      </w:r>
      <w:r w:rsidRPr="009C4B65">
        <w:t xml:space="preserve">normal </w:t>
      </w:r>
      <w:r w:rsidRPr="009C4B65">
        <w:rPr>
          <w:cs/>
        </w:rPr>
        <w:t xml:space="preserve">ต่างกันไม่เกิน </w:t>
      </w:r>
      <w:r w:rsidRPr="009C4B65">
        <w:t>6°</w:t>
      </w:r>
      <w:r w:rsidRPr="009C4B65">
        <w:rPr>
          <w:cs/>
        </w:rPr>
        <w:t xml:space="preserve"> และระยะห่างระหว่างระนาบ (</w:t>
      </w:r>
      <w:r w:rsidRPr="009C4B65">
        <w:t xml:space="preserve">plane offset) </w:t>
      </w:r>
      <w:r w:rsidRPr="009C4B65">
        <w:rPr>
          <w:cs/>
        </w:rPr>
        <w:t xml:space="preserve">ไม่เกิน </w:t>
      </w:r>
      <w:r w:rsidRPr="009C4B65">
        <w:t>2.0</w:t>
      </w:r>
      <w:r w:rsidRPr="009C4B65">
        <w:rPr>
          <w:cs/>
        </w:rPr>
        <w:t xml:space="preserve"> เมตร เมื่อพบ </w:t>
      </w:r>
      <w:r w:rsidRPr="009C4B65">
        <w:t xml:space="preserve">patch </w:t>
      </w:r>
      <w:r w:rsidRPr="009C4B65">
        <w:rPr>
          <w:cs/>
        </w:rPr>
        <w:t>ซ้ำจะเก็บเฉพาะอันที่มีพื้นที่มากกว่าไว้</w:t>
      </w:r>
    </w:p>
    <w:p w14:paraId="4F59897A" w14:textId="77777777" w:rsidR="009C4B65" w:rsidRDefault="009C4B65" w:rsidP="00FF17BF">
      <w:pPr>
        <w:pStyle w:val="ListParagraph"/>
        <w:numPr>
          <w:ilvl w:val="0"/>
          <w:numId w:val="43"/>
        </w:numPr>
        <w:spacing w:after="120"/>
        <w:ind w:left="922"/>
        <w:contextualSpacing w:val="0"/>
        <w:jc w:val="thaiDistribute"/>
      </w:pPr>
      <w:r w:rsidRPr="009C4B65">
        <w:rPr>
          <w:b/>
          <w:bCs/>
          <w:cs/>
        </w:rPr>
        <w:t xml:space="preserve">การเลือก </w:t>
      </w:r>
      <w:r w:rsidRPr="009C4B65">
        <w:rPr>
          <w:b/>
          <w:bCs/>
        </w:rPr>
        <w:t xml:space="preserve">Patch </w:t>
      </w:r>
      <w:r w:rsidRPr="009C4B65">
        <w:rPr>
          <w:b/>
          <w:bCs/>
          <w:cs/>
        </w:rPr>
        <w:t xml:space="preserve">เป้าหมาย: </w:t>
      </w:r>
      <w:r w:rsidRPr="009C4B65">
        <w:rPr>
          <w:cs/>
        </w:rPr>
        <w:t xml:space="preserve">การเลือกเฉพาะที่ต้องการถ่าย ถูกแบ่งเป็นสองโหมดตามประเภทชิ้นส่วน โหมดแรกคือ </w:t>
      </w:r>
      <w:r w:rsidRPr="009C4B65">
        <w:t xml:space="preserve">DECK mode </w:t>
      </w:r>
      <w:r w:rsidRPr="009C4B65">
        <w:rPr>
          <w:cs/>
        </w:rPr>
        <w:t xml:space="preserve">สำหรับพื้นสะพาน กรองเฉพาะ </w:t>
      </w:r>
      <w:r w:rsidRPr="009C4B65">
        <w:t xml:space="preserve">patch </w:t>
      </w:r>
      <w:r w:rsidRPr="009C4B65">
        <w:rPr>
          <w:cs/>
        </w:rPr>
        <w:t xml:space="preserve">ที่ </w:t>
      </w:r>
      <w:r w:rsidRPr="009C4B65">
        <w:t>|normal · Z| &gt; 0.99</w:t>
      </w:r>
      <w:r w:rsidRPr="009C4B65">
        <w:rPr>
          <w:cs/>
        </w:rPr>
        <w:t xml:space="preserve"> ซึ่งหมายถึงระนาบที่เกือบขนานกับพื้นโดยสมบูรณ์ เอียงได้ไม่เกิน </w:t>
      </w:r>
      <w:r w:rsidRPr="009C4B65">
        <w:t>8</w:t>
      </w:r>
      <w:r w:rsidRPr="009C4B65">
        <w:rPr>
          <w:cs/>
        </w:rPr>
        <w:t xml:space="preserve"> องศา แล้วเลือกเฉพาะอันที่ใหญ่สุด </w:t>
      </w:r>
      <w:r w:rsidRPr="009C4B65">
        <w:t>1</w:t>
      </w:r>
      <w:r w:rsidRPr="009C4B65">
        <w:rPr>
          <w:cs/>
        </w:rPr>
        <w:t xml:space="preserve"> อัน ส่วนอีกโหมดคือ </w:t>
      </w:r>
      <w:r w:rsidRPr="009C4B65">
        <w:t xml:space="preserve">ROT90_4SIDES mode </w:t>
      </w:r>
      <w:r w:rsidRPr="009C4B65">
        <w:rPr>
          <w:cs/>
        </w:rPr>
        <w:t xml:space="preserve">สำหรับ </w:t>
      </w:r>
      <w:r w:rsidRPr="009C4B65">
        <w:t xml:space="preserve">Girder, Cap Beam </w:t>
      </w:r>
      <w:r w:rsidRPr="009C4B65">
        <w:rPr>
          <w:cs/>
        </w:rPr>
        <w:t xml:space="preserve">และ </w:t>
      </w:r>
      <w:r w:rsidRPr="009C4B65">
        <w:t xml:space="preserve">Pier </w:t>
      </w:r>
      <w:r w:rsidRPr="009C4B65">
        <w:rPr>
          <w:cs/>
        </w:rPr>
        <w:t xml:space="preserve">ระบบกรอง </w:t>
      </w:r>
      <w:r w:rsidRPr="009C4B65">
        <w:t xml:space="preserve">patch </w:t>
      </w:r>
      <w:r w:rsidRPr="009C4B65">
        <w:rPr>
          <w:cs/>
        </w:rPr>
        <w:t xml:space="preserve">ที่ไม่ผ่านเกณฑ์คุณภาพออกก่อน หลังจากนั้นระบบดูว่า </w:t>
      </w:r>
      <w:r w:rsidRPr="009C4B65">
        <w:t xml:space="preserve">patch </w:t>
      </w:r>
      <w:r w:rsidRPr="009C4B65">
        <w:rPr>
          <w:cs/>
        </w:rPr>
        <w:t xml:space="preserve">ทั้งหมดส่วนใหญ่หันหน้าไปทิศไหน โดยนับว่า </w:t>
      </w:r>
      <w:r w:rsidRPr="009C4B65">
        <w:t xml:space="preserve">patch </w:t>
      </w:r>
      <w:r w:rsidRPr="009C4B65">
        <w:rPr>
          <w:cs/>
        </w:rPr>
        <w:t xml:space="preserve">กลุ่มใหญ่ที่สุดหันหน้าไปทิศประมาณกี่องศา ทิศนั้นกลายเป็นแกนหลัก เลือก </w:t>
      </w:r>
      <w:r w:rsidRPr="009C4B65">
        <w:t>patch 1</w:t>
      </w:r>
      <w:r w:rsidRPr="009C4B65">
        <w:rPr>
          <w:cs/>
        </w:rPr>
        <w:t xml:space="preserve"> อันสำหรับแต่ละทิศจากทั้ง </w:t>
      </w:r>
      <w:r w:rsidRPr="009C4B65">
        <w:t>4</w:t>
      </w:r>
      <w:r w:rsidRPr="009C4B65">
        <w:rPr>
          <w:cs/>
        </w:rPr>
        <w:t xml:space="preserve"> ทิศ (หน้า หลัง ซ้าย ขวา) โดย </w:t>
      </w:r>
      <w:r w:rsidRPr="009C4B65">
        <w:t xml:space="preserve">patch </w:t>
      </w:r>
      <w:r w:rsidRPr="009C4B65">
        <w:rPr>
          <w:cs/>
        </w:rPr>
        <w:t xml:space="preserve">ที่จะถูกเลือกต้องผ่าน </w:t>
      </w:r>
      <w:r w:rsidRPr="009C4B65">
        <w:t>3</w:t>
      </w:r>
      <w:r w:rsidRPr="009C4B65">
        <w:rPr>
          <w:cs/>
        </w:rPr>
        <w:t xml:space="preserve"> เงื่อนไขพร้อมกัน ได้แก่ </w:t>
      </w:r>
      <w:r w:rsidRPr="009C4B65">
        <w:t xml:space="preserve">normal </w:t>
      </w:r>
      <w:r w:rsidRPr="009C4B65">
        <w:rPr>
          <w:cs/>
        </w:rPr>
        <w:t xml:space="preserve">ต้องชี้ใกล้ทิศเป้าหมายพอ ต้องอยู่ที่ผิวด้านนอกของโครงสร้างจริงๆ ไม่ใช่ผนังด้านใน และต้องมีขนาดใหญ่พอเมื่อเทียบกับ </w:t>
      </w:r>
      <w:r w:rsidRPr="009C4B65">
        <w:t xml:space="preserve">patch </w:t>
      </w:r>
      <w:r w:rsidRPr="009C4B65">
        <w:rPr>
          <w:cs/>
        </w:rPr>
        <w:t xml:space="preserve">ที่ใหญ่สุด สุดท้ายระบบจะค้นหา </w:t>
      </w:r>
      <w:r w:rsidRPr="009C4B65">
        <w:t xml:space="preserve">patch </w:t>
      </w:r>
      <w:r w:rsidRPr="009C4B65">
        <w:rPr>
          <w:cs/>
        </w:rPr>
        <w:t xml:space="preserve">ระนาบนอน (บนและล่าง) โดยกรองจาก </w:t>
      </w:r>
      <w:r w:rsidRPr="009C4B65">
        <w:t xml:space="preserve">patch </w:t>
      </w:r>
      <w:r w:rsidRPr="009C4B65">
        <w:rPr>
          <w:cs/>
        </w:rPr>
        <w:t xml:space="preserve">ที่ </w:t>
      </w:r>
      <w:r w:rsidRPr="009C4B65">
        <w:t xml:space="preserve">normal </w:t>
      </w:r>
      <w:r w:rsidRPr="009C4B65">
        <w:rPr>
          <w:cs/>
        </w:rPr>
        <w:t xml:space="preserve">มีค่า </w:t>
      </w:r>
      <w:r w:rsidRPr="009C4B65">
        <w:t>|nz| &gt; 0.99</w:t>
      </w:r>
      <w:r w:rsidRPr="009C4B65">
        <w:rPr>
          <w:cs/>
        </w:rPr>
        <w:t xml:space="preserve"> และมีพื้นที่ใหญ่กว่า </w:t>
      </w:r>
      <w:r w:rsidRPr="009C4B65">
        <w:t>5</w:t>
      </w:r>
      <w:r w:rsidRPr="009C4B65">
        <w:rPr>
          <w:cs/>
        </w:rPr>
        <w:t xml:space="preserve"> ตารางเมตร เพื่อกัน </w:t>
      </w:r>
      <w:r w:rsidRPr="009C4B65">
        <w:t xml:space="preserve">patch </w:t>
      </w:r>
      <w:r w:rsidRPr="009C4B65">
        <w:rPr>
          <w:cs/>
        </w:rPr>
        <w:t>เล็ก</w:t>
      </w:r>
      <w:r w:rsidRPr="009C4B65">
        <w:t xml:space="preserve"> </w:t>
      </w:r>
      <w:r w:rsidRPr="009C4B65">
        <w:rPr>
          <w:cs/>
        </w:rPr>
        <w:t>ๆ</w:t>
      </w:r>
    </w:p>
    <w:p w14:paraId="38FBE9EF" w14:textId="77777777" w:rsidR="009C4B65" w:rsidRPr="009C4B65" w:rsidRDefault="009C4B65" w:rsidP="007F7223">
      <w:pPr>
        <w:pStyle w:val="ENG-H3"/>
      </w:pPr>
      <w:bookmarkStart w:id="128" w:name="_Toc241944266"/>
      <w:r>
        <w:rPr>
          <w:rFonts w:hint="cs"/>
          <w:cs/>
        </w:rPr>
        <w:t>การถ่ายภาพออร์โธกราฟิก</w:t>
      </w:r>
      <w:bookmarkEnd w:id="128"/>
    </w:p>
    <w:p w14:paraId="334A3CC8" w14:textId="77777777" w:rsidR="009C4B65" w:rsidRPr="009C4B65" w:rsidRDefault="009C4B65" w:rsidP="009C4B65">
      <w:pPr>
        <w:spacing w:after="120"/>
        <w:ind w:firstLine="720"/>
        <w:jc w:val="thaiDistribute"/>
      </w:pPr>
      <w:r w:rsidRPr="009C4B65">
        <w:rPr>
          <w:cs/>
          <w:lang w:bidi="th-TH"/>
        </w:rPr>
        <w:t xml:space="preserve">ขั้นตอนนี้เป็นการถ่ายภาพออร์โธกราฟิก เพื่อนำไปตรวจสอบความเสียหายโดย </w:t>
      </w:r>
      <w:r w:rsidRPr="009C4B65">
        <w:t xml:space="preserve">AI </w:t>
      </w:r>
      <w:r w:rsidRPr="009C4B65">
        <w:rPr>
          <w:cs/>
          <w:lang w:bidi="th-TH"/>
        </w:rPr>
        <w:t>ในขั้นตอนต่อ</w:t>
      </w:r>
      <w:r>
        <w:rPr>
          <w:rFonts w:hint="cs"/>
          <w:cs/>
          <w:lang w:bidi="th-TH"/>
        </w:rPr>
        <w:t xml:space="preserve"> </w:t>
      </w:r>
      <w:r w:rsidRPr="009C4B65">
        <w:rPr>
          <w:cs/>
          <w:lang w:bidi="th-TH"/>
        </w:rPr>
        <w:t>ๆ</w:t>
      </w:r>
      <w:r>
        <w:rPr>
          <w:rFonts w:hint="cs"/>
          <w:cs/>
          <w:lang w:bidi="th-TH"/>
        </w:rPr>
        <w:t xml:space="preserve"> </w:t>
      </w:r>
      <w:r w:rsidRPr="009C4B65">
        <w:rPr>
          <w:cs/>
          <w:lang w:bidi="th-TH"/>
        </w:rPr>
        <w:t>ไป โดยมีหลักการดังนี้</w:t>
      </w:r>
    </w:p>
    <w:p w14:paraId="420A9F05" w14:textId="77777777" w:rsidR="009C4B65" w:rsidRPr="009C4B65" w:rsidRDefault="009C4B65" w:rsidP="00FF17BF">
      <w:pPr>
        <w:pStyle w:val="ListParagraph"/>
        <w:numPr>
          <w:ilvl w:val="0"/>
          <w:numId w:val="43"/>
        </w:numPr>
        <w:spacing w:after="120"/>
        <w:ind w:left="922"/>
        <w:contextualSpacing w:val="0"/>
        <w:jc w:val="thaiDistribute"/>
      </w:pPr>
      <w:r w:rsidRPr="009C4B65">
        <w:rPr>
          <w:b/>
          <w:bCs/>
          <w:cs/>
        </w:rPr>
        <w:t>การสร้างระบบพิกัดกล้อง:</w:t>
      </w:r>
      <w:r w:rsidRPr="009C4B65">
        <w:rPr>
          <w:cs/>
        </w:rPr>
        <w:t xml:space="preserve"> สำหรับแต่ละ </w:t>
      </w:r>
      <w:r w:rsidRPr="009C4B65">
        <w:t xml:space="preserve">patch </w:t>
      </w:r>
      <w:r w:rsidRPr="009C4B65">
        <w:rPr>
          <w:cs/>
        </w:rPr>
        <w:t xml:space="preserve">ระบบสร้างระบบพิกัดกล้องจาก 3 แกน ได้แก่ แกนทิศที่กล้องมองเข้าหา </w:t>
      </w:r>
      <w:r w:rsidRPr="009C4B65">
        <w:t xml:space="preserve">patch, </w:t>
      </w:r>
      <w:r w:rsidRPr="009C4B65">
        <w:rPr>
          <w:cs/>
        </w:rPr>
        <w:t xml:space="preserve">แกนทิศซ้าย-ขวาของภาพ และแกนทิศบน-ล่างของภาพ กล้องถูกวางที่ตำแหน่ง </w:t>
      </w:r>
      <w:r w:rsidRPr="009C4B65">
        <w:t xml:space="preserve">eye = lookat + n × cam_dist </w:t>
      </w:r>
      <w:r w:rsidRPr="009C4B65">
        <w:rPr>
          <w:cs/>
        </w:rPr>
        <w:t xml:space="preserve">โดย </w:t>
      </w:r>
      <w:r w:rsidRPr="009C4B65">
        <w:t xml:space="preserve">cam_dist = </w:t>
      </w:r>
      <w:r w:rsidRPr="009C4B65">
        <w:rPr>
          <w:cs/>
        </w:rPr>
        <w:t xml:space="preserve">5 เท่าของด้านยาวสุดของ </w:t>
      </w:r>
      <w:r w:rsidRPr="009C4B65">
        <w:t xml:space="preserve">patch </w:t>
      </w:r>
      <w:r w:rsidRPr="009C4B65">
        <w:rPr>
          <w:cs/>
        </w:rPr>
        <w:t xml:space="preserve">เพื่อให้ </w:t>
      </w:r>
      <w:r w:rsidRPr="009C4B65">
        <w:t xml:space="preserve">ray </w:t>
      </w:r>
      <w:r w:rsidRPr="009C4B65">
        <w:rPr>
          <w:cs/>
        </w:rPr>
        <w:t>ของกล้องขนานกันได้สนิทในทางปฏิบัติ</w:t>
      </w:r>
    </w:p>
    <w:p w14:paraId="2C835EE8" w14:textId="77777777" w:rsidR="009C4B65" w:rsidRPr="009C4B65" w:rsidRDefault="009C4B65" w:rsidP="00FF17BF">
      <w:pPr>
        <w:pStyle w:val="ListParagraph"/>
        <w:numPr>
          <w:ilvl w:val="0"/>
          <w:numId w:val="43"/>
        </w:numPr>
        <w:spacing w:after="120"/>
        <w:ind w:left="922"/>
        <w:contextualSpacing w:val="0"/>
        <w:jc w:val="thaiDistribute"/>
      </w:pPr>
      <w:r w:rsidRPr="009C4B65">
        <w:rPr>
          <w:b/>
          <w:bCs/>
          <w:cs/>
        </w:rPr>
        <w:t>การกำหนดกรอบถ่ายภาพ:</w:t>
      </w:r>
      <w:r w:rsidRPr="009C4B65">
        <w:rPr>
          <w:cs/>
        </w:rPr>
        <w:t xml:space="preserve"> หาขอบเขตของผิว โดยฉายจุดทุกจุดบนผิวที่อยู่ใกล้ระนาบของ </w:t>
      </w:r>
      <w:r w:rsidRPr="009C4B65">
        <w:t xml:space="preserve">patch </w:t>
      </w:r>
      <w:r w:rsidRPr="009C4B65">
        <w:rPr>
          <w:cs/>
        </w:rPr>
        <w:t xml:space="preserve">ลงบนแกน </w:t>
      </w:r>
      <w:r w:rsidRPr="009C4B65">
        <w:t xml:space="preserve">u </w:t>
      </w:r>
      <w:r w:rsidRPr="009C4B65">
        <w:rPr>
          <w:cs/>
        </w:rPr>
        <w:t xml:space="preserve">และ </w:t>
      </w:r>
      <w:r w:rsidRPr="009C4B65">
        <w:t xml:space="preserve">v </w:t>
      </w:r>
      <w:r w:rsidRPr="009C4B65">
        <w:rPr>
          <w:cs/>
        </w:rPr>
        <w:t xml:space="preserve">ของกล้อง แล้วดูว่าจุดที่อยู่ซ้ายสุด ขวาสุด บนสุด และล่างสุดอยู่ห่างจากจุดกึ่งกลางเท่าไร จากนั้นระบบปรับกรอบ 3 ขั้นตอน ขั้นแรกตัดจุดที่ผิดปกติ 0.01% ออกก่อน เพื่อป้องกันจุดที่ลอยออกแยกออกจากวัตถุ ทำให้กรอบใหญ่เกินความจำเป็น ขั้นที่สองขยายกรอบออกทุกด้าน 5% เพื่อให้ผิวโครงสร้างไม่ชิดขอบภาพจนเกินไป ขั้นที่สาม </w:t>
      </w:r>
      <w:r w:rsidRPr="009C4B65">
        <w:t xml:space="preserve">scale </w:t>
      </w:r>
      <w:r w:rsidRPr="009C4B65">
        <w:rPr>
          <w:cs/>
        </w:rPr>
        <w:t>กรอบให้ผิวโครงสร้างครอบคลุม 85% ของภาพ</w:t>
      </w:r>
    </w:p>
    <w:p w14:paraId="46DCA6D3" w14:textId="77777777" w:rsidR="009C4B65" w:rsidRPr="009C4B65" w:rsidRDefault="009C4B65" w:rsidP="00FF17BF">
      <w:pPr>
        <w:pStyle w:val="ListParagraph"/>
        <w:numPr>
          <w:ilvl w:val="0"/>
          <w:numId w:val="43"/>
        </w:numPr>
        <w:spacing w:after="120"/>
        <w:ind w:left="922"/>
        <w:contextualSpacing w:val="0"/>
        <w:jc w:val="thaiDistribute"/>
      </w:pPr>
      <w:r w:rsidRPr="009C4B65">
        <w:rPr>
          <w:b/>
          <w:bCs/>
        </w:rPr>
        <w:t>Rendering:</w:t>
      </w:r>
      <w:r w:rsidRPr="009C4B65">
        <w:t xml:space="preserve"> </w:t>
      </w:r>
      <w:r w:rsidRPr="009C4B65">
        <w:rPr>
          <w:cs/>
        </w:rPr>
        <w:t xml:space="preserve">ระบบใช้ </w:t>
      </w:r>
      <w:r w:rsidRPr="009C4B65">
        <w:t>Open</w:t>
      </w:r>
      <w:r w:rsidRPr="009C4B65">
        <w:rPr>
          <w:cs/>
        </w:rPr>
        <w:t>3</w:t>
      </w:r>
      <w:r w:rsidRPr="009C4B65">
        <w:t xml:space="preserve">D OffscreenRenderer </w:t>
      </w:r>
      <w:r w:rsidRPr="009C4B65">
        <w:rPr>
          <w:cs/>
        </w:rPr>
        <w:t>ขนาด 4096</w:t>
      </w:r>
      <w:r w:rsidRPr="009C4B65">
        <w:t xml:space="preserve"> × </w:t>
      </w:r>
      <w:r w:rsidRPr="009C4B65">
        <w:rPr>
          <w:cs/>
        </w:rPr>
        <w:t>4096</w:t>
      </w:r>
      <w:r w:rsidRPr="009C4B65">
        <w:t xml:space="preserve"> pixels </w:t>
      </w:r>
      <w:r w:rsidRPr="009C4B65">
        <w:rPr>
          <w:cs/>
        </w:rPr>
        <w:t>ในการสร้างภาพ และนำสีมาจากผิววัตถุโดยตรงและให้พื้นหลังเป็นสีฟ้าเพื่อใช้ในการอ้างอิงในขั้นตอนต่อๆไป</w:t>
      </w:r>
    </w:p>
    <w:p w14:paraId="19F8BD81" w14:textId="77777777" w:rsidR="009C4B65" w:rsidRPr="009C4B65" w:rsidRDefault="009C4B65" w:rsidP="00FF17BF">
      <w:pPr>
        <w:pStyle w:val="ListParagraph"/>
        <w:numPr>
          <w:ilvl w:val="0"/>
          <w:numId w:val="43"/>
        </w:numPr>
        <w:spacing w:after="120"/>
        <w:ind w:left="922"/>
        <w:contextualSpacing w:val="0"/>
        <w:jc w:val="thaiDistribute"/>
      </w:pPr>
      <w:r w:rsidRPr="009C4B65">
        <w:rPr>
          <w:b/>
          <w:bCs/>
          <w:cs/>
        </w:rPr>
        <w:t>การสร้างแผนที่ความลึกและพิกัด 3 มิติ:</w:t>
      </w:r>
      <w:r w:rsidRPr="009C4B65">
        <w:rPr>
          <w:cs/>
        </w:rPr>
        <w:t xml:space="preserve"> ระบบจะยิงเส้นสมมติจากกล้องผ่าน </w:t>
      </w:r>
      <w:r w:rsidRPr="009C4B65">
        <w:t xml:space="preserve">pixel </w:t>
      </w:r>
      <w:r w:rsidRPr="009C4B65">
        <w:rPr>
          <w:cs/>
        </w:rPr>
        <w:t xml:space="preserve">สำหรับ </w:t>
      </w:r>
      <w:r w:rsidRPr="009C4B65">
        <w:t xml:space="preserve">pixel </w:t>
      </w:r>
      <w:r w:rsidRPr="009C4B65">
        <w:rPr>
          <w:cs/>
        </w:rPr>
        <w:t xml:space="preserve">ที่เส้นชน </w:t>
      </w:r>
      <w:r w:rsidRPr="009C4B65">
        <w:t xml:space="preserve">mesh </w:t>
      </w:r>
      <w:r w:rsidRPr="009C4B65">
        <w:rPr>
          <w:cs/>
        </w:rPr>
        <w:t>ระบบจะบันทึกข้อมูล 3 ชุด ได้แก่ ระยะห่างจากกล้องถึงจุดที่ชน (</w:t>
      </w:r>
      <w:r w:rsidRPr="009C4B65">
        <w:t xml:space="preserve">depth map) </w:t>
      </w:r>
      <w:r w:rsidRPr="009C4B65">
        <w:rPr>
          <w:cs/>
        </w:rPr>
        <w:t>พิกัดจริงของจุดที่ชนในระบบพิกัดโลก (</w:t>
      </w:r>
      <w:r w:rsidRPr="009C4B65">
        <w:t xml:space="preserve">XYZ map) </w:t>
      </w:r>
      <w:r w:rsidRPr="009C4B65">
        <w:rPr>
          <w:cs/>
        </w:rPr>
        <w:t xml:space="preserve">และหมายเลขของสามเหลี่ยมบน </w:t>
      </w:r>
      <w:r w:rsidRPr="009C4B65">
        <w:t xml:space="preserve">mesh </w:t>
      </w:r>
      <w:r w:rsidRPr="009C4B65">
        <w:rPr>
          <w:cs/>
        </w:rPr>
        <w:t>ที่ถูกชน (</w:t>
      </w:r>
      <w:r w:rsidRPr="009C4B65">
        <w:t>triangle ID map)</w:t>
      </w:r>
    </w:p>
    <w:p w14:paraId="768AB0F6" w14:textId="77777777" w:rsidR="009C4B65" w:rsidRDefault="009C4B65" w:rsidP="00FF17BF">
      <w:pPr>
        <w:pStyle w:val="ListParagraph"/>
        <w:numPr>
          <w:ilvl w:val="0"/>
          <w:numId w:val="43"/>
        </w:numPr>
        <w:spacing w:after="120"/>
        <w:ind w:left="922"/>
        <w:contextualSpacing w:val="0"/>
        <w:jc w:val="thaiDistribute"/>
      </w:pPr>
      <w:r w:rsidRPr="009C4B65">
        <w:rPr>
          <w:b/>
          <w:bCs/>
          <w:cs/>
        </w:rPr>
        <w:t>การปรับปรุงภาพ:</w:t>
      </w:r>
      <w:r w:rsidRPr="009C4B65">
        <w:rPr>
          <w:cs/>
        </w:rPr>
        <w:t xml:space="preserve"> </w:t>
      </w:r>
      <w:r w:rsidRPr="009C4B65">
        <w:t xml:space="preserve">crop </w:t>
      </w:r>
      <w:r w:rsidRPr="009C4B65">
        <w:rPr>
          <w:cs/>
        </w:rPr>
        <w:t xml:space="preserve">พื้นหลัง โดยตรวจหาขอบเขตของวัตถุโดยเปรียบเทียบสี </w:t>
      </w:r>
      <w:r w:rsidRPr="009C4B65">
        <w:t xml:space="preserve">pixel </w:t>
      </w:r>
      <w:r w:rsidRPr="009C4B65">
        <w:rPr>
          <w:cs/>
        </w:rPr>
        <w:t xml:space="preserve">กับสีพื้นหลังสีฟ้าที่กำหนดไว้ จากนั้น </w:t>
      </w:r>
      <w:r w:rsidRPr="009C4B65">
        <w:t xml:space="preserve">crop </w:t>
      </w:r>
      <w:r w:rsidRPr="009C4B65">
        <w:rPr>
          <w:cs/>
        </w:rPr>
        <w:t>ภาพให้พอดีกับวัตถุโดยเผื่อขอบไว้ 30</w:t>
      </w:r>
      <w:r w:rsidRPr="009C4B65">
        <w:t xml:space="preserve"> pixels </w:t>
      </w:r>
      <w:r w:rsidRPr="009C4B65">
        <w:rPr>
          <w:cs/>
        </w:rPr>
        <w:t>หลังจากนั้นปรับขนาดภาพ โดยให้มีขนาดตามวัตถุจริงแต่เว้นขอบไว้ตามที่ได้กำหนดก่อนหน้า กำหนดให้ด้านยาวสุดเป็น 4096</w:t>
      </w:r>
      <w:r w:rsidRPr="009C4B65">
        <w:t xml:space="preserve"> pixels</w:t>
      </w:r>
    </w:p>
    <w:p w14:paraId="41B3C8ED" w14:textId="77777777" w:rsidR="00D40029" w:rsidRPr="00D17FAE" w:rsidRDefault="00D40029" w:rsidP="00D40029">
      <w:pPr>
        <w:pStyle w:val="ENG-H2"/>
      </w:pPr>
      <w:bookmarkStart w:id="129" w:name="_Toc241944267"/>
      <w:r w:rsidRPr="00D40029">
        <w:rPr>
          <w:cs/>
        </w:rPr>
        <w:t>การจำแนกและระบุคุณลักษณะของความเสียหาย</w:t>
      </w:r>
      <w:bookmarkEnd w:id="129"/>
    </w:p>
    <w:p w14:paraId="292FF3CE" w14:textId="77777777" w:rsidR="003B34D1" w:rsidRPr="003B34D1" w:rsidRDefault="003B34D1" w:rsidP="007F7223">
      <w:pPr>
        <w:pStyle w:val="ENG-H3"/>
        <w:rPr>
          <w:lang w:eastAsia="en-US"/>
        </w:rPr>
      </w:pPr>
      <w:bookmarkStart w:id="130" w:name="_Toc241944268"/>
      <w:r w:rsidRPr="003B34D1">
        <w:rPr>
          <w:lang w:eastAsia="en-US"/>
        </w:rPr>
        <w:t>VLM-based 2D Image Detection</w:t>
      </w:r>
      <w:bookmarkEnd w:id="130"/>
    </w:p>
    <w:p w14:paraId="2FA8F928" w14:textId="77777777" w:rsidR="003B34D1" w:rsidRPr="003B34D1" w:rsidRDefault="003B34D1" w:rsidP="003B34D1">
      <w:pPr>
        <w:spacing w:after="120"/>
        <w:ind w:firstLine="720"/>
        <w:jc w:val="thaiDistribute"/>
        <w:rPr>
          <w:lang w:bidi="th-TH"/>
        </w:rPr>
      </w:pPr>
      <w:r w:rsidRPr="003B34D1">
        <w:rPr>
          <w:cs/>
        </w:rPr>
        <w:t xml:space="preserve">ใช้ </w:t>
      </w:r>
      <w:r w:rsidRPr="003B34D1">
        <w:t xml:space="preserve">Vision Language Model (Google Gemini </w:t>
      </w:r>
      <w:r w:rsidR="00B7363B">
        <w:t>2.5</w:t>
      </w:r>
      <w:r w:rsidRPr="003B34D1">
        <w:t xml:space="preserve"> </w:t>
      </w:r>
      <w:r w:rsidR="00B7363B">
        <w:t>Flash</w:t>
      </w:r>
      <w:r w:rsidRPr="003B34D1">
        <w:t xml:space="preserve">) </w:t>
      </w:r>
      <w:r w:rsidRPr="003B34D1">
        <w:rPr>
          <w:cs/>
        </w:rPr>
        <w:t xml:space="preserve">ผ่าน </w:t>
      </w:r>
      <w:r w:rsidRPr="003B34D1">
        <w:t xml:space="preserve">Roboflow Workflow API </w:t>
      </w:r>
      <w:r w:rsidRPr="003B34D1">
        <w:rPr>
          <w:cs/>
        </w:rPr>
        <w:t xml:space="preserve">สำหรับตรวจจับความเสียหายจากภาพถ่าย </w:t>
      </w:r>
      <w:r w:rsidRPr="003B34D1">
        <w:t xml:space="preserve">2 </w:t>
      </w:r>
      <w:r w:rsidRPr="003B34D1">
        <w:rPr>
          <w:cs/>
        </w:rPr>
        <w:t>มิติ</w:t>
      </w:r>
      <w:r w:rsidRPr="003B34D1">
        <w:t xml:space="preserve"> </w:t>
      </w:r>
      <w:r w:rsidRPr="003B34D1">
        <w:rPr>
          <w:cs/>
          <w:lang w:bidi="th-TH"/>
        </w:rPr>
        <w:t xml:space="preserve">โดยมี </w:t>
      </w:r>
      <w:r w:rsidRPr="003B34D1">
        <w:t>Model Architecture</w:t>
      </w:r>
      <w:r w:rsidRPr="003B34D1">
        <w:rPr>
          <w:cs/>
          <w:lang w:bidi="th-TH"/>
        </w:rPr>
        <w:t xml:space="preserve"> ดังนี้</w:t>
      </w:r>
    </w:p>
    <w:p w14:paraId="006B4CC6" w14:textId="77777777" w:rsidR="003B34D1" w:rsidRPr="003B34D1" w:rsidRDefault="00B7363B" w:rsidP="00FF17BF">
      <w:pPr>
        <w:pStyle w:val="ListParagraph"/>
        <w:numPr>
          <w:ilvl w:val="0"/>
          <w:numId w:val="43"/>
        </w:numPr>
        <w:spacing w:after="120"/>
        <w:ind w:left="922"/>
        <w:contextualSpacing w:val="0"/>
        <w:jc w:val="thaiDistribute"/>
      </w:pPr>
      <w:r w:rsidRPr="00B7363B">
        <w:rPr>
          <w:cs/>
        </w:rPr>
        <w:t xml:space="preserve">ระบบตรวจจับความเสียหายใช้ </w:t>
      </w:r>
      <w:r w:rsidRPr="00B7363B">
        <w:t xml:space="preserve">Google Gemini 2.5 Flash (Google DeepMind, 2025) </w:t>
      </w:r>
      <w:r w:rsidRPr="00B7363B">
        <w:rPr>
          <w:cs/>
        </w:rPr>
        <w:t>เป็นโมเดลหลักสำหรับการวิเคราะห์ภาพออร์โธกราฟิก เนื่องจากโมเดลดังกล่าวมีความสมดุลระหว่างความสามารถในการประมวลผลภาพหลายรูปแบบ กับความเร็วและต้นทุนการใช้งานที่เหมาะสมสำหรับการพิสูจน์แนวคิด ทั้งนี้ สถาปัตยกรรมของระบบได้รับการออกแบบให้รองรับการเปลี่ยนทดแทนโมเดล เพื่อให้สามารถนำโมเดลที่มีประสิทธิภาพสูงกว่ามาแทนที่ได้โดยไม่จำเป็นต้องปรับเปลี่ยนโครงสร้างระบบในส่วนอื่น</w:t>
      </w:r>
    </w:p>
    <w:p w14:paraId="2F6D0838" w14:textId="77777777" w:rsidR="003B34D1" w:rsidRPr="003B34D1" w:rsidRDefault="003B34D1" w:rsidP="00FF17BF">
      <w:pPr>
        <w:pStyle w:val="ListParagraph"/>
        <w:numPr>
          <w:ilvl w:val="0"/>
          <w:numId w:val="43"/>
        </w:numPr>
        <w:spacing w:after="120"/>
        <w:ind w:left="922"/>
        <w:contextualSpacing w:val="0"/>
        <w:jc w:val="thaiDistribute"/>
      </w:pPr>
      <w:r w:rsidRPr="003B34D1">
        <w:rPr>
          <w:cs/>
        </w:rPr>
        <w:t xml:space="preserve">การเข้าถึง </w:t>
      </w:r>
      <w:r w:rsidRPr="003B34D1">
        <w:t xml:space="preserve">Gemini </w:t>
      </w:r>
      <w:r w:rsidR="00B7363B">
        <w:rPr>
          <w:rFonts w:hint="cs"/>
          <w:cs/>
        </w:rPr>
        <w:t>2.5</w:t>
      </w:r>
      <w:r w:rsidRPr="003B34D1">
        <w:t xml:space="preserve"> </w:t>
      </w:r>
      <w:r w:rsidR="00B7363B">
        <w:t>Flash</w:t>
      </w:r>
      <w:r w:rsidRPr="003B34D1">
        <w:t xml:space="preserve"> </w:t>
      </w:r>
      <w:r w:rsidRPr="003B34D1">
        <w:rPr>
          <w:cs/>
        </w:rPr>
        <w:t xml:space="preserve">ทำผ่าน </w:t>
      </w:r>
      <w:r w:rsidRPr="003B34D1">
        <w:t xml:space="preserve">Roboflow Serverless Workflow API </w:t>
      </w:r>
      <w:r w:rsidRPr="003B34D1">
        <w:rPr>
          <w:cs/>
        </w:rPr>
        <w:t xml:space="preserve">โดยใช้ </w:t>
      </w:r>
      <w:r w:rsidRPr="003B34D1">
        <w:t xml:space="preserve">workflow block </w:t>
      </w:r>
      <w:r w:rsidRPr="003B34D1">
        <w:rPr>
          <w:cs/>
        </w:rPr>
        <w:t xml:space="preserve">ชื่อ </w:t>
      </w:r>
      <w:r w:rsidR="009C41CA" w:rsidRPr="009C41CA">
        <w:t xml:space="preserve">vlm_as_detector </w:t>
      </w:r>
      <w:r w:rsidRPr="003B34D1">
        <w:rPr>
          <w:cs/>
        </w:rPr>
        <w:t>ซึ่งทำหน้าที่ดังต่อไปนี้</w:t>
      </w:r>
    </w:p>
    <w:p w14:paraId="04E12058" w14:textId="77777777" w:rsidR="003B34D1" w:rsidRPr="003B34D1" w:rsidRDefault="003B34D1" w:rsidP="00FF17BF">
      <w:pPr>
        <w:pStyle w:val="ListParagraph"/>
        <w:numPr>
          <w:ilvl w:val="1"/>
          <w:numId w:val="43"/>
        </w:numPr>
        <w:jc w:val="thaiDistribute"/>
      </w:pPr>
      <w:r w:rsidRPr="003B34D1">
        <w:rPr>
          <w:cs/>
        </w:rPr>
        <w:t xml:space="preserve">รับ </w:t>
      </w:r>
      <w:r w:rsidRPr="003B34D1">
        <w:t xml:space="preserve">input </w:t>
      </w:r>
      <w:r w:rsidRPr="003B34D1">
        <w:rPr>
          <w:cs/>
        </w:rPr>
        <w:t xml:space="preserve">ภาพ + ชื่อ </w:t>
      </w:r>
      <w:r w:rsidRPr="003B34D1">
        <w:t xml:space="preserve">class </w:t>
      </w:r>
      <w:r w:rsidRPr="003B34D1">
        <w:rPr>
          <w:cs/>
        </w:rPr>
        <w:t>ที่ต้องการตรวจจับ (</w:t>
      </w:r>
      <w:r w:rsidRPr="003B34D1">
        <w:t>text prompt)</w:t>
      </w:r>
    </w:p>
    <w:p w14:paraId="4BA28056" w14:textId="77777777" w:rsidR="003B34D1" w:rsidRPr="003B34D1" w:rsidRDefault="003B34D1" w:rsidP="00FF17BF">
      <w:pPr>
        <w:pStyle w:val="ListParagraph"/>
        <w:numPr>
          <w:ilvl w:val="1"/>
          <w:numId w:val="43"/>
        </w:numPr>
        <w:jc w:val="thaiDistribute"/>
      </w:pPr>
      <w:r w:rsidRPr="003B34D1">
        <w:rPr>
          <w:cs/>
        </w:rPr>
        <w:t xml:space="preserve">ส่งไปยัง </w:t>
      </w:r>
      <w:r w:rsidRPr="003B34D1">
        <w:t xml:space="preserve">Gemini </w:t>
      </w:r>
      <w:r w:rsidR="00B7363B">
        <w:t>2.5 Flash</w:t>
      </w:r>
      <w:r w:rsidRPr="003B34D1">
        <w:t xml:space="preserve"> </w:t>
      </w:r>
      <w:r w:rsidRPr="003B34D1">
        <w:rPr>
          <w:cs/>
        </w:rPr>
        <w:t>เพื่อวิเคราะห์</w:t>
      </w:r>
    </w:p>
    <w:p w14:paraId="34223374" w14:textId="77777777" w:rsidR="003B34D1" w:rsidRPr="003B34D1" w:rsidRDefault="003B34D1" w:rsidP="00FF17BF">
      <w:pPr>
        <w:pStyle w:val="ListParagraph"/>
        <w:numPr>
          <w:ilvl w:val="1"/>
          <w:numId w:val="43"/>
        </w:numPr>
        <w:spacing w:after="120"/>
        <w:jc w:val="thaiDistribute"/>
      </w:pPr>
      <w:r w:rsidRPr="003B34D1">
        <w:rPr>
          <w:cs/>
        </w:rPr>
        <w:t xml:space="preserve">แปลง </w:t>
      </w:r>
      <w:r w:rsidRPr="003B34D1">
        <w:t xml:space="preserve">raw text output </w:t>
      </w:r>
      <w:r w:rsidRPr="003B34D1">
        <w:rPr>
          <w:cs/>
        </w:rPr>
        <w:t xml:space="preserve">จาก </w:t>
      </w:r>
      <w:r w:rsidRPr="003B34D1">
        <w:t xml:space="preserve">Gemini </w:t>
      </w:r>
      <w:r w:rsidRPr="003B34D1">
        <w:rPr>
          <w:cs/>
        </w:rPr>
        <w:t xml:space="preserve">ให้เป็น </w:t>
      </w:r>
      <w:r w:rsidRPr="003B34D1">
        <w:t>structured detection format (bounding box coordinates + class label + confidence score)</w:t>
      </w:r>
    </w:p>
    <w:p w14:paraId="1F1CC0F5" w14:textId="77777777" w:rsidR="003B34D1" w:rsidRDefault="003B34D1" w:rsidP="003B34D1">
      <w:pPr>
        <w:spacing w:after="120"/>
        <w:ind w:firstLine="720"/>
        <w:jc w:val="thaiDistribute"/>
        <w:rPr>
          <w:lang w:bidi="th-TH"/>
        </w:rPr>
      </w:pPr>
      <w:r w:rsidRPr="003B34D1">
        <w:rPr>
          <w:cs/>
          <w:lang w:bidi="th-TH"/>
        </w:rPr>
        <w:t xml:space="preserve">โดยระบบมีการกำหนด </w:t>
      </w:r>
      <w:r w:rsidRPr="003B34D1">
        <w:t xml:space="preserve">Target Classes 4 </w:t>
      </w:r>
      <w:r w:rsidRPr="003B34D1">
        <w:rPr>
          <w:cs/>
          <w:lang w:bidi="th-TH"/>
        </w:rPr>
        <w:t xml:space="preserve">ประเภทตามลักษณะความเสียหายที่พบบ่อยในโครงสร้างคอนกรีตเสริมเหล็ก ซึ่ง </w:t>
      </w:r>
      <w:r w:rsidRPr="003B34D1">
        <w:t xml:space="preserve">Classes </w:t>
      </w:r>
      <w:r w:rsidRPr="003B34D1">
        <w:rPr>
          <w:cs/>
          <w:lang w:bidi="th-TH"/>
        </w:rPr>
        <w:t xml:space="preserve">เหล่านี้จะถูกส่งเป็น </w:t>
      </w:r>
      <w:r w:rsidRPr="003B34D1">
        <w:t xml:space="preserve">text prompt </w:t>
      </w:r>
      <w:r w:rsidRPr="003B34D1">
        <w:rPr>
          <w:cs/>
          <w:lang w:bidi="th-TH"/>
        </w:rPr>
        <w:t xml:space="preserve">ไปยัง </w:t>
      </w:r>
      <w:r w:rsidRPr="003B34D1">
        <w:t xml:space="preserve">Gemini </w:t>
      </w:r>
      <w:r w:rsidRPr="003B34D1">
        <w:rPr>
          <w:cs/>
          <w:lang w:bidi="th-TH"/>
        </w:rPr>
        <w:t xml:space="preserve">โดยตรง ทำให้สามารถเปลี่ยนแปลงหรือเพิ่มประเภทความเสียหายได้ทันทีผ่าน </w:t>
      </w:r>
      <w:r w:rsidRPr="003B34D1">
        <w:t xml:space="preserve">UI </w:t>
      </w:r>
      <w:r w:rsidRPr="003B34D1">
        <w:rPr>
          <w:cs/>
          <w:lang w:bidi="th-TH"/>
        </w:rPr>
        <w:t xml:space="preserve">โดยไม่ต้อง </w:t>
      </w:r>
      <w:r w:rsidRPr="003B34D1">
        <w:t>retrain model</w:t>
      </w:r>
    </w:p>
    <w:p w14:paraId="2D234C59" w14:textId="77777777" w:rsidR="003B34D1" w:rsidRPr="003B34D1" w:rsidRDefault="003B34D1" w:rsidP="001336E2">
      <w:pPr>
        <w:pStyle w:val="ENG-Table"/>
      </w:pPr>
      <w:bookmarkStart w:id="131" w:name="_Toc241944291"/>
      <w:r>
        <w:rPr>
          <w:rFonts w:hint="cs"/>
          <w:cs/>
        </w:rPr>
        <w:t>การจำแนกประเภทความเสียหายตามเป้าหมาย</w:t>
      </w:r>
      <w:bookmarkEnd w:id="131"/>
    </w:p>
    <w:tbl>
      <w:tblPr>
        <w:tblStyle w:val="PlainTable1"/>
        <w:tblW w:w="9738" w:type="dxa"/>
        <w:tblLook w:val="04A0" w:firstRow="1" w:lastRow="0" w:firstColumn="1" w:lastColumn="0" w:noHBand="0" w:noVBand="1"/>
      </w:tblPr>
      <w:tblGrid>
        <w:gridCol w:w="2584"/>
        <w:gridCol w:w="2093"/>
        <w:gridCol w:w="5061"/>
      </w:tblGrid>
      <w:tr w:rsidR="003B34D1" w:rsidRPr="003B34D1" w14:paraId="68FDBCE6" w14:textId="77777777" w:rsidTr="0082731C">
        <w:trPr>
          <w:cnfStyle w:val="100000000000" w:firstRow="1" w:lastRow="0" w:firstColumn="0" w:lastColumn="0" w:oddVBand="0" w:evenVBand="0" w:oddHBand="0" w:evenHBand="0" w:firstRowFirstColumn="0" w:firstRowLastColumn="0" w:lastRowFirstColumn="0" w:lastRowLastColumn="0"/>
          <w:cantSplit/>
          <w:trHeight w:hRule="exact" w:val="576"/>
          <w:tblHeader/>
        </w:trPr>
        <w:tc>
          <w:tcPr>
            <w:cnfStyle w:val="001000000000" w:firstRow="0" w:lastRow="0" w:firstColumn="1" w:lastColumn="0" w:oddVBand="0" w:evenVBand="0" w:oddHBand="0" w:evenHBand="0" w:firstRowFirstColumn="0" w:firstRowLastColumn="0" w:lastRowFirstColumn="0" w:lastRowLastColumn="0"/>
            <w:tcW w:w="2584" w:type="dxa"/>
          </w:tcPr>
          <w:p w14:paraId="3E34C7E7" w14:textId="77777777" w:rsidR="003B34D1" w:rsidRPr="003B34D1" w:rsidRDefault="003B34D1" w:rsidP="003B34D1">
            <w:pPr>
              <w:keepNext/>
              <w:spacing w:before="120" w:after="120" w:line="360" w:lineRule="auto"/>
              <w:jc w:val="center"/>
              <w:rPr>
                <w:rFonts w:eastAsia="Calibri"/>
                <w:kern w:val="2"/>
                <w:lang w:eastAsia="en-US" w:bidi="th-TH"/>
              </w:rPr>
            </w:pPr>
            <w:r w:rsidRPr="003B34D1">
              <w:rPr>
                <w:rFonts w:eastAsia="Calibri"/>
                <w:kern w:val="2"/>
                <w:lang w:eastAsia="en-US" w:bidi="th-TH"/>
              </w:rPr>
              <w:t>Class</w:t>
            </w:r>
          </w:p>
        </w:tc>
        <w:tc>
          <w:tcPr>
            <w:tcW w:w="2093" w:type="dxa"/>
          </w:tcPr>
          <w:p w14:paraId="09E5AD08" w14:textId="77777777" w:rsidR="003B34D1" w:rsidRPr="003B34D1" w:rsidRDefault="003B34D1" w:rsidP="003B34D1">
            <w:pPr>
              <w:keepNext/>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eastAsia="Calibri"/>
                <w:kern w:val="2"/>
                <w:cs/>
                <w:lang w:eastAsia="en-US" w:bidi="th-TH"/>
              </w:rPr>
            </w:pPr>
            <w:r w:rsidRPr="003B34D1">
              <w:rPr>
                <w:rFonts w:eastAsia="Calibri" w:hint="cs"/>
                <w:kern w:val="2"/>
                <w:cs/>
                <w:lang w:eastAsia="en-US" w:bidi="th-TH"/>
              </w:rPr>
              <w:t>ภาษาไทย</w:t>
            </w:r>
          </w:p>
        </w:tc>
        <w:tc>
          <w:tcPr>
            <w:tcW w:w="5061" w:type="dxa"/>
          </w:tcPr>
          <w:p w14:paraId="4B2BC3A7" w14:textId="77777777" w:rsidR="003B34D1" w:rsidRPr="003B34D1" w:rsidRDefault="003B34D1" w:rsidP="003B34D1">
            <w:pPr>
              <w:keepNext/>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3B34D1">
              <w:rPr>
                <w:rFonts w:eastAsia="Calibri" w:hint="cs"/>
                <w:kern w:val="2"/>
                <w:cs/>
                <w:lang w:eastAsia="en-US" w:bidi="th-TH"/>
              </w:rPr>
              <w:t>ลักษณะความเสียหาย</w:t>
            </w:r>
          </w:p>
        </w:tc>
      </w:tr>
      <w:tr w:rsidR="003B34D1" w:rsidRPr="003B34D1" w14:paraId="2AC90066" w14:textId="77777777" w:rsidTr="0082731C">
        <w:trPr>
          <w:cnfStyle w:val="000000100000" w:firstRow="0" w:lastRow="0" w:firstColumn="0" w:lastColumn="0" w:oddVBand="0" w:evenVBand="0" w:oddHBand="1" w:evenHBand="0" w:firstRowFirstColumn="0" w:firstRowLastColumn="0" w:lastRowFirstColumn="0" w:lastRowLastColumn="0"/>
          <w:cantSplit/>
          <w:trHeight w:hRule="exact" w:val="576"/>
        </w:trPr>
        <w:tc>
          <w:tcPr>
            <w:cnfStyle w:val="001000000000" w:firstRow="0" w:lastRow="0" w:firstColumn="1" w:lastColumn="0" w:oddVBand="0" w:evenVBand="0" w:oddHBand="0" w:evenHBand="0" w:firstRowFirstColumn="0" w:firstRowLastColumn="0" w:lastRowFirstColumn="0" w:lastRowLastColumn="0"/>
            <w:tcW w:w="2584" w:type="dxa"/>
          </w:tcPr>
          <w:p w14:paraId="6944BE96" w14:textId="77777777" w:rsidR="003B34D1" w:rsidRPr="003B34D1" w:rsidRDefault="003B34D1" w:rsidP="003B34D1">
            <w:pPr>
              <w:keepNext/>
              <w:spacing w:before="120" w:after="120" w:line="360" w:lineRule="auto"/>
              <w:jc w:val="center"/>
              <w:rPr>
                <w:rFonts w:eastAsia="Calibri"/>
                <w:kern w:val="2"/>
                <w:lang w:eastAsia="en-US" w:bidi="th-TH"/>
              </w:rPr>
            </w:pPr>
            <w:r w:rsidRPr="003B34D1">
              <w:rPr>
                <w:rFonts w:eastAsia="Calibri"/>
                <w:kern w:val="2"/>
                <w:lang w:eastAsia="en-US" w:bidi="th-TH"/>
              </w:rPr>
              <w:t>Crack</w:t>
            </w:r>
            <w:r w:rsidR="0082731C">
              <w:rPr>
                <w:rFonts w:eastAsia="Calibri"/>
                <w:kern w:val="2"/>
                <w:lang w:eastAsia="en-US" w:bidi="th-TH"/>
              </w:rPr>
              <w:t>ing</w:t>
            </w:r>
          </w:p>
        </w:tc>
        <w:tc>
          <w:tcPr>
            <w:tcW w:w="2093" w:type="dxa"/>
          </w:tcPr>
          <w:p w14:paraId="0D506413" w14:textId="77777777" w:rsidR="003B34D1" w:rsidRPr="003B34D1" w:rsidRDefault="003B34D1" w:rsidP="003B34D1">
            <w:pPr>
              <w:keepNext/>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eastAsia="Calibri"/>
                <w:kern w:val="2"/>
                <w:cs/>
                <w:lang w:eastAsia="en-US" w:bidi="th-TH"/>
              </w:rPr>
            </w:pPr>
            <w:r w:rsidRPr="003B34D1">
              <w:rPr>
                <w:rFonts w:eastAsia="Calibri" w:hint="cs"/>
                <w:kern w:val="2"/>
                <w:cs/>
                <w:lang w:eastAsia="en-US" w:bidi="th-TH"/>
              </w:rPr>
              <w:t>รอยแตกร้าว</w:t>
            </w:r>
          </w:p>
        </w:tc>
        <w:tc>
          <w:tcPr>
            <w:tcW w:w="5061" w:type="dxa"/>
          </w:tcPr>
          <w:p w14:paraId="601BEFBD" w14:textId="77777777" w:rsidR="003B34D1" w:rsidRPr="003B34D1" w:rsidRDefault="003B34D1" w:rsidP="003B34D1">
            <w:pPr>
              <w:keepNext/>
              <w:spacing w:before="120" w:after="120" w:line="360" w:lineRule="auto"/>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3B34D1">
              <w:rPr>
                <w:rFonts w:eastAsia="Calibri"/>
                <w:kern w:val="2"/>
                <w:cs/>
                <w:lang w:eastAsia="en-US" w:bidi="th-TH"/>
              </w:rPr>
              <w:t>รอยแตกตามยาว ตามขวาง หรือแบบกิ่งไม้บนผิวคอนกรีต</w:t>
            </w:r>
          </w:p>
        </w:tc>
      </w:tr>
      <w:tr w:rsidR="003B34D1" w:rsidRPr="003B34D1" w14:paraId="6CC65E7E" w14:textId="77777777" w:rsidTr="0082731C">
        <w:trPr>
          <w:cantSplit/>
          <w:trHeight w:hRule="exact" w:val="576"/>
        </w:trPr>
        <w:tc>
          <w:tcPr>
            <w:cnfStyle w:val="001000000000" w:firstRow="0" w:lastRow="0" w:firstColumn="1" w:lastColumn="0" w:oddVBand="0" w:evenVBand="0" w:oddHBand="0" w:evenHBand="0" w:firstRowFirstColumn="0" w:firstRowLastColumn="0" w:lastRowFirstColumn="0" w:lastRowLastColumn="0"/>
            <w:tcW w:w="2584" w:type="dxa"/>
          </w:tcPr>
          <w:p w14:paraId="7C21219E" w14:textId="77777777" w:rsidR="003B34D1" w:rsidRPr="003B34D1" w:rsidRDefault="003B34D1" w:rsidP="003B34D1">
            <w:pPr>
              <w:keepNext/>
              <w:spacing w:before="120" w:after="120" w:line="360" w:lineRule="auto"/>
              <w:jc w:val="center"/>
              <w:rPr>
                <w:rFonts w:eastAsia="Calibri"/>
                <w:kern w:val="2"/>
                <w:lang w:eastAsia="en-US" w:bidi="th-TH"/>
              </w:rPr>
            </w:pPr>
            <w:r w:rsidRPr="003B34D1">
              <w:rPr>
                <w:rFonts w:eastAsia="Calibri"/>
                <w:kern w:val="2"/>
                <w:lang w:eastAsia="en-US" w:bidi="th-TH"/>
              </w:rPr>
              <w:t>Spalling</w:t>
            </w:r>
          </w:p>
        </w:tc>
        <w:tc>
          <w:tcPr>
            <w:tcW w:w="2093" w:type="dxa"/>
          </w:tcPr>
          <w:p w14:paraId="1E139F10" w14:textId="77777777" w:rsidR="003B34D1" w:rsidRPr="003B34D1" w:rsidRDefault="003B34D1" w:rsidP="003B34D1">
            <w:pPr>
              <w:keepNext/>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3B34D1">
              <w:rPr>
                <w:rFonts w:eastAsia="Calibri" w:hint="cs"/>
                <w:kern w:val="2"/>
                <w:cs/>
                <w:lang w:eastAsia="en-US" w:bidi="th-TH"/>
              </w:rPr>
              <w:t>การหลุดร่อน</w:t>
            </w:r>
          </w:p>
        </w:tc>
        <w:tc>
          <w:tcPr>
            <w:tcW w:w="5061" w:type="dxa"/>
          </w:tcPr>
          <w:p w14:paraId="71C9FB9B" w14:textId="77777777" w:rsidR="003B34D1" w:rsidRPr="003B34D1" w:rsidRDefault="003B34D1" w:rsidP="003B34D1">
            <w:pPr>
              <w:keepNext/>
              <w:spacing w:before="120" w:after="120" w:line="360" w:lineRule="auto"/>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3B34D1">
              <w:rPr>
                <w:rFonts w:eastAsia="Calibri"/>
                <w:kern w:val="2"/>
                <w:cs/>
                <w:lang w:eastAsia="en-US" w:bidi="th-TH"/>
              </w:rPr>
              <w:t>คอนกรีตผิวหน้าหลุดออกเป็นชิ้น</w:t>
            </w:r>
          </w:p>
        </w:tc>
      </w:tr>
      <w:tr w:rsidR="003B34D1" w:rsidRPr="003B34D1" w14:paraId="1C8EE64C" w14:textId="77777777" w:rsidTr="0082731C">
        <w:trPr>
          <w:cnfStyle w:val="000000100000" w:firstRow="0" w:lastRow="0" w:firstColumn="0" w:lastColumn="0" w:oddVBand="0" w:evenVBand="0" w:oddHBand="1" w:evenHBand="0" w:firstRowFirstColumn="0" w:firstRowLastColumn="0" w:lastRowFirstColumn="0" w:lastRowLastColumn="0"/>
          <w:cantSplit/>
          <w:trHeight w:hRule="exact" w:val="576"/>
        </w:trPr>
        <w:tc>
          <w:tcPr>
            <w:cnfStyle w:val="001000000000" w:firstRow="0" w:lastRow="0" w:firstColumn="1" w:lastColumn="0" w:oddVBand="0" w:evenVBand="0" w:oddHBand="0" w:evenHBand="0" w:firstRowFirstColumn="0" w:firstRowLastColumn="0" w:lastRowFirstColumn="0" w:lastRowLastColumn="0"/>
            <w:tcW w:w="2584" w:type="dxa"/>
          </w:tcPr>
          <w:p w14:paraId="11240B47" w14:textId="77777777" w:rsidR="003B34D1" w:rsidRPr="003B34D1" w:rsidRDefault="003B34D1" w:rsidP="003B34D1">
            <w:pPr>
              <w:keepNext/>
              <w:spacing w:before="120" w:after="120" w:line="360" w:lineRule="auto"/>
              <w:jc w:val="center"/>
              <w:rPr>
                <w:rFonts w:eastAsia="Calibri"/>
                <w:kern w:val="2"/>
                <w:lang w:eastAsia="en-US" w:bidi="th-TH"/>
              </w:rPr>
            </w:pPr>
            <w:r w:rsidRPr="003B34D1">
              <w:rPr>
                <w:rFonts w:eastAsia="Calibri"/>
                <w:kern w:val="2"/>
                <w:lang w:eastAsia="en-US" w:bidi="th-TH"/>
              </w:rPr>
              <w:t>Rebar Exposure</w:t>
            </w:r>
          </w:p>
        </w:tc>
        <w:tc>
          <w:tcPr>
            <w:tcW w:w="2093" w:type="dxa"/>
          </w:tcPr>
          <w:p w14:paraId="2ED14DE1" w14:textId="77777777" w:rsidR="003B34D1" w:rsidRPr="003B34D1" w:rsidRDefault="003B34D1" w:rsidP="003B34D1">
            <w:pPr>
              <w:keepNext/>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3B34D1">
              <w:rPr>
                <w:rFonts w:eastAsia="Calibri" w:hint="cs"/>
                <w:kern w:val="2"/>
                <w:cs/>
                <w:lang w:eastAsia="en-US" w:bidi="th-TH"/>
              </w:rPr>
              <w:t>เหล็กเสริมโผล่</w:t>
            </w:r>
          </w:p>
        </w:tc>
        <w:tc>
          <w:tcPr>
            <w:tcW w:w="5061" w:type="dxa"/>
          </w:tcPr>
          <w:p w14:paraId="2EA57539" w14:textId="77777777" w:rsidR="003B34D1" w:rsidRPr="003B34D1" w:rsidRDefault="003B34D1" w:rsidP="003B34D1">
            <w:pPr>
              <w:keepNext/>
              <w:spacing w:before="120" w:after="120" w:line="360" w:lineRule="auto"/>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3B34D1">
              <w:rPr>
                <w:rFonts w:eastAsia="Calibri"/>
                <w:kern w:val="2"/>
                <w:cs/>
                <w:lang w:eastAsia="en-US" w:bidi="th-TH"/>
              </w:rPr>
              <w:t>เหล็กเสริมเปิดเปลือยจากคอนกรีตหลุดร่อน</w:t>
            </w:r>
          </w:p>
        </w:tc>
      </w:tr>
      <w:tr w:rsidR="003B34D1" w:rsidRPr="003B34D1" w14:paraId="492173AF" w14:textId="77777777" w:rsidTr="0082731C">
        <w:trPr>
          <w:cantSplit/>
          <w:trHeight w:hRule="exact" w:val="576"/>
        </w:trPr>
        <w:tc>
          <w:tcPr>
            <w:cnfStyle w:val="001000000000" w:firstRow="0" w:lastRow="0" w:firstColumn="1" w:lastColumn="0" w:oddVBand="0" w:evenVBand="0" w:oddHBand="0" w:evenHBand="0" w:firstRowFirstColumn="0" w:firstRowLastColumn="0" w:lastRowFirstColumn="0" w:lastRowLastColumn="0"/>
            <w:tcW w:w="2584" w:type="dxa"/>
          </w:tcPr>
          <w:p w14:paraId="3125BC3D" w14:textId="77777777" w:rsidR="003B34D1" w:rsidRPr="003B34D1" w:rsidRDefault="003B34D1" w:rsidP="003B34D1">
            <w:pPr>
              <w:spacing w:before="120" w:after="120" w:line="360" w:lineRule="auto"/>
              <w:jc w:val="center"/>
              <w:rPr>
                <w:rFonts w:eastAsia="Calibri"/>
                <w:kern w:val="2"/>
                <w:lang w:eastAsia="en-US" w:bidi="th-TH"/>
              </w:rPr>
            </w:pPr>
            <w:r w:rsidRPr="003B34D1">
              <w:rPr>
                <w:rFonts w:eastAsia="Calibri"/>
                <w:kern w:val="2"/>
                <w:lang w:eastAsia="en-US" w:bidi="th-TH"/>
              </w:rPr>
              <w:t>Honeycomb</w:t>
            </w:r>
          </w:p>
        </w:tc>
        <w:tc>
          <w:tcPr>
            <w:tcW w:w="2093" w:type="dxa"/>
          </w:tcPr>
          <w:p w14:paraId="0FB346B5" w14:textId="77777777" w:rsidR="003B34D1" w:rsidRPr="003B34D1" w:rsidRDefault="003B34D1" w:rsidP="003B34D1">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3B34D1">
              <w:rPr>
                <w:rFonts w:eastAsia="Calibri" w:hint="cs"/>
                <w:kern w:val="2"/>
                <w:cs/>
                <w:lang w:eastAsia="en-US" w:bidi="th-TH"/>
              </w:rPr>
              <w:t>รูพรุน</w:t>
            </w:r>
          </w:p>
        </w:tc>
        <w:tc>
          <w:tcPr>
            <w:tcW w:w="5061" w:type="dxa"/>
          </w:tcPr>
          <w:p w14:paraId="6BAC395C" w14:textId="77777777" w:rsidR="003B34D1" w:rsidRPr="003B34D1" w:rsidRDefault="003B34D1" w:rsidP="003B34D1">
            <w:pPr>
              <w:spacing w:before="120" w:after="120" w:line="360" w:lineRule="auto"/>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3B34D1">
              <w:rPr>
                <w:rFonts w:eastAsia="Calibri"/>
                <w:kern w:val="2"/>
                <w:cs/>
                <w:lang w:eastAsia="en-US" w:bidi="th-TH"/>
              </w:rPr>
              <w:t>โพรงอากาศในเนื้อคอนกรีตจากการเทที่ไม่สมบูรณ์</w:t>
            </w:r>
          </w:p>
        </w:tc>
      </w:tr>
    </w:tbl>
    <w:p w14:paraId="235FE4C1" w14:textId="77777777" w:rsidR="007F7223" w:rsidRPr="003B34D1" w:rsidRDefault="007F7223" w:rsidP="00FF17BF">
      <w:pPr>
        <w:pStyle w:val="ENG-H3"/>
        <w:numPr>
          <w:ilvl w:val="2"/>
          <w:numId w:val="22"/>
        </w:numPr>
        <w:ind w:left="965" w:hanging="965"/>
        <w:rPr>
          <w:lang w:eastAsia="en-US"/>
        </w:rPr>
      </w:pPr>
      <w:bookmarkStart w:id="132" w:name="_Toc241944269"/>
      <w:r w:rsidRPr="007F7223">
        <w:rPr>
          <w:lang w:eastAsia="en-US"/>
        </w:rPr>
        <w:t>Image Preprocessing Pipeline</w:t>
      </w:r>
      <w:bookmarkEnd w:id="132"/>
    </w:p>
    <w:p w14:paraId="30D79455" w14:textId="77777777" w:rsidR="003B34D1" w:rsidRPr="003B34D1" w:rsidRDefault="003B34D1" w:rsidP="007F7223">
      <w:pPr>
        <w:spacing w:after="120"/>
        <w:ind w:firstLine="720"/>
        <w:jc w:val="thaiDistribute"/>
        <w:rPr>
          <w:rFonts w:eastAsia="Calibri"/>
          <w:kern w:val="2"/>
          <w:lang w:eastAsia="en-US" w:bidi="th-TH"/>
        </w:rPr>
      </w:pPr>
      <w:r w:rsidRPr="003B34D1">
        <w:rPr>
          <w:rFonts w:eastAsia="Calibri"/>
          <w:kern w:val="2"/>
          <w:cs/>
          <w:lang w:eastAsia="en-US" w:bidi="th-TH"/>
        </w:rPr>
        <w:t xml:space="preserve">ก่อนส่งภาพไปวิเคราะห์ ระบบดำเนินการ </w:t>
      </w:r>
      <w:r w:rsidRPr="003B34D1">
        <w:rPr>
          <w:rFonts w:eastAsia="Calibri"/>
          <w:kern w:val="2"/>
          <w:lang w:eastAsia="en-US" w:bidi="th-TH"/>
        </w:rPr>
        <w:t xml:space="preserve">preprocessing </w:t>
      </w:r>
      <w:r w:rsidRPr="003B34D1">
        <w:rPr>
          <w:rFonts w:eastAsia="Calibri"/>
          <w:kern w:val="2"/>
          <w:cs/>
          <w:lang w:eastAsia="en-US" w:bidi="th-TH"/>
        </w:rPr>
        <w:t>ดัง</w:t>
      </w:r>
      <w:r w:rsidR="007F7223">
        <w:rPr>
          <w:rFonts w:eastAsia="Calibri" w:hint="cs"/>
          <w:kern w:val="2"/>
          <w:cs/>
          <w:lang w:eastAsia="en-US" w:bidi="th-TH"/>
        </w:rPr>
        <w:t>ต่อไป</w:t>
      </w:r>
      <w:r w:rsidRPr="003B34D1">
        <w:rPr>
          <w:rFonts w:eastAsia="Calibri"/>
          <w:kern w:val="2"/>
          <w:cs/>
          <w:lang w:eastAsia="en-US" w:bidi="th-TH"/>
        </w:rPr>
        <w:t>นี้</w:t>
      </w:r>
    </w:p>
    <w:p w14:paraId="59626103" w14:textId="77777777" w:rsidR="003B34D1" w:rsidRPr="003B34D1" w:rsidRDefault="003B34D1" w:rsidP="00FF17BF">
      <w:pPr>
        <w:numPr>
          <w:ilvl w:val="0"/>
          <w:numId w:val="45"/>
        </w:numPr>
        <w:spacing w:after="120"/>
        <w:jc w:val="thaiDistribute"/>
        <w:rPr>
          <w:rFonts w:eastAsia="Calibri"/>
          <w:kern w:val="2"/>
          <w:lang w:eastAsia="en-US" w:bidi="th-TH"/>
        </w:rPr>
      </w:pPr>
      <w:r w:rsidRPr="003B34D1">
        <w:rPr>
          <w:rFonts w:eastAsia="Calibri"/>
          <w:b/>
          <w:bCs/>
          <w:kern w:val="2"/>
          <w:lang w:eastAsia="en-US" w:bidi="th-TH"/>
        </w:rPr>
        <w:t>Dimension Validation</w:t>
      </w:r>
      <w:r w:rsidR="007F7223">
        <w:rPr>
          <w:rFonts w:eastAsia="Calibri"/>
          <w:b/>
          <w:bCs/>
          <w:kern w:val="2"/>
          <w:lang w:eastAsia="en-US" w:bidi="th-TH"/>
        </w:rPr>
        <w:t>:</w:t>
      </w:r>
      <w:r w:rsidRPr="003B34D1">
        <w:rPr>
          <w:rFonts w:eastAsia="Calibri"/>
          <w:kern w:val="2"/>
          <w:lang w:eastAsia="en-US" w:bidi="th-TH"/>
        </w:rPr>
        <w:t xml:space="preserve"> </w:t>
      </w:r>
      <w:r w:rsidRPr="003B34D1">
        <w:rPr>
          <w:rFonts w:eastAsia="Calibri"/>
          <w:kern w:val="2"/>
          <w:cs/>
          <w:lang w:eastAsia="en-US" w:bidi="th-TH"/>
        </w:rPr>
        <w:t xml:space="preserve">ตรวจสอบว่าภาพมีขนาดขั้นต่ำ </w:t>
      </w:r>
      <w:r w:rsidRPr="003B34D1">
        <w:rPr>
          <w:rFonts w:eastAsia="Calibri"/>
          <w:kern w:val="2"/>
          <w:lang w:eastAsia="en-US" w:bidi="th-TH"/>
        </w:rPr>
        <w:t>10×10 pixels</w:t>
      </w:r>
    </w:p>
    <w:p w14:paraId="2E308BA7" w14:textId="77777777" w:rsidR="003B34D1" w:rsidRPr="003B34D1" w:rsidRDefault="003B34D1" w:rsidP="00FF17BF">
      <w:pPr>
        <w:numPr>
          <w:ilvl w:val="0"/>
          <w:numId w:val="45"/>
        </w:numPr>
        <w:spacing w:after="120"/>
        <w:jc w:val="thaiDistribute"/>
        <w:rPr>
          <w:rFonts w:eastAsia="Calibri"/>
          <w:kern w:val="2"/>
          <w:lang w:eastAsia="en-US" w:bidi="th-TH"/>
        </w:rPr>
      </w:pPr>
      <w:r w:rsidRPr="003B34D1">
        <w:rPr>
          <w:rFonts w:eastAsia="Calibri"/>
          <w:b/>
          <w:bCs/>
          <w:kern w:val="2"/>
          <w:lang w:eastAsia="en-US" w:bidi="th-TH"/>
        </w:rPr>
        <w:t>Auto-Resize</w:t>
      </w:r>
      <w:r w:rsidR="007F7223">
        <w:rPr>
          <w:rFonts w:eastAsia="Calibri"/>
          <w:b/>
          <w:bCs/>
          <w:kern w:val="2"/>
          <w:lang w:eastAsia="en-US" w:bidi="th-TH"/>
        </w:rPr>
        <w:t>:</w:t>
      </w:r>
      <w:r w:rsidRPr="003B34D1">
        <w:rPr>
          <w:rFonts w:eastAsia="Calibri"/>
          <w:kern w:val="2"/>
          <w:lang w:eastAsia="en-US" w:bidi="th-TH"/>
        </w:rPr>
        <w:t xml:space="preserve"> </w:t>
      </w:r>
      <w:r w:rsidRPr="003B34D1">
        <w:rPr>
          <w:rFonts w:eastAsia="Calibri"/>
          <w:kern w:val="2"/>
          <w:cs/>
          <w:lang w:eastAsia="en-US" w:bidi="th-TH"/>
        </w:rPr>
        <w:t>ย่อขนาดภาพ</w:t>
      </w:r>
      <w:r w:rsidR="007F7223">
        <w:rPr>
          <w:rFonts w:eastAsia="Calibri" w:hint="cs"/>
          <w:kern w:val="2"/>
          <w:cs/>
          <w:lang w:eastAsia="en-US" w:bidi="th-TH"/>
        </w:rPr>
        <w:t>โดยกำหนด</w:t>
      </w:r>
      <w:r w:rsidRPr="003B34D1">
        <w:rPr>
          <w:rFonts w:eastAsia="Calibri"/>
          <w:kern w:val="2"/>
          <w:cs/>
          <w:lang w:eastAsia="en-US" w:bidi="th-TH"/>
        </w:rPr>
        <w:t xml:space="preserve">ให้ด้านที่ยาวที่สุดไม่เกิน </w:t>
      </w:r>
      <w:r w:rsidRPr="003B34D1">
        <w:rPr>
          <w:rFonts w:eastAsia="Calibri"/>
          <w:kern w:val="2"/>
          <w:lang w:eastAsia="en-US" w:bidi="th-TH"/>
        </w:rPr>
        <w:t xml:space="preserve">800 pixels </w:t>
      </w:r>
      <w:r w:rsidR="007F7223">
        <w:rPr>
          <w:rFonts w:eastAsia="Calibri" w:hint="cs"/>
          <w:kern w:val="2"/>
          <w:cs/>
          <w:lang w:eastAsia="en-US" w:bidi="th-TH"/>
        </w:rPr>
        <w:t>เพื่อ</w:t>
      </w:r>
      <w:r w:rsidRPr="003B34D1">
        <w:rPr>
          <w:rFonts w:eastAsia="Calibri"/>
          <w:kern w:val="2"/>
          <w:cs/>
          <w:lang w:eastAsia="en-US" w:bidi="th-TH"/>
        </w:rPr>
        <w:t xml:space="preserve">รักษา </w:t>
      </w:r>
      <w:r w:rsidRPr="003B34D1">
        <w:rPr>
          <w:rFonts w:eastAsia="Calibri"/>
          <w:kern w:val="2"/>
          <w:lang w:eastAsia="en-US" w:bidi="th-TH"/>
        </w:rPr>
        <w:t>aspect ratio</w:t>
      </w:r>
      <w:r w:rsidR="007F7223">
        <w:rPr>
          <w:rFonts w:eastAsia="Calibri" w:hint="cs"/>
          <w:kern w:val="2"/>
          <w:cs/>
          <w:lang w:eastAsia="en-US" w:bidi="th-TH"/>
        </w:rPr>
        <w:t xml:space="preserve"> สำหรับ</w:t>
      </w:r>
      <w:r w:rsidRPr="003B34D1">
        <w:rPr>
          <w:rFonts w:eastAsia="Calibri"/>
          <w:kern w:val="2"/>
          <w:cs/>
          <w:lang w:eastAsia="en-US" w:bidi="th-TH"/>
        </w:rPr>
        <w:t xml:space="preserve">ลดขนาด </w:t>
      </w:r>
      <w:r w:rsidRPr="003B34D1">
        <w:rPr>
          <w:rFonts w:eastAsia="Calibri"/>
          <w:kern w:val="2"/>
          <w:lang w:eastAsia="en-US" w:bidi="th-TH"/>
        </w:rPr>
        <w:t xml:space="preserve">payload </w:t>
      </w:r>
      <w:r w:rsidRPr="003B34D1">
        <w:rPr>
          <w:rFonts w:eastAsia="Calibri"/>
          <w:kern w:val="2"/>
          <w:cs/>
          <w:lang w:eastAsia="en-US" w:bidi="th-TH"/>
        </w:rPr>
        <w:t>และเพิ่มความเร็วในการวิเคราะห์</w:t>
      </w:r>
    </w:p>
    <w:p w14:paraId="176A5E29" w14:textId="77777777" w:rsidR="003B34D1" w:rsidRPr="003B34D1" w:rsidRDefault="003B34D1" w:rsidP="00FF17BF">
      <w:pPr>
        <w:numPr>
          <w:ilvl w:val="0"/>
          <w:numId w:val="45"/>
        </w:numPr>
        <w:spacing w:after="120"/>
        <w:jc w:val="thaiDistribute"/>
        <w:rPr>
          <w:rFonts w:eastAsia="Calibri"/>
          <w:kern w:val="2"/>
          <w:lang w:eastAsia="en-US" w:bidi="th-TH"/>
        </w:rPr>
      </w:pPr>
      <w:r w:rsidRPr="003B34D1">
        <w:rPr>
          <w:rFonts w:eastAsia="Calibri"/>
          <w:b/>
          <w:bCs/>
          <w:kern w:val="2"/>
          <w:lang w:eastAsia="en-US" w:bidi="th-TH"/>
        </w:rPr>
        <w:t>JPEG Compression</w:t>
      </w:r>
      <w:r w:rsidR="007F7223">
        <w:rPr>
          <w:rFonts w:eastAsia="Calibri"/>
          <w:b/>
          <w:bCs/>
          <w:kern w:val="2"/>
          <w:lang w:eastAsia="en-US" w:bidi="th-TH"/>
        </w:rPr>
        <w:t>:</w:t>
      </w:r>
      <w:r w:rsidRPr="003B34D1">
        <w:rPr>
          <w:rFonts w:eastAsia="Calibri"/>
          <w:kern w:val="2"/>
          <w:lang w:eastAsia="en-US" w:bidi="th-TH"/>
        </w:rPr>
        <w:t xml:space="preserve">  </w:t>
      </w:r>
      <w:r w:rsidRPr="003B34D1">
        <w:rPr>
          <w:rFonts w:eastAsia="Calibri"/>
          <w:kern w:val="2"/>
          <w:cs/>
          <w:lang w:eastAsia="en-US" w:bidi="th-TH"/>
        </w:rPr>
        <w:t xml:space="preserve">บีบอัดภาพเป็น </w:t>
      </w:r>
      <w:r w:rsidRPr="003B34D1">
        <w:rPr>
          <w:rFonts w:eastAsia="Calibri"/>
          <w:kern w:val="2"/>
          <w:lang w:eastAsia="en-US" w:bidi="th-TH"/>
        </w:rPr>
        <w:t xml:space="preserve">JPEG </w:t>
      </w:r>
      <w:r w:rsidRPr="003B34D1">
        <w:rPr>
          <w:rFonts w:eastAsia="Calibri"/>
          <w:kern w:val="2"/>
          <w:cs/>
          <w:lang w:eastAsia="en-US" w:bidi="th-TH"/>
        </w:rPr>
        <w:t xml:space="preserve">คุณภาพ </w:t>
      </w:r>
      <w:r w:rsidRPr="003B34D1">
        <w:rPr>
          <w:rFonts w:eastAsia="Calibri"/>
          <w:kern w:val="2"/>
          <w:lang w:eastAsia="en-US" w:bidi="th-TH"/>
        </w:rPr>
        <w:t xml:space="preserve">60% </w:t>
      </w:r>
      <w:r w:rsidRPr="003B34D1">
        <w:rPr>
          <w:rFonts w:eastAsia="Calibri"/>
          <w:kern w:val="2"/>
          <w:cs/>
          <w:lang w:eastAsia="en-US" w:bidi="th-TH"/>
        </w:rPr>
        <w:t xml:space="preserve">เพื่อลดขนาดข้อมูล </w:t>
      </w:r>
      <w:r w:rsidRPr="003B34D1">
        <w:rPr>
          <w:rFonts w:eastAsia="Calibri"/>
          <w:kern w:val="2"/>
          <w:lang w:eastAsia="en-US" w:bidi="th-TH"/>
        </w:rPr>
        <w:t>base64</w:t>
      </w:r>
    </w:p>
    <w:p w14:paraId="66AB1239" w14:textId="77777777" w:rsidR="003B34D1" w:rsidRPr="003B34D1" w:rsidRDefault="003B34D1" w:rsidP="00FF17BF">
      <w:pPr>
        <w:numPr>
          <w:ilvl w:val="0"/>
          <w:numId w:val="45"/>
        </w:numPr>
        <w:spacing w:after="120"/>
        <w:jc w:val="thaiDistribute"/>
        <w:rPr>
          <w:rFonts w:eastAsia="Calibri"/>
          <w:kern w:val="2"/>
          <w:lang w:eastAsia="en-US" w:bidi="th-TH"/>
        </w:rPr>
      </w:pPr>
      <w:r w:rsidRPr="003B34D1">
        <w:rPr>
          <w:rFonts w:eastAsia="Calibri"/>
          <w:b/>
          <w:bCs/>
          <w:kern w:val="2"/>
          <w:lang w:eastAsia="en-US" w:bidi="th-TH"/>
        </w:rPr>
        <w:t>Base64 Encoding</w:t>
      </w:r>
      <w:r w:rsidR="007F7223">
        <w:rPr>
          <w:rFonts w:eastAsia="Calibri"/>
          <w:b/>
          <w:bCs/>
          <w:kern w:val="2"/>
          <w:lang w:eastAsia="en-US" w:bidi="th-TH"/>
        </w:rPr>
        <w:t>:</w:t>
      </w:r>
      <w:r w:rsidRPr="003B34D1">
        <w:rPr>
          <w:rFonts w:eastAsia="Calibri"/>
          <w:kern w:val="2"/>
          <w:lang w:eastAsia="en-US" w:bidi="th-TH"/>
        </w:rPr>
        <w:t xml:space="preserve">  </w:t>
      </w:r>
      <w:r w:rsidRPr="003B34D1">
        <w:rPr>
          <w:rFonts w:eastAsia="Calibri"/>
          <w:kern w:val="2"/>
          <w:cs/>
          <w:lang w:eastAsia="en-US" w:bidi="th-TH"/>
        </w:rPr>
        <w:t xml:space="preserve">แปลงภาพเป็น </w:t>
      </w:r>
      <w:r w:rsidRPr="003B34D1">
        <w:rPr>
          <w:rFonts w:eastAsia="Calibri"/>
          <w:kern w:val="2"/>
          <w:lang w:eastAsia="en-US" w:bidi="th-TH"/>
        </w:rPr>
        <w:t xml:space="preserve">base64 string </w:t>
      </w:r>
      <w:r w:rsidRPr="003B34D1">
        <w:rPr>
          <w:rFonts w:eastAsia="Calibri"/>
          <w:kern w:val="2"/>
          <w:cs/>
          <w:lang w:eastAsia="en-US" w:bidi="th-TH"/>
        </w:rPr>
        <w:t xml:space="preserve">สำหรับส่งผ่าน </w:t>
      </w:r>
      <w:r w:rsidRPr="003B34D1">
        <w:rPr>
          <w:rFonts w:eastAsia="Calibri"/>
          <w:kern w:val="2"/>
          <w:lang w:eastAsia="en-US" w:bidi="th-TH"/>
        </w:rPr>
        <w:t>REST API</w:t>
      </w:r>
    </w:p>
    <w:p w14:paraId="4BE711E9" w14:textId="77777777" w:rsidR="003B34D1" w:rsidRPr="007F7223" w:rsidRDefault="003B34D1" w:rsidP="00FF17BF">
      <w:pPr>
        <w:numPr>
          <w:ilvl w:val="0"/>
          <w:numId w:val="45"/>
        </w:numPr>
        <w:spacing w:after="120"/>
        <w:jc w:val="thaiDistribute"/>
        <w:rPr>
          <w:rFonts w:eastAsia="Calibri"/>
          <w:kern w:val="2"/>
          <w:lang w:eastAsia="en-US" w:bidi="th-TH"/>
        </w:rPr>
      </w:pPr>
      <w:r w:rsidRPr="003B34D1">
        <w:rPr>
          <w:rFonts w:eastAsia="Calibri"/>
          <w:b/>
          <w:bCs/>
          <w:kern w:val="2"/>
          <w:lang w:eastAsia="en-US" w:bidi="th-TH"/>
        </w:rPr>
        <w:t>Size Validation</w:t>
      </w:r>
      <w:r w:rsidR="007F7223">
        <w:rPr>
          <w:rFonts w:eastAsia="Calibri"/>
          <w:b/>
          <w:bCs/>
          <w:kern w:val="2"/>
          <w:lang w:eastAsia="en-US" w:bidi="th-TH"/>
        </w:rPr>
        <w:t>:</w:t>
      </w:r>
      <w:r w:rsidRPr="003B34D1">
        <w:rPr>
          <w:rFonts w:eastAsia="Calibri"/>
          <w:kern w:val="2"/>
          <w:lang w:eastAsia="en-US" w:bidi="th-TH"/>
        </w:rPr>
        <w:t> </w:t>
      </w:r>
      <w:r w:rsidRPr="003B34D1">
        <w:rPr>
          <w:rFonts w:eastAsia="Calibri"/>
          <w:kern w:val="2"/>
          <w:cs/>
          <w:lang w:eastAsia="en-US" w:bidi="th-TH"/>
        </w:rPr>
        <w:t xml:space="preserve">ตรวจสอบว่า </w:t>
      </w:r>
      <w:r w:rsidRPr="003B34D1">
        <w:rPr>
          <w:rFonts w:eastAsia="Calibri"/>
          <w:kern w:val="2"/>
          <w:lang w:eastAsia="en-US" w:bidi="th-TH"/>
        </w:rPr>
        <w:t xml:space="preserve">base64 output </w:t>
      </w:r>
      <w:r w:rsidRPr="003B34D1">
        <w:rPr>
          <w:rFonts w:eastAsia="Calibri"/>
          <w:kern w:val="2"/>
          <w:cs/>
          <w:lang w:eastAsia="en-US" w:bidi="th-TH"/>
        </w:rPr>
        <w:t xml:space="preserve">มีขนาด ≥ </w:t>
      </w:r>
      <w:r w:rsidRPr="003B34D1">
        <w:rPr>
          <w:rFonts w:eastAsia="Calibri"/>
          <w:kern w:val="2"/>
          <w:lang w:eastAsia="en-US" w:bidi="th-TH"/>
        </w:rPr>
        <w:t>1 KB (</w:t>
      </w:r>
      <w:r w:rsidRPr="003B34D1">
        <w:rPr>
          <w:rFonts w:eastAsia="Calibri"/>
          <w:kern w:val="2"/>
          <w:cs/>
          <w:lang w:eastAsia="en-US" w:bidi="th-TH"/>
        </w:rPr>
        <w:t>กรองภาพเสียหาย)</w:t>
      </w:r>
    </w:p>
    <w:p w14:paraId="7AA7057C" w14:textId="77777777" w:rsidR="003B34D1" w:rsidRPr="003B34D1" w:rsidRDefault="003B34D1" w:rsidP="007F7223">
      <w:pPr>
        <w:pStyle w:val="ENG-H3"/>
        <w:rPr>
          <w:lang w:eastAsia="en-US"/>
        </w:rPr>
      </w:pPr>
      <w:bookmarkStart w:id="133" w:name="_Toc241944270"/>
      <w:r w:rsidRPr="003B34D1">
        <w:rPr>
          <w:lang w:eastAsia="en-US"/>
        </w:rPr>
        <w:t>Human-in-the-Loop Verification Workflow</w:t>
      </w:r>
      <w:bookmarkEnd w:id="133"/>
    </w:p>
    <w:p w14:paraId="748A7130" w14:textId="77777777" w:rsidR="003B34D1" w:rsidRPr="003B34D1" w:rsidRDefault="003B34D1" w:rsidP="00D41A4A">
      <w:pPr>
        <w:spacing w:after="120"/>
        <w:rPr>
          <w:rFonts w:eastAsia="Calibri"/>
          <w:kern w:val="2"/>
          <w:lang w:eastAsia="en-US" w:bidi="th-TH"/>
        </w:rPr>
      </w:pPr>
      <w:r w:rsidRPr="003B34D1">
        <w:rPr>
          <w:rFonts w:eastAsia="Calibri"/>
          <w:kern w:val="2"/>
          <w:lang w:eastAsia="en-US" w:bidi="th-TH"/>
        </w:rPr>
        <w:tab/>
      </w:r>
      <w:r w:rsidRPr="003B34D1">
        <w:rPr>
          <w:rFonts w:eastAsia="Calibri" w:hint="cs"/>
          <w:kern w:val="2"/>
          <w:cs/>
          <w:lang w:eastAsia="en-US" w:bidi="th-TH"/>
        </w:rPr>
        <w:t xml:space="preserve">ผลลัพธ์จาก </w:t>
      </w:r>
      <w:r w:rsidRPr="003B34D1">
        <w:rPr>
          <w:rFonts w:eastAsia="Calibri"/>
          <w:kern w:val="2"/>
          <w:lang w:eastAsia="en-US" w:bidi="th-TH"/>
        </w:rPr>
        <w:t xml:space="preserve">AI </w:t>
      </w:r>
      <w:r w:rsidRPr="003B34D1">
        <w:rPr>
          <w:rFonts w:eastAsia="Calibri" w:hint="cs"/>
          <w:kern w:val="2"/>
          <w:cs/>
          <w:lang w:eastAsia="en-US" w:bidi="th-TH"/>
        </w:rPr>
        <w:t xml:space="preserve">ทั้ง </w:t>
      </w:r>
      <w:r w:rsidRPr="003B34D1">
        <w:rPr>
          <w:rFonts w:eastAsia="Calibri"/>
          <w:kern w:val="2"/>
          <w:lang w:eastAsia="en-US" w:bidi="th-TH"/>
        </w:rPr>
        <w:t xml:space="preserve">2D </w:t>
      </w:r>
      <w:r w:rsidRPr="003B34D1">
        <w:rPr>
          <w:rFonts w:eastAsia="Calibri" w:hint="cs"/>
          <w:kern w:val="2"/>
          <w:cs/>
          <w:lang w:eastAsia="en-US" w:bidi="th-TH"/>
        </w:rPr>
        <w:t xml:space="preserve">และ </w:t>
      </w:r>
      <w:r w:rsidRPr="003B34D1">
        <w:rPr>
          <w:rFonts w:eastAsia="Calibri"/>
          <w:kern w:val="2"/>
          <w:lang w:eastAsia="en-US" w:bidi="th-TH"/>
        </w:rPr>
        <w:t xml:space="preserve">3D </w:t>
      </w:r>
      <w:r w:rsidRPr="003B34D1">
        <w:rPr>
          <w:rFonts w:eastAsia="Calibri" w:hint="cs"/>
          <w:kern w:val="2"/>
          <w:cs/>
          <w:lang w:eastAsia="en-US" w:bidi="th-TH"/>
        </w:rPr>
        <w:t xml:space="preserve">จะเข้าสู่กระบวนการ </w:t>
      </w:r>
      <w:r w:rsidRPr="007F7223">
        <w:rPr>
          <w:rFonts w:eastAsia="Calibri"/>
          <w:kern w:val="2"/>
          <w:lang w:eastAsia="en-US" w:bidi="th-TH"/>
        </w:rPr>
        <w:t>Human Verification</w:t>
      </w:r>
      <w:r w:rsidRPr="003B34D1">
        <w:rPr>
          <w:rFonts w:eastAsia="Calibri"/>
          <w:kern w:val="2"/>
          <w:lang w:eastAsia="en-US" w:bidi="th-TH"/>
        </w:rPr>
        <w:t xml:space="preserve"> </w:t>
      </w:r>
      <w:r w:rsidRPr="003B34D1">
        <w:rPr>
          <w:rFonts w:eastAsia="Calibri" w:hint="cs"/>
          <w:kern w:val="2"/>
          <w:cs/>
          <w:lang w:eastAsia="en-US" w:bidi="th-TH"/>
        </w:rPr>
        <w:t>ก่อนนำไปใช้ในการประเมิน</w:t>
      </w:r>
      <w:r w:rsidR="007F7223">
        <w:rPr>
          <w:rFonts w:eastAsia="Calibri" w:hint="cs"/>
          <w:kern w:val="2"/>
          <w:cs/>
          <w:lang w:eastAsia="en-US" w:bidi="th-TH"/>
        </w:rPr>
        <w:t>ตามมาตรฐานกรมทางหลวง</w:t>
      </w:r>
      <w:r w:rsidR="007F7223" w:rsidRPr="003B34D1">
        <w:rPr>
          <w:rFonts w:eastAsia="Calibri"/>
          <w:kern w:val="2"/>
          <w:lang w:eastAsia="en-US" w:bidi="th-TH"/>
        </w:rPr>
        <w:t xml:space="preserve"> </w:t>
      </w:r>
      <w:r w:rsidR="007F7223">
        <w:rPr>
          <w:rFonts w:eastAsia="Calibri" w:hint="cs"/>
          <w:kern w:val="2"/>
          <w:cs/>
          <w:lang w:eastAsia="en-US" w:bidi="th-TH"/>
        </w:rPr>
        <w:t>โดย</w:t>
      </w:r>
      <w:r w:rsidRPr="003B34D1">
        <w:rPr>
          <w:rFonts w:eastAsia="Calibri" w:hint="cs"/>
          <w:kern w:val="2"/>
          <w:cs/>
          <w:lang w:eastAsia="en-US" w:bidi="th-TH"/>
        </w:rPr>
        <w:t>กระบวนการ</w:t>
      </w:r>
      <w:r w:rsidR="007F7223">
        <w:rPr>
          <w:rFonts w:eastAsia="Calibri" w:hint="cs"/>
          <w:kern w:val="2"/>
          <w:cs/>
          <w:lang w:eastAsia="en-US" w:bidi="th-TH"/>
        </w:rPr>
        <w:t>จะ</w:t>
      </w:r>
      <w:r w:rsidRPr="003B34D1">
        <w:rPr>
          <w:rFonts w:eastAsia="Calibri" w:hint="cs"/>
          <w:kern w:val="2"/>
          <w:cs/>
          <w:lang w:eastAsia="en-US" w:bidi="th-TH"/>
        </w:rPr>
        <w:t>ประกอบ</w:t>
      </w:r>
      <w:r w:rsidR="007F7223">
        <w:rPr>
          <w:rFonts w:eastAsia="Calibri" w:hint="cs"/>
          <w:kern w:val="2"/>
          <w:cs/>
          <w:lang w:eastAsia="en-US" w:bidi="th-TH"/>
        </w:rPr>
        <w:t>ไปด้วยขั้นตอนดังต่อไปนี้</w:t>
      </w:r>
    </w:p>
    <w:p w14:paraId="7E25241D" w14:textId="77777777" w:rsidR="003B34D1" w:rsidRPr="003B34D1" w:rsidRDefault="003B34D1" w:rsidP="00FF17BF">
      <w:pPr>
        <w:numPr>
          <w:ilvl w:val="0"/>
          <w:numId w:val="44"/>
        </w:numPr>
        <w:spacing w:after="120"/>
        <w:rPr>
          <w:rFonts w:eastAsia="Calibri"/>
          <w:kern w:val="2"/>
          <w:lang w:eastAsia="en-US" w:bidi="th-TH"/>
        </w:rPr>
      </w:pPr>
      <w:r w:rsidRPr="00D41A4A">
        <w:rPr>
          <w:rFonts w:eastAsia="Calibri"/>
          <w:b/>
          <w:bCs/>
          <w:kern w:val="2"/>
          <w:lang w:eastAsia="en-US" w:bidi="th-TH"/>
        </w:rPr>
        <w:t>Per-Detection Review</w:t>
      </w:r>
      <w:r w:rsidR="00D41A4A" w:rsidRPr="00D41A4A">
        <w:rPr>
          <w:rFonts w:eastAsia="Calibri"/>
          <w:b/>
          <w:bCs/>
          <w:kern w:val="2"/>
          <w:lang w:eastAsia="en-US" w:bidi="th-TH"/>
        </w:rPr>
        <w:t>:</w:t>
      </w:r>
      <w:r w:rsidRPr="003B34D1">
        <w:rPr>
          <w:rFonts w:eastAsia="Calibri"/>
          <w:kern w:val="2"/>
          <w:lang w:eastAsia="en-US" w:bidi="th-TH"/>
        </w:rPr>
        <w:t xml:space="preserve"> </w:t>
      </w:r>
      <w:r w:rsidRPr="003B34D1">
        <w:rPr>
          <w:rFonts w:eastAsia="Calibri" w:hint="cs"/>
          <w:kern w:val="2"/>
          <w:cs/>
          <w:lang w:eastAsia="en-US" w:bidi="th-TH"/>
        </w:rPr>
        <w:t>ผู้เชี่ยวชาญตรวจสอบ</w:t>
      </w:r>
      <w:r w:rsidR="0082731C">
        <w:rPr>
          <w:rFonts w:eastAsia="Calibri" w:hint="cs"/>
          <w:kern w:val="2"/>
          <w:cs/>
          <w:lang w:eastAsia="en-US" w:bidi="th-TH"/>
        </w:rPr>
        <w:t xml:space="preserve">และ </w:t>
      </w:r>
      <w:r w:rsidRPr="003B34D1">
        <w:rPr>
          <w:rFonts w:eastAsia="Calibri"/>
          <w:kern w:val="2"/>
          <w:lang w:eastAsia="en-US" w:bidi="th-TH"/>
        </w:rPr>
        <w:t>Approve (</w:t>
      </w:r>
      <w:r w:rsidRPr="003B34D1">
        <w:rPr>
          <w:rFonts w:eastAsia="Calibri" w:hint="cs"/>
          <w:kern w:val="2"/>
          <w:cs/>
          <w:lang w:eastAsia="en-US" w:bidi="th-TH"/>
        </w:rPr>
        <w:t>ยืนยัน)</w:t>
      </w:r>
      <w:r w:rsidRPr="003B34D1">
        <w:rPr>
          <w:rFonts w:eastAsia="Calibri"/>
          <w:kern w:val="2"/>
          <w:lang w:eastAsia="en-US" w:bidi="th-TH"/>
        </w:rPr>
        <w:t>, Reject (</w:t>
      </w:r>
      <w:r w:rsidRPr="003B34D1">
        <w:rPr>
          <w:rFonts w:eastAsia="Calibri" w:hint="cs"/>
          <w:kern w:val="2"/>
          <w:cs/>
          <w:lang w:eastAsia="en-US" w:bidi="th-TH"/>
        </w:rPr>
        <w:t>ปฏิเสธ)</w:t>
      </w:r>
      <w:r w:rsidRPr="003B34D1">
        <w:rPr>
          <w:rFonts w:eastAsia="Calibri"/>
          <w:kern w:val="2"/>
          <w:lang w:eastAsia="en-US" w:bidi="th-TH"/>
        </w:rPr>
        <w:t xml:space="preserve">, </w:t>
      </w:r>
      <w:r w:rsidRPr="003B34D1">
        <w:rPr>
          <w:rFonts w:eastAsia="Calibri" w:hint="cs"/>
          <w:kern w:val="2"/>
          <w:cs/>
          <w:lang w:eastAsia="en-US" w:bidi="th-TH"/>
        </w:rPr>
        <w:t xml:space="preserve">หรือ </w:t>
      </w:r>
      <w:r w:rsidRPr="003B34D1">
        <w:rPr>
          <w:rFonts w:eastAsia="Calibri"/>
          <w:kern w:val="2"/>
          <w:lang w:eastAsia="en-US" w:bidi="th-TH"/>
        </w:rPr>
        <w:t>Edit (</w:t>
      </w:r>
      <w:r w:rsidRPr="003B34D1">
        <w:rPr>
          <w:rFonts w:eastAsia="Calibri" w:hint="cs"/>
          <w:kern w:val="2"/>
          <w:cs/>
          <w:lang w:eastAsia="en-US" w:bidi="th-TH"/>
        </w:rPr>
        <w:t xml:space="preserve">แก้ไข </w:t>
      </w:r>
      <w:r w:rsidRPr="003B34D1">
        <w:rPr>
          <w:rFonts w:eastAsia="Calibri"/>
          <w:kern w:val="2"/>
          <w:lang w:eastAsia="en-US" w:bidi="th-TH"/>
        </w:rPr>
        <w:t>class/severity)</w:t>
      </w:r>
      <w:r w:rsidR="0082731C">
        <w:rPr>
          <w:rFonts w:eastAsia="Calibri" w:hint="cs"/>
          <w:kern w:val="2"/>
          <w:cs/>
          <w:lang w:eastAsia="en-US" w:bidi="th-TH"/>
        </w:rPr>
        <w:t xml:space="preserve"> ได้</w:t>
      </w:r>
    </w:p>
    <w:p w14:paraId="71E7591B" w14:textId="77777777" w:rsidR="003B34D1" w:rsidRPr="003B34D1" w:rsidRDefault="003B34D1" w:rsidP="00FF17BF">
      <w:pPr>
        <w:numPr>
          <w:ilvl w:val="0"/>
          <w:numId w:val="44"/>
        </w:numPr>
        <w:spacing w:after="120"/>
        <w:rPr>
          <w:rFonts w:eastAsia="Calibri"/>
          <w:kern w:val="2"/>
          <w:lang w:eastAsia="en-US" w:bidi="th-TH"/>
        </w:rPr>
      </w:pPr>
      <w:r w:rsidRPr="00D41A4A">
        <w:rPr>
          <w:rFonts w:eastAsia="Calibri"/>
          <w:b/>
          <w:bCs/>
          <w:kern w:val="2"/>
          <w:lang w:eastAsia="en-US" w:bidi="th-TH"/>
        </w:rPr>
        <w:t>Batch Actions</w:t>
      </w:r>
      <w:r w:rsidR="00D41A4A" w:rsidRPr="00D41A4A">
        <w:rPr>
          <w:rFonts w:eastAsia="Calibri"/>
          <w:b/>
          <w:bCs/>
          <w:kern w:val="2"/>
          <w:lang w:eastAsia="en-US" w:bidi="th-TH"/>
        </w:rPr>
        <w:t>:</w:t>
      </w:r>
      <w:r w:rsidRPr="003B34D1">
        <w:rPr>
          <w:rFonts w:eastAsia="Calibri"/>
          <w:kern w:val="2"/>
          <w:lang w:eastAsia="en-US" w:bidi="th-TH"/>
        </w:rPr>
        <w:t xml:space="preserve"> </w:t>
      </w:r>
      <w:r w:rsidR="0082731C">
        <w:rPr>
          <w:rFonts w:eastAsia="Calibri" w:hint="cs"/>
          <w:kern w:val="2"/>
          <w:cs/>
          <w:lang w:eastAsia="en-US" w:bidi="th-TH"/>
        </w:rPr>
        <w:t xml:space="preserve">ผู้เชี่ยวชาญสามารถ </w:t>
      </w:r>
      <w:r w:rsidRPr="003B34D1">
        <w:rPr>
          <w:rFonts w:eastAsia="Calibri"/>
          <w:kern w:val="2"/>
          <w:lang w:eastAsia="en-US" w:bidi="th-TH"/>
        </w:rPr>
        <w:t xml:space="preserve">Approve All / Reject All </w:t>
      </w:r>
      <w:r w:rsidRPr="003B34D1">
        <w:rPr>
          <w:rFonts w:eastAsia="Calibri" w:hint="cs"/>
          <w:kern w:val="2"/>
          <w:cs/>
          <w:lang w:eastAsia="en-US" w:bidi="th-TH"/>
        </w:rPr>
        <w:t xml:space="preserve">สำหรับกรณีที่ </w:t>
      </w:r>
      <w:r w:rsidRPr="003B34D1">
        <w:rPr>
          <w:rFonts w:eastAsia="Calibri"/>
          <w:kern w:val="2"/>
          <w:lang w:eastAsia="en-US" w:bidi="th-TH"/>
        </w:rPr>
        <w:t xml:space="preserve">AI </w:t>
      </w:r>
      <w:r w:rsidRPr="003B34D1">
        <w:rPr>
          <w:rFonts w:eastAsia="Calibri" w:hint="cs"/>
          <w:kern w:val="2"/>
          <w:cs/>
          <w:lang w:eastAsia="en-US" w:bidi="th-TH"/>
        </w:rPr>
        <w:t>ทำงานได้ดีหรือแย่ทั้งชุด</w:t>
      </w:r>
    </w:p>
    <w:p w14:paraId="5352424A" w14:textId="77777777" w:rsidR="003B34D1" w:rsidRPr="003B34D1" w:rsidRDefault="003B34D1" w:rsidP="00FF17BF">
      <w:pPr>
        <w:numPr>
          <w:ilvl w:val="0"/>
          <w:numId w:val="44"/>
        </w:numPr>
        <w:spacing w:after="120"/>
        <w:rPr>
          <w:rFonts w:eastAsia="Calibri"/>
          <w:kern w:val="2"/>
          <w:lang w:eastAsia="en-US" w:bidi="th-TH"/>
        </w:rPr>
      </w:pPr>
      <w:r w:rsidRPr="0082731C">
        <w:rPr>
          <w:rFonts w:eastAsia="Calibri"/>
          <w:b/>
          <w:bCs/>
          <w:kern w:val="2"/>
          <w:lang w:eastAsia="en-US" w:bidi="th-TH"/>
        </w:rPr>
        <w:t>Verification Summary</w:t>
      </w:r>
      <w:r w:rsidR="00D41A4A" w:rsidRPr="0082731C">
        <w:rPr>
          <w:rFonts w:eastAsia="Calibri"/>
          <w:b/>
          <w:bCs/>
          <w:kern w:val="2"/>
          <w:lang w:eastAsia="en-US" w:bidi="th-TH"/>
        </w:rPr>
        <w:t>:</w:t>
      </w:r>
      <w:r w:rsidRPr="003B34D1">
        <w:rPr>
          <w:rFonts w:eastAsia="Calibri"/>
          <w:kern w:val="2"/>
          <w:lang w:eastAsia="en-US" w:bidi="th-TH"/>
        </w:rPr>
        <w:t xml:space="preserve"> </w:t>
      </w:r>
      <w:r w:rsidRPr="003B34D1">
        <w:rPr>
          <w:rFonts w:eastAsia="Calibri" w:hint="cs"/>
          <w:kern w:val="2"/>
          <w:cs/>
          <w:lang w:eastAsia="en-US" w:bidi="th-TH"/>
        </w:rPr>
        <w:t xml:space="preserve">แสดงสถิติ </w:t>
      </w:r>
      <w:r w:rsidRPr="003B34D1">
        <w:rPr>
          <w:rFonts w:eastAsia="Calibri"/>
          <w:kern w:val="2"/>
          <w:lang w:eastAsia="en-US" w:bidi="th-TH"/>
        </w:rPr>
        <w:t xml:space="preserve">Approved / Rejected / Pending </w:t>
      </w:r>
      <w:r w:rsidRPr="003B34D1">
        <w:rPr>
          <w:rFonts w:eastAsia="Calibri" w:hint="cs"/>
          <w:kern w:val="2"/>
          <w:cs/>
          <w:lang w:eastAsia="en-US" w:bidi="th-TH"/>
        </w:rPr>
        <w:t xml:space="preserve">สำหรับ </w:t>
      </w:r>
      <w:r w:rsidRPr="003B34D1">
        <w:rPr>
          <w:rFonts w:eastAsia="Calibri"/>
          <w:kern w:val="2"/>
          <w:lang w:eastAsia="en-US" w:bidi="th-TH"/>
        </w:rPr>
        <w:t>audit trail</w:t>
      </w:r>
    </w:p>
    <w:p w14:paraId="15C5F6DD" w14:textId="77777777" w:rsidR="003B34D1" w:rsidRPr="00AC2D32" w:rsidRDefault="0082731C" w:rsidP="00FF17BF">
      <w:pPr>
        <w:numPr>
          <w:ilvl w:val="0"/>
          <w:numId w:val="44"/>
        </w:numPr>
        <w:spacing w:after="120"/>
        <w:rPr>
          <w:rFonts w:eastAsia="Calibri"/>
          <w:kern w:val="2"/>
          <w:lang w:eastAsia="en-US" w:bidi="th-TH"/>
        </w:rPr>
      </w:pPr>
      <w:r>
        <w:rPr>
          <w:rFonts w:eastAsia="Calibri" w:hint="cs"/>
          <w:kern w:val="2"/>
          <w:cs/>
          <w:lang w:eastAsia="en-US" w:bidi="th-TH"/>
        </w:rPr>
        <w:t xml:space="preserve">เฉพาะ </w:t>
      </w:r>
      <w:r w:rsidR="003B34D1" w:rsidRPr="003B34D1">
        <w:rPr>
          <w:rFonts w:eastAsia="Calibri"/>
          <w:kern w:val="2"/>
          <w:lang w:eastAsia="en-US" w:bidi="th-TH"/>
        </w:rPr>
        <w:t xml:space="preserve">detections </w:t>
      </w:r>
      <w:r w:rsidR="003B34D1" w:rsidRPr="003B34D1">
        <w:rPr>
          <w:rFonts w:eastAsia="Calibri" w:hint="cs"/>
          <w:kern w:val="2"/>
          <w:cs/>
          <w:lang w:eastAsia="en-US" w:bidi="th-TH"/>
        </w:rPr>
        <w:t xml:space="preserve">ที่ผ่านการ </w:t>
      </w:r>
      <w:r w:rsidR="003B34D1" w:rsidRPr="003B34D1">
        <w:rPr>
          <w:rFonts w:eastAsia="Calibri"/>
          <w:kern w:val="2"/>
          <w:lang w:eastAsia="en-US" w:bidi="th-TH"/>
        </w:rPr>
        <w:t xml:space="preserve">approve </w:t>
      </w:r>
      <w:r w:rsidR="003B34D1" w:rsidRPr="003B34D1">
        <w:rPr>
          <w:rFonts w:eastAsia="Calibri" w:hint="cs"/>
          <w:kern w:val="2"/>
          <w:cs/>
          <w:lang w:eastAsia="en-US" w:bidi="th-TH"/>
        </w:rPr>
        <w:t xml:space="preserve">เท่านั้นที่จะถูกส่งไปคำนวณ </w:t>
      </w:r>
      <w:r w:rsidR="003B34D1" w:rsidRPr="003B34D1">
        <w:rPr>
          <w:rFonts w:eastAsia="Calibri"/>
          <w:kern w:val="2"/>
          <w:lang w:eastAsia="en-US" w:bidi="th-TH"/>
        </w:rPr>
        <w:t>DOH Rating</w:t>
      </w:r>
    </w:p>
    <w:p w14:paraId="669C37ED" w14:textId="77777777" w:rsidR="00AC2D32" w:rsidRPr="003B34D1" w:rsidRDefault="00AC2D32" w:rsidP="00FF17BF">
      <w:pPr>
        <w:numPr>
          <w:ilvl w:val="0"/>
          <w:numId w:val="44"/>
        </w:numPr>
        <w:rPr>
          <w:rFonts w:eastAsia="Calibri"/>
          <w:kern w:val="2"/>
          <w:lang w:eastAsia="en-US" w:bidi="th-TH"/>
        </w:rPr>
      </w:pPr>
      <w:r w:rsidRPr="00AC2D32">
        <w:rPr>
          <w:rFonts w:eastAsia="Calibri"/>
          <w:kern w:val="2"/>
          <w:cs/>
          <w:lang w:eastAsia="en-US" w:bidi="th-TH"/>
        </w:rPr>
        <w:t xml:space="preserve">เมื่อผู้เชี่ยวชาญ </w:t>
      </w:r>
      <w:r w:rsidRPr="00AC2D32">
        <w:rPr>
          <w:rFonts w:eastAsia="Calibri"/>
          <w:kern w:val="2"/>
          <w:lang w:eastAsia="en-US"/>
        </w:rPr>
        <w:t xml:space="preserve">Reject </w:t>
      </w:r>
      <w:r w:rsidRPr="00AC2D32">
        <w:rPr>
          <w:rFonts w:eastAsia="Calibri"/>
          <w:kern w:val="2"/>
          <w:cs/>
          <w:lang w:eastAsia="en-US" w:bidi="th-TH"/>
        </w:rPr>
        <w:t xml:space="preserve">ผลการจำแนกของ </w:t>
      </w:r>
      <w:r w:rsidRPr="00AC2D32">
        <w:rPr>
          <w:rFonts w:eastAsia="Calibri"/>
          <w:kern w:val="2"/>
          <w:lang w:eastAsia="en-US"/>
        </w:rPr>
        <w:t xml:space="preserve">AI </w:t>
      </w:r>
      <w:r w:rsidRPr="00AC2D32">
        <w:rPr>
          <w:rFonts w:eastAsia="Calibri"/>
          <w:kern w:val="2"/>
          <w:cs/>
          <w:lang w:eastAsia="en-US" w:bidi="th-TH"/>
        </w:rPr>
        <w:t xml:space="preserve">ระบบจะเปิด </w:t>
      </w:r>
      <w:r w:rsidRPr="00AC2D32">
        <w:rPr>
          <w:rFonts w:eastAsia="Calibri"/>
          <w:kern w:val="2"/>
          <w:lang w:eastAsia="en-US"/>
        </w:rPr>
        <w:t xml:space="preserve">Manual Inspection Modal </w:t>
      </w:r>
      <w:r w:rsidRPr="00AC2D32">
        <w:rPr>
          <w:rFonts w:eastAsia="Calibri"/>
          <w:kern w:val="2"/>
          <w:cs/>
          <w:lang w:eastAsia="en-US" w:bidi="th-TH"/>
        </w:rPr>
        <w:t>ให้เลือก</w:t>
      </w:r>
    </w:p>
    <w:p w14:paraId="121A6F6B" w14:textId="77777777" w:rsidR="00D40029" w:rsidRDefault="00AC2D32" w:rsidP="001336E2">
      <w:pPr>
        <w:pStyle w:val="ENG-Table"/>
        <w:rPr>
          <w:cs/>
        </w:rPr>
      </w:pPr>
      <w:r w:rsidRPr="0082731C">
        <w:rPr>
          <w:cs/>
        </w:rPr>
        <w:t xml:space="preserve"> </w:t>
      </w:r>
      <w:bookmarkStart w:id="134" w:name="_Toc241944292"/>
      <w:r w:rsidR="0082731C" w:rsidRPr="0082731C">
        <w:rPr>
          <w:cs/>
        </w:rPr>
        <w:t xml:space="preserve">การประเมินค่าความเชื่อมั่นของ </w:t>
      </w:r>
      <w:r w:rsidR="0082731C" w:rsidRPr="0082731C">
        <w:t xml:space="preserve">AI </w:t>
      </w:r>
      <w:r w:rsidR="0082731C" w:rsidRPr="0082731C">
        <w:rPr>
          <w:cs/>
        </w:rPr>
        <w:t>ที่ใช้ตรวจสอบความเสียหาย</w:t>
      </w:r>
      <w:bookmarkEnd w:id="134"/>
    </w:p>
    <w:tbl>
      <w:tblPr>
        <w:tblStyle w:val="PlainTable1"/>
        <w:tblW w:w="9648" w:type="dxa"/>
        <w:tblLook w:val="04A0" w:firstRow="1" w:lastRow="0" w:firstColumn="1" w:lastColumn="0" w:noHBand="0" w:noVBand="1"/>
      </w:tblPr>
      <w:tblGrid>
        <w:gridCol w:w="3978"/>
        <w:gridCol w:w="1980"/>
        <w:gridCol w:w="1890"/>
        <w:gridCol w:w="1800"/>
      </w:tblGrid>
      <w:tr w:rsidR="00AC2D32" w:rsidRPr="003B34D1" w14:paraId="3406F320" w14:textId="77777777" w:rsidTr="001336E2">
        <w:trPr>
          <w:cnfStyle w:val="100000000000" w:firstRow="1" w:lastRow="0" w:firstColumn="0" w:lastColumn="0" w:oddVBand="0" w:evenVBand="0" w:oddHBand="0" w:evenHBand="0" w:firstRowFirstColumn="0" w:firstRowLastColumn="0" w:lastRowFirstColumn="0" w:lastRowLastColumn="0"/>
          <w:cantSplit/>
          <w:trHeight w:val="720"/>
          <w:tblHeader/>
        </w:trPr>
        <w:tc>
          <w:tcPr>
            <w:cnfStyle w:val="001000000000" w:firstRow="0" w:lastRow="0" w:firstColumn="1" w:lastColumn="0" w:oddVBand="0" w:evenVBand="0" w:oddHBand="0" w:evenHBand="0" w:firstRowFirstColumn="0" w:firstRowLastColumn="0" w:lastRowFirstColumn="0" w:lastRowLastColumn="0"/>
            <w:tcW w:w="3978" w:type="dxa"/>
            <w:vAlign w:val="center"/>
            <w:hideMark/>
          </w:tcPr>
          <w:p w14:paraId="1B311A10" w14:textId="77777777" w:rsidR="00AC2D32" w:rsidRPr="0082731C" w:rsidRDefault="00AC2D32" w:rsidP="001336E2">
            <w:pPr>
              <w:keepNext/>
              <w:jc w:val="center"/>
              <w:rPr>
                <w:rFonts w:eastAsia="Calibri"/>
                <w:kern w:val="2"/>
                <w:lang w:eastAsia="en-US" w:bidi="th-TH"/>
              </w:rPr>
            </w:pPr>
            <w:r w:rsidRPr="0082731C">
              <w:rPr>
                <w:rFonts w:eastAsia="Calibri"/>
                <w:kern w:val="2"/>
                <w:cs/>
                <w:lang w:eastAsia="en-US" w:bidi="th-TH"/>
              </w:rPr>
              <w:t>ประเภทความเสียหาย</w:t>
            </w:r>
            <w:r>
              <w:rPr>
                <w:rFonts w:hint="cs"/>
                <w:cs/>
                <w:lang w:eastAsia="en-US" w:bidi="th-TH"/>
              </w:rPr>
              <w:t xml:space="preserve"> </w:t>
            </w:r>
            <w:r w:rsidRPr="0082731C">
              <w:rPr>
                <w:rFonts w:eastAsia="Calibri"/>
                <w:kern w:val="2"/>
                <w:lang w:eastAsia="en-US" w:bidi="th-TH"/>
              </w:rPr>
              <w:t>(Damage Class)</w:t>
            </w:r>
          </w:p>
        </w:tc>
        <w:tc>
          <w:tcPr>
            <w:tcW w:w="1980" w:type="dxa"/>
            <w:vAlign w:val="center"/>
            <w:hideMark/>
          </w:tcPr>
          <w:p w14:paraId="45C1A883" w14:textId="77777777" w:rsidR="00AC2D32" w:rsidRPr="0082731C" w:rsidRDefault="00AC2D32" w:rsidP="001336E2">
            <w:pPr>
              <w:keepNext/>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82731C">
              <w:rPr>
                <w:rFonts w:eastAsia="Calibri"/>
                <w:kern w:val="2"/>
                <w:lang w:eastAsia="en-US" w:bidi="th-TH"/>
              </w:rPr>
              <w:t>Confidence</w:t>
            </w:r>
            <w:r w:rsidRPr="0082731C">
              <w:rPr>
                <w:rFonts w:eastAsia="Calibri"/>
                <w:kern w:val="2"/>
                <w:lang w:eastAsia="en-US" w:bidi="th-TH"/>
              </w:rPr>
              <w:br/>
              <w:t>&gt;0.8</w:t>
            </w:r>
          </w:p>
        </w:tc>
        <w:tc>
          <w:tcPr>
            <w:tcW w:w="1890" w:type="dxa"/>
            <w:vAlign w:val="center"/>
            <w:hideMark/>
          </w:tcPr>
          <w:p w14:paraId="316A751E" w14:textId="77777777" w:rsidR="00AC2D32" w:rsidRPr="0082731C" w:rsidRDefault="00AC2D32" w:rsidP="001336E2">
            <w:pPr>
              <w:keepNext/>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82731C">
              <w:rPr>
                <w:rFonts w:eastAsia="Calibri"/>
                <w:kern w:val="2"/>
                <w:lang w:eastAsia="en-US" w:bidi="th-TH"/>
              </w:rPr>
              <w:t>Confidence</w:t>
            </w:r>
            <w:r w:rsidRPr="0082731C">
              <w:rPr>
                <w:rFonts w:eastAsia="Calibri"/>
                <w:kern w:val="2"/>
                <w:lang w:eastAsia="en-US" w:bidi="th-TH"/>
              </w:rPr>
              <w:br/>
              <w:t>&gt;0.6</w:t>
            </w:r>
          </w:p>
        </w:tc>
        <w:tc>
          <w:tcPr>
            <w:tcW w:w="1800" w:type="dxa"/>
            <w:vAlign w:val="center"/>
            <w:hideMark/>
          </w:tcPr>
          <w:p w14:paraId="5C1BDD55" w14:textId="77777777" w:rsidR="00AC2D32" w:rsidRPr="0082731C" w:rsidRDefault="00AC2D32" w:rsidP="001336E2">
            <w:pPr>
              <w:keepNext/>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82731C">
              <w:rPr>
                <w:rFonts w:eastAsia="Calibri"/>
                <w:kern w:val="2"/>
                <w:lang w:eastAsia="en-US" w:bidi="th-TH"/>
              </w:rPr>
              <w:t>Confidence</w:t>
            </w:r>
            <w:r w:rsidRPr="0082731C">
              <w:rPr>
                <w:rFonts w:eastAsia="Calibri"/>
                <w:kern w:val="2"/>
                <w:lang w:eastAsia="en-US" w:bidi="th-TH"/>
              </w:rPr>
              <w:br/>
              <w:t>≤0.8</w:t>
            </w:r>
          </w:p>
        </w:tc>
      </w:tr>
      <w:tr w:rsidR="00AC2D32" w:rsidRPr="003B34D1" w14:paraId="1A89E31F" w14:textId="77777777" w:rsidTr="001336E2">
        <w:trPr>
          <w:cnfStyle w:val="000000100000" w:firstRow="0" w:lastRow="0" w:firstColumn="0" w:lastColumn="0" w:oddVBand="0" w:evenVBand="0" w:oddHBand="1" w:evenHBand="0" w:firstRowFirstColumn="0" w:firstRowLastColumn="0" w:lastRowFirstColumn="0" w:lastRowLastColumn="0"/>
          <w:cantSplit/>
          <w:trHeight w:val="720"/>
        </w:trPr>
        <w:tc>
          <w:tcPr>
            <w:cnfStyle w:val="001000000000" w:firstRow="0" w:lastRow="0" w:firstColumn="1" w:lastColumn="0" w:oddVBand="0" w:evenVBand="0" w:oddHBand="0" w:evenHBand="0" w:firstRowFirstColumn="0" w:firstRowLastColumn="0" w:lastRowFirstColumn="0" w:lastRowLastColumn="0"/>
            <w:tcW w:w="3978" w:type="dxa"/>
            <w:vAlign w:val="center"/>
            <w:hideMark/>
          </w:tcPr>
          <w:p w14:paraId="09A9E606" w14:textId="77777777" w:rsidR="00AC2D32" w:rsidRPr="0082731C" w:rsidRDefault="00AC2D32" w:rsidP="001336E2">
            <w:pPr>
              <w:keepNext/>
              <w:jc w:val="center"/>
              <w:rPr>
                <w:rFonts w:eastAsia="Calibri"/>
                <w:kern w:val="2"/>
                <w:cs/>
                <w:lang w:eastAsia="en-US" w:bidi="th-TH"/>
              </w:rPr>
            </w:pPr>
            <w:r w:rsidRPr="0082731C">
              <w:rPr>
                <w:rFonts w:eastAsia="Calibri"/>
                <w:kern w:val="2"/>
                <w:lang w:eastAsia="en-US" w:bidi="th-TH"/>
              </w:rPr>
              <w:t>Cracking, Spalling,</w:t>
            </w:r>
            <w:r w:rsidRPr="0082731C">
              <w:rPr>
                <w:lang w:eastAsia="en-US" w:bidi="th-TH"/>
              </w:rPr>
              <w:t xml:space="preserve"> </w:t>
            </w:r>
            <w:r w:rsidRPr="0082731C">
              <w:rPr>
                <w:rFonts w:eastAsia="Calibri"/>
                <w:kern w:val="2"/>
                <w:lang w:eastAsia="en-US" w:bidi="th-TH"/>
              </w:rPr>
              <w:t>Honeycomb, Rebar Exposure</w:t>
            </w:r>
          </w:p>
        </w:tc>
        <w:tc>
          <w:tcPr>
            <w:tcW w:w="1980" w:type="dxa"/>
            <w:vAlign w:val="center"/>
            <w:hideMark/>
          </w:tcPr>
          <w:p w14:paraId="55EA2E06" w14:textId="77777777" w:rsidR="00AC2D32" w:rsidRPr="0082731C" w:rsidRDefault="00AC2D32" w:rsidP="001336E2">
            <w:pPr>
              <w:keepNext/>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82731C">
              <w:rPr>
                <w:rFonts w:eastAsia="Calibri"/>
                <w:kern w:val="2"/>
                <w:cs/>
                <w:lang w:eastAsia="en-US" w:bidi="th-TH"/>
              </w:rPr>
              <w:t>สูง</w:t>
            </w:r>
          </w:p>
        </w:tc>
        <w:tc>
          <w:tcPr>
            <w:tcW w:w="1890" w:type="dxa"/>
            <w:vAlign w:val="center"/>
            <w:hideMark/>
          </w:tcPr>
          <w:p w14:paraId="13F47EB7" w14:textId="77777777" w:rsidR="00AC2D32" w:rsidRPr="0082731C" w:rsidRDefault="00AC2D32" w:rsidP="001336E2">
            <w:pPr>
              <w:keepNext/>
              <w:jc w:val="center"/>
              <w:cnfStyle w:val="000000100000" w:firstRow="0" w:lastRow="0" w:firstColumn="0" w:lastColumn="0" w:oddVBand="0" w:evenVBand="0" w:oddHBand="1" w:evenHBand="0" w:firstRowFirstColumn="0" w:firstRowLastColumn="0" w:lastRowFirstColumn="0" w:lastRowLastColumn="0"/>
              <w:rPr>
                <w:rFonts w:eastAsia="Calibri"/>
                <w:kern w:val="2"/>
                <w:cs/>
                <w:lang w:eastAsia="en-US" w:bidi="th-TH"/>
              </w:rPr>
            </w:pPr>
            <w:r w:rsidRPr="0082731C">
              <w:rPr>
                <w:rFonts w:eastAsia="Calibri"/>
                <w:kern w:val="2"/>
                <w:cs/>
                <w:lang w:eastAsia="en-US" w:bidi="th-TH"/>
              </w:rPr>
              <w:t>กลาง</w:t>
            </w:r>
          </w:p>
        </w:tc>
        <w:tc>
          <w:tcPr>
            <w:tcW w:w="1800" w:type="dxa"/>
            <w:vAlign w:val="center"/>
            <w:hideMark/>
          </w:tcPr>
          <w:p w14:paraId="25ADE07D" w14:textId="77777777" w:rsidR="00AC2D32" w:rsidRPr="0082731C" w:rsidRDefault="00AC2D32" w:rsidP="001336E2">
            <w:pPr>
              <w:keepNext/>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82731C">
              <w:rPr>
                <w:rFonts w:eastAsia="Calibri"/>
                <w:kern w:val="2"/>
                <w:cs/>
                <w:lang w:eastAsia="en-US" w:bidi="th-TH"/>
              </w:rPr>
              <w:t>ต่ำ</w:t>
            </w:r>
          </w:p>
        </w:tc>
      </w:tr>
      <w:tr w:rsidR="00AC2D32" w:rsidRPr="003B34D1" w14:paraId="6EA4CE69" w14:textId="77777777" w:rsidTr="001336E2">
        <w:trPr>
          <w:cantSplit/>
          <w:trHeight w:val="720"/>
        </w:trPr>
        <w:tc>
          <w:tcPr>
            <w:cnfStyle w:val="001000000000" w:firstRow="0" w:lastRow="0" w:firstColumn="1" w:lastColumn="0" w:oddVBand="0" w:evenVBand="0" w:oddHBand="0" w:evenHBand="0" w:firstRowFirstColumn="0" w:firstRowLastColumn="0" w:lastRowFirstColumn="0" w:lastRowLastColumn="0"/>
            <w:tcW w:w="3978" w:type="dxa"/>
            <w:vAlign w:val="center"/>
            <w:hideMark/>
          </w:tcPr>
          <w:p w14:paraId="36DAC938" w14:textId="77777777" w:rsidR="00AC2D32" w:rsidRDefault="00AC2D32" w:rsidP="001336E2">
            <w:pPr>
              <w:keepNext/>
              <w:jc w:val="center"/>
              <w:rPr>
                <w:lang w:eastAsia="en-US" w:bidi="th-TH"/>
              </w:rPr>
            </w:pPr>
            <w:r w:rsidRPr="0082731C">
              <w:rPr>
                <w:rFonts w:eastAsia="Calibri"/>
                <w:kern w:val="2"/>
                <w:cs/>
                <w:lang w:eastAsia="en-US" w:bidi="th-TH"/>
              </w:rPr>
              <w:t>การกัดกร่อน</w:t>
            </w:r>
            <w:r>
              <w:rPr>
                <w:rFonts w:hint="cs"/>
                <w:cs/>
                <w:lang w:eastAsia="en-US" w:bidi="th-TH"/>
              </w:rPr>
              <w:t xml:space="preserve"> </w:t>
            </w:r>
            <w:r w:rsidRPr="0082731C">
              <w:rPr>
                <w:rFonts w:eastAsia="Calibri"/>
                <w:kern w:val="2"/>
                <w:lang w:eastAsia="en-US" w:bidi="th-TH"/>
              </w:rPr>
              <w:t>(Corrosion),</w:t>
            </w:r>
          </w:p>
          <w:p w14:paraId="02664296" w14:textId="77777777" w:rsidR="00AC2D32" w:rsidRPr="0082731C" w:rsidRDefault="00AC2D32" w:rsidP="001336E2">
            <w:pPr>
              <w:keepNext/>
              <w:jc w:val="center"/>
              <w:rPr>
                <w:rFonts w:eastAsia="Calibri"/>
                <w:kern w:val="2"/>
                <w:lang w:eastAsia="en-US" w:bidi="th-TH"/>
              </w:rPr>
            </w:pPr>
            <w:r w:rsidRPr="0082731C">
              <w:rPr>
                <w:rFonts w:eastAsia="Calibri" w:hint="cs"/>
                <w:kern w:val="2"/>
                <w:cs/>
                <w:lang w:eastAsia="en-US" w:bidi="th-TH"/>
              </w:rPr>
              <w:t>คราบสนิม</w:t>
            </w:r>
            <w:r w:rsidRPr="0082731C">
              <w:rPr>
                <w:rFonts w:eastAsia="Calibri"/>
                <w:kern w:val="2"/>
                <w:lang w:eastAsia="en-US" w:bidi="th-TH"/>
              </w:rPr>
              <w:t>(Rust)</w:t>
            </w:r>
          </w:p>
        </w:tc>
        <w:tc>
          <w:tcPr>
            <w:tcW w:w="1980" w:type="dxa"/>
            <w:vAlign w:val="center"/>
            <w:hideMark/>
          </w:tcPr>
          <w:p w14:paraId="281534C8" w14:textId="77777777" w:rsidR="00AC2D32" w:rsidRPr="0082731C" w:rsidRDefault="00AC2D32" w:rsidP="001336E2">
            <w:pPr>
              <w:keepNext/>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82731C">
              <w:rPr>
                <w:rFonts w:eastAsia="Calibri"/>
                <w:kern w:val="2"/>
                <w:cs/>
                <w:lang w:eastAsia="en-US" w:bidi="th-TH"/>
              </w:rPr>
              <w:t>กลาง</w:t>
            </w:r>
          </w:p>
        </w:tc>
        <w:tc>
          <w:tcPr>
            <w:tcW w:w="1890" w:type="dxa"/>
            <w:vAlign w:val="center"/>
            <w:hideMark/>
          </w:tcPr>
          <w:p w14:paraId="5096B0A7" w14:textId="77777777" w:rsidR="00AC2D32" w:rsidRPr="0082731C" w:rsidRDefault="00AC2D32" w:rsidP="001336E2">
            <w:pPr>
              <w:keepNext/>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82731C">
              <w:rPr>
                <w:rFonts w:eastAsia="Calibri"/>
                <w:kern w:val="2"/>
                <w:cs/>
                <w:lang w:eastAsia="en-US" w:bidi="th-TH"/>
              </w:rPr>
              <w:t>กลาง</w:t>
            </w:r>
          </w:p>
        </w:tc>
        <w:tc>
          <w:tcPr>
            <w:tcW w:w="1800" w:type="dxa"/>
            <w:vAlign w:val="center"/>
            <w:hideMark/>
          </w:tcPr>
          <w:p w14:paraId="4003D8E6" w14:textId="77777777" w:rsidR="00AC2D32" w:rsidRPr="0082731C" w:rsidRDefault="00AC2D32" w:rsidP="001336E2">
            <w:pPr>
              <w:keepNext/>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82731C">
              <w:rPr>
                <w:rFonts w:eastAsia="Calibri"/>
                <w:kern w:val="2"/>
                <w:cs/>
                <w:lang w:eastAsia="en-US" w:bidi="th-TH"/>
              </w:rPr>
              <w:t>กลาง</w:t>
            </w:r>
          </w:p>
        </w:tc>
      </w:tr>
      <w:tr w:rsidR="00AC2D32" w:rsidRPr="003B34D1" w14:paraId="3814E4D4" w14:textId="77777777" w:rsidTr="001336E2">
        <w:trPr>
          <w:cnfStyle w:val="000000100000" w:firstRow="0" w:lastRow="0" w:firstColumn="0" w:lastColumn="0" w:oddVBand="0" w:evenVBand="0" w:oddHBand="1" w:evenHBand="0" w:firstRowFirstColumn="0" w:firstRowLastColumn="0" w:lastRowFirstColumn="0" w:lastRowLastColumn="0"/>
          <w:cantSplit/>
          <w:trHeight w:val="720"/>
        </w:trPr>
        <w:tc>
          <w:tcPr>
            <w:cnfStyle w:val="001000000000" w:firstRow="0" w:lastRow="0" w:firstColumn="1" w:lastColumn="0" w:oddVBand="0" w:evenVBand="0" w:oddHBand="0" w:evenHBand="0" w:firstRowFirstColumn="0" w:firstRowLastColumn="0" w:lastRowFirstColumn="0" w:lastRowLastColumn="0"/>
            <w:tcW w:w="3978" w:type="dxa"/>
            <w:vAlign w:val="center"/>
            <w:hideMark/>
          </w:tcPr>
          <w:p w14:paraId="438F90B3" w14:textId="77777777" w:rsidR="00AC2D32" w:rsidRDefault="00AC2D32" w:rsidP="001336E2">
            <w:pPr>
              <w:jc w:val="center"/>
              <w:rPr>
                <w:rFonts w:eastAsia="Calibri"/>
                <w:b w:val="0"/>
                <w:bCs w:val="0"/>
                <w:kern w:val="2"/>
                <w:lang w:eastAsia="en-US" w:bidi="th-TH"/>
              </w:rPr>
            </w:pPr>
            <w:r w:rsidRPr="0082731C">
              <w:rPr>
                <w:rFonts w:eastAsia="Calibri"/>
                <w:kern w:val="2"/>
                <w:cs/>
                <w:lang w:eastAsia="en-US" w:bidi="th-TH"/>
              </w:rPr>
              <w:t>ความเสียหายขนาดเบา</w:t>
            </w:r>
            <w:r>
              <w:rPr>
                <w:rFonts w:hint="cs"/>
                <w:cs/>
                <w:lang w:eastAsia="en-US" w:bidi="th-TH"/>
              </w:rPr>
              <w:t xml:space="preserve"> </w:t>
            </w:r>
            <w:r w:rsidRPr="0082731C">
              <w:rPr>
                <w:rFonts w:eastAsia="Calibri"/>
                <w:kern w:val="2"/>
                <w:lang w:eastAsia="en-US" w:bidi="th-TH"/>
              </w:rPr>
              <w:t>(Minor),</w:t>
            </w:r>
          </w:p>
          <w:p w14:paraId="75AEF4EC" w14:textId="77777777" w:rsidR="00AC2D32" w:rsidRPr="0082731C" w:rsidRDefault="00AC2D32" w:rsidP="001336E2">
            <w:pPr>
              <w:jc w:val="center"/>
              <w:rPr>
                <w:rFonts w:eastAsia="Calibri"/>
                <w:kern w:val="2"/>
                <w:lang w:eastAsia="en-US" w:bidi="th-TH"/>
              </w:rPr>
            </w:pPr>
            <w:r w:rsidRPr="0082731C">
              <w:rPr>
                <w:rFonts w:eastAsia="Calibri" w:hint="cs"/>
                <w:kern w:val="2"/>
                <w:cs/>
                <w:lang w:eastAsia="en-US" w:bidi="th-TH"/>
              </w:rPr>
              <w:t>รอยแตกเส้นผม</w:t>
            </w:r>
            <w:r>
              <w:rPr>
                <w:rFonts w:hint="cs"/>
                <w:cs/>
                <w:lang w:eastAsia="en-US" w:bidi="th-TH"/>
              </w:rPr>
              <w:t xml:space="preserve"> </w:t>
            </w:r>
            <w:r w:rsidRPr="0082731C">
              <w:rPr>
                <w:rFonts w:eastAsia="Calibri"/>
                <w:kern w:val="2"/>
                <w:lang w:eastAsia="en-US" w:bidi="th-TH"/>
              </w:rPr>
              <w:t>(Hairline),</w:t>
            </w:r>
          </w:p>
        </w:tc>
        <w:tc>
          <w:tcPr>
            <w:tcW w:w="1980" w:type="dxa"/>
            <w:vAlign w:val="center"/>
            <w:hideMark/>
          </w:tcPr>
          <w:p w14:paraId="53F6F007" w14:textId="77777777" w:rsidR="00AC2D32" w:rsidRPr="0082731C" w:rsidRDefault="00AC2D32" w:rsidP="001336E2">
            <w:pPr>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82731C">
              <w:rPr>
                <w:rFonts w:eastAsia="Calibri"/>
                <w:kern w:val="2"/>
                <w:cs/>
                <w:lang w:eastAsia="en-US" w:bidi="th-TH"/>
              </w:rPr>
              <w:t>ต่ำ</w:t>
            </w:r>
          </w:p>
        </w:tc>
        <w:tc>
          <w:tcPr>
            <w:tcW w:w="1890" w:type="dxa"/>
            <w:vAlign w:val="center"/>
            <w:hideMark/>
          </w:tcPr>
          <w:p w14:paraId="436324C5" w14:textId="77777777" w:rsidR="00AC2D32" w:rsidRPr="0082731C" w:rsidRDefault="00AC2D32" w:rsidP="001336E2">
            <w:pPr>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82731C">
              <w:rPr>
                <w:rFonts w:eastAsia="Calibri"/>
                <w:kern w:val="2"/>
                <w:cs/>
                <w:lang w:eastAsia="en-US" w:bidi="th-TH"/>
              </w:rPr>
              <w:t>ต่ำ</w:t>
            </w:r>
          </w:p>
        </w:tc>
        <w:tc>
          <w:tcPr>
            <w:tcW w:w="1800" w:type="dxa"/>
            <w:vAlign w:val="center"/>
            <w:hideMark/>
          </w:tcPr>
          <w:p w14:paraId="4D866671" w14:textId="77777777" w:rsidR="00AC2D32" w:rsidRPr="0082731C" w:rsidRDefault="00AC2D32" w:rsidP="001336E2">
            <w:pPr>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82731C">
              <w:rPr>
                <w:rFonts w:eastAsia="Calibri"/>
                <w:kern w:val="2"/>
                <w:cs/>
                <w:lang w:eastAsia="en-US" w:bidi="th-TH"/>
              </w:rPr>
              <w:t>ต่ำ</w:t>
            </w:r>
          </w:p>
        </w:tc>
      </w:tr>
    </w:tbl>
    <w:p w14:paraId="149B6273" w14:textId="77777777" w:rsidR="0008071E" w:rsidRPr="001336E2" w:rsidRDefault="001336E2" w:rsidP="001336E2">
      <w:pPr>
        <w:pStyle w:val="ENG-Table"/>
      </w:pPr>
      <w:bookmarkStart w:id="135" w:name="_Toc241944293"/>
      <w:r>
        <w:t>Manual Inspection Modal</w:t>
      </w:r>
      <w:bookmarkEnd w:id="135"/>
    </w:p>
    <w:tbl>
      <w:tblPr>
        <w:tblStyle w:val="PlainTable1"/>
        <w:tblW w:w="0" w:type="auto"/>
        <w:tblLook w:val="04A0" w:firstRow="1" w:lastRow="0" w:firstColumn="1" w:lastColumn="0" w:noHBand="0" w:noVBand="1"/>
      </w:tblPr>
      <w:tblGrid>
        <w:gridCol w:w="1968"/>
        <w:gridCol w:w="2211"/>
        <w:gridCol w:w="5782"/>
      </w:tblGrid>
      <w:tr w:rsidR="001336E2" w:rsidRPr="0008071E" w14:paraId="23BAF2AF" w14:textId="77777777" w:rsidTr="001336E2">
        <w:trPr>
          <w:cnfStyle w:val="100000000000" w:firstRow="1" w:lastRow="0" w:firstColumn="0" w:lastColumn="0" w:oddVBand="0" w:evenVBand="0" w:oddHBand="0" w:evenHBand="0" w:firstRowFirstColumn="0" w:firstRowLastColumn="0" w:lastRowFirstColumn="0" w:lastRowLastColumn="0"/>
          <w:cantSplit/>
          <w:trHeight w:val="576"/>
          <w:tblHeader/>
        </w:trPr>
        <w:tc>
          <w:tcPr>
            <w:cnfStyle w:val="001000000000" w:firstRow="0" w:lastRow="0" w:firstColumn="1" w:lastColumn="0" w:oddVBand="0" w:evenVBand="0" w:oddHBand="0" w:evenHBand="0" w:firstRowFirstColumn="0" w:firstRowLastColumn="0" w:lastRowFirstColumn="0" w:lastRowLastColumn="0"/>
            <w:tcW w:w="1998" w:type="dxa"/>
            <w:hideMark/>
          </w:tcPr>
          <w:p w14:paraId="281C898E" w14:textId="77777777" w:rsidR="0008071E" w:rsidRPr="0008071E" w:rsidRDefault="0008071E" w:rsidP="0008071E">
            <w:pPr>
              <w:keepNext/>
              <w:spacing w:after="160" w:line="278" w:lineRule="auto"/>
              <w:jc w:val="center"/>
              <w:rPr>
                <w:rFonts w:eastAsia="Calibri"/>
                <w:kern w:val="2"/>
                <w:lang w:eastAsia="en-US" w:bidi="th-TH"/>
              </w:rPr>
            </w:pPr>
            <w:r w:rsidRPr="0008071E">
              <w:rPr>
                <w:rFonts w:eastAsia="Calibri"/>
                <w:kern w:val="2"/>
                <w:cs/>
                <w:lang w:eastAsia="en-US" w:bidi="th-TH"/>
              </w:rPr>
              <w:t xml:space="preserve">เหตุผลที่ </w:t>
            </w:r>
            <w:r w:rsidRPr="0008071E">
              <w:rPr>
                <w:rFonts w:eastAsia="Calibri"/>
                <w:kern w:val="2"/>
                <w:lang w:eastAsia="en-US" w:bidi="th-TH"/>
              </w:rPr>
              <w:t>Reject</w:t>
            </w:r>
          </w:p>
        </w:tc>
        <w:tc>
          <w:tcPr>
            <w:tcW w:w="2250" w:type="dxa"/>
            <w:hideMark/>
          </w:tcPr>
          <w:p w14:paraId="69D5D3C4" w14:textId="77777777" w:rsidR="0008071E" w:rsidRPr="0008071E" w:rsidRDefault="0008071E" w:rsidP="0008071E">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คำอธิบาย</w:t>
            </w:r>
          </w:p>
        </w:tc>
        <w:tc>
          <w:tcPr>
            <w:tcW w:w="5939" w:type="dxa"/>
            <w:hideMark/>
          </w:tcPr>
          <w:p w14:paraId="4B29F579" w14:textId="77777777" w:rsidR="0008071E" w:rsidRPr="0008071E" w:rsidRDefault="0008071E" w:rsidP="0008071E">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การดำเนินการ</w:t>
            </w:r>
          </w:p>
        </w:tc>
      </w:tr>
      <w:tr w:rsidR="001336E2" w:rsidRPr="0008071E" w14:paraId="2861326F" w14:textId="77777777" w:rsidTr="001336E2">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1998" w:type="dxa"/>
            <w:hideMark/>
          </w:tcPr>
          <w:p w14:paraId="55FCE13D" w14:textId="77777777" w:rsidR="0008071E" w:rsidRPr="0008071E" w:rsidRDefault="0008071E" w:rsidP="0008071E">
            <w:pPr>
              <w:keepNext/>
              <w:spacing w:after="160" w:line="278" w:lineRule="auto"/>
              <w:jc w:val="center"/>
              <w:rPr>
                <w:rFonts w:eastAsia="Calibri"/>
                <w:kern w:val="2"/>
                <w:lang w:eastAsia="en-US" w:bidi="th-TH"/>
              </w:rPr>
            </w:pPr>
            <w:r w:rsidRPr="0008071E">
              <w:rPr>
                <w:rFonts w:eastAsia="Calibri"/>
                <w:kern w:val="2"/>
                <w:lang w:eastAsia="en-US" w:bidi="th-TH"/>
              </w:rPr>
              <w:t>False Positive</w:t>
            </w:r>
          </w:p>
        </w:tc>
        <w:tc>
          <w:tcPr>
            <w:tcW w:w="2250" w:type="dxa"/>
            <w:hideMark/>
          </w:tcPr>
          <w:p w14:paraId="6159CDCE" w14:textId="77777777" w:rsidR="0008071E" w:rsidRPr="0008071E" w:rsidRDefault="0008071E" w:rsidP="0008071E">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ไม่มีความเสียหายจริง</w:t>
            </w:r>
          </w:p>
        </w:tc>
        <w:tc>
          <w:tcPr>
            <w:tcW w:w="5939" w:type="dxa"/>
            <w:hideMark/>
          </w:tcPr>
          <w:p w14:paraId="4D394036" w14:textId="77777777" w:rsidR="0008071E" w:rsidRPr="001336E2" w:rsidRDefault="0008071E" w:rsidP="0008071E">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 xml:space="preserve">บันทึกเป็น </w:t>
            </w:r>
            <w:r w:rsidRPr="0008071E">
              <w:rPr>
                <w:rFonts w:eastAsia="Calibri"/>
                <w:kern w:val="2"/>
                <w:lang w:eastAsia="en-US" w:bidi="th-TH"/>
              </w:rPr>
              <w:t xml:space="preserve">false positive </w:t>
            </w:r>
            <w:r w:rsidRPr="0008071E">
              <w:rPr>
                <w:rFonts w:eastAsia="Calibri"/>
                <w:kern w:val="2"/>
                <w:cs/>
                <w:lang w:eastAsia="en-US" w:bidi="th-TH"/>
              </w:rPr>
              <w:t xml:space="preserve">สำหรับ </w:t>
            </w:r>
            <w:r w:rsidRPr="0008071E">
              <w:rPr>
                <w:rFonts w:eastAsia="Calibri"/>
                <w:kern w:val="2"/>
                <w:lang w:eastAsia="en-US" w:bidi="th-TH"/>
              </w:rPr>
              <w:t>AI accuracy tracking</w:t>
            </w:r>
          </w:p>
        </w:tc>
      </w:tr>
      <w:tr w:rsidR="001336E2" w:rsidRPr="0008071E" w14:paraId="69DEB203" w14:textId="77777777" w:rsidTr="001336E2">
        <w:trPr>
          <w:cantSplit/>
          <w:trHeight w:val="576"/>
        </w:trPr>
        <w:tc>
          <w:tcPr>
            <w:cnfStyle w:val="001000000000" w:firstRow="0" w:lastRow="0" w:firstColumn="1" w:lastColumn="0" w:oddVBand="0" w:evenVBand="0" w:oddHBand="0" w:evenHBand="0" w:firstRowFirstColumn="0" w:firstRowLastColumn="0" w:lastRowFirstColumn="0" w:lastRowLastColumn="0"/>
            <w:tcW w:w="1998" w:type="dxa"/>
            <w:hideMark/>
          </w:tcPr>
          <w:p w14:paraId="33D8857F" w14:textId="77777777" w:rsidR="0008071E" w:rsidRPr="0008071E" w:rsidRDefault="0008071E" w:rsidP="0008071E">
            <w:pPr>
              <w:keepNext/>
              <w:spacing w:after="160" w:line="278" w:lineRule="auto"/>
              <w:jc w:val="center"/>
              <w:rPr>
                <w:rFonts w:eastAsia="Calibri"/>
                <w:kern w:val="2"/>
                <w:lang w:eastAsia="en-US" w:bidi="th-TH"/>
              </w:rPr>
            </w:pPr>
            <w:r w:rsidRPr="0008071E">
              <w:rPr>
                <w:rFonts w:eastAsia="Calibri"/>
                <w:kern w:val="2"/>
                <w:lang w:eastAsia="en-US" w:bidi="th-TH"/>
              </w:rPr>
              <w:t>Wrong Type</w:t>
            </w:r>
          </w:p>
        </w:tc>
        <w:tc>
          <w:tcPr>
            <w:tcW w:w="2250" w:type="dxa"/>
            <w:hideMark/>
          </w:tcPr>
          <w:p w14:paraId="14862352" w14:textId="77777777" w:rsidR="0008071E" w:rsidRPr="0008071E" w:rsidRDefault="0008071E" w:rsidP="0008071E">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ประเภทไม่ถูกต้อง</w:t>
            </w:r>
          </w:p>
        </w:tc>
        <w:tc>
          <w:tcPr>
            <w:tcW w:w="5939" w:type="dxa"/>
            <w:hideMark/>
          </w:tcPr>
          <w:p w14:paraId="7905AD85" w14:textId="77777777" w:rsidR="0008071E" w:rsidRPr="0008071E" w:rsidRDefault="0008071E" w:rsidP="0008071E">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ผู้เชี่ยวชาญเลือกประเภทที่ถูกต้อง</w:t>
            </w:r>
            <w:r w:rsidR="001336E2">
              <w:rPr>
                <w:rFonts w:eastAsia="Calibri" w:hint="cs"/>
                <w:kern w:val="2"/>
                <w:cs/>
                <w:lang w:eastAsia="en-US" w:bidi="th-TH"/>
              </w:rPr>
              <w:t>แล้ว</w:t>
            </w:r>
            <w:r w:rsidRPr="0008071E">
              <w:rPr>
                <w:rFonts w:eastAsia="Calibri" w:hint="cs"/>
                <w:kern w:val="2"/>
                <w:cs/>
                <w:lang w:eastAsia="en-US" w:bidi="th-TH"/>
              </w:rPr>
              <w:t>ส่งค่าที่แก้ไขแล้วไป</w:t>
            </w:r>
            <w:r w:rsidRPr="0008071E">
              <w:rPr>
                <w:rFonts w:eastAsia="Calibri"/>
                <w:kern w:val="2"/>
                <w:cs/>
                <w:lang w:eastAsia="en-US" w:bidi="th-TH"/>
              </w:rPr>
              <w:t xml:space="preserve"> </w:t>
            </w:r>
            <w:r w:rsidRPr="0008071E">
              <w:rPr>
                <w:rFonts w:eastAsia="Calibri"/>
                <w:kern w:val="2"/>
                <w:lang w:eastAsia="en-US" w:bidi="th-TH"/>
              </w:rPr>
              <w:t>DOH</w:t>
            </w:r>
          </w:p>
        </w:tc>
      </w:tr>
      <w:tr w:rsidR="001336E2" w:rsidRPr="0008071E" w14:paraId="6E4A4260" w14:textId="77777777" w:rsidTr="001336E2">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1998" w:type="dxa"/>
            <w:hideMark/>
          </w:tcPr>
          <w:p w14:paraId="1F60101B" w14:textId="77777777" w:rsidR="0008071E" w:rsidRPr="0008071E" w:rsidRDefault="0008071E" w:rsidP="0008071E">
            <w:pPr>
              <w:keepNext/>
              <w:spacing w:after="160" w:line="278" w:lineRule="auto"/>
              <w:jc w:val="center"/>
              <w:rPr>
                <w:rFonts w:eastAsia="Calibri"/>
                <w:kern w:val="2"/>
                <w:lang w:eastAsia="en-US" w:bidi="th-TH"/>
              </w:rPr>
            </w:pPr>
            <w:r w:rsidRPr="0008071E">
              <w:rPr>
                <w:rFonts w:eastAsia="Calibri"/>
                <w:kern w:val="2"/>
                <w:lang w:eastAsia="en-US" w:bidi="th-TH"/>
              </w:rPr>
              <w:t>Wrong Severity</w:t>
            </w:r>
          </w:p>
        </w:tc>
        <w:tc>
          <w:tcPr>
            <w:tcW w:w="2250" w:type="dxa"/>
            <w:hideMark/>
          </w:tcPr>
          <w:p w14:paraId="4356AEAE" w14:textId="77777777" w:rsidR="0008071E" w:rsidRPr="0008071E" w:rsidRDefault="0008071E" w:rsidP="0008071E">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ความรุนแรงไม่ถูกต้อง</w:t>
            </w:r>
          </w:p>
        </w:tc>
        <w:tc>
          <w:tcPr>
            <w:tcW w:w="5939" w:type="dxa"/>
            <w:hideMark/>
          </w:tcPr>
          <w:p w14:paraId="6F781F00" w14:textId="77777777" w:rsidR="0008071E" w:rsidRPr="0008071E" w:rsidRDefault="0008071E" w:rsidP="0008071E">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ผู้เชี่ยวชาญเลือกระดับที่ถูกต้อง</w:t>
            </w:r>
            <w:r w:rsidR="001336E2">
              <w:rPr>
                <w:rFonts w:eastAsia="Calibri" w:hint="cs"/>
                <w:kern w:val="2"/>
                <w:cs/>
                <w:lang w:eastAsia="en-US" w:bidi="th-TH"/>
              </w:rPr>
              <w:t>แล้ว</w:t>
            </w:r>
            <w:r w:rsidRPr="0008071E">
              <w:rPr>
                <w:rFonts w:eastAsia="Calibri" w:hint="cs"/>
                <w:kern w:val="2"/>
                <w:cs/>
                <w:lang w:eastAsia="en-US" w:bidi="th-TH"/>
              </w:rPr>
              <w:t>ส่งค่าที่แก้ไขแล้วไป</w:t>
            </w:r>
            <w:r w:rsidRPr="0008071E">
              <w:rPr>
                <w:rFonts w:eastAsia="Calibri"/>
                <w:kern w:val="2"/>
                <w:cs/>
                <w:lang w:eastAsia="en-US" w:bidi="th-TH"/>
              </w:rPr>
              <w:t xml:space="preserve"> </w:t>
            </w:r>
            <w:r w:rsidRPr="0008071E">
              <w:rPr>
                <w:rFonts w:eastAsia="Calibri"/>
                <w:kern w:val="2"/>
                <w:lang w:eastAsia="en-US" w:bidi="th-TH"/>
              </w:rPr>
              <w:t>DOH</w:t>
            </w:r>
          </w:p>
        </w:tc>
      </w:tr>
      <w:tr w:rsidR="001336E2" w:rsidRPr="0008071E" w14:paraId="11DC40FC" w14:textId="77777777" w:rsidTr="001336E2">
        <w:trPr>
          <w:cantSplit/>
          <w:trHeight w:val="576"/>
        </w:trPr>
        <w:tc>
          <w:tcPr>
            <w:cnfStyle w:val="001000000000" w:firstRow="0" w:lastRow="0" w:firstColumn="1" w:lastColumn="0" w:oddVBand="0" w:evenVBand="0" w:oddHBand="0" w:evenHBand="0" w:firstRowFirstColumn="0" w:firstRowLastColumn="0" w:lastRowFirstColumn="0" w:lastRowLastColumn="0"/>
            <w:tcW w:w="1998" w:type="dxa"/>
            <w:hideMark/>
          </w:tcPr>
          <w:p w14:paraId="31E154FC" w14:textId="77777777" w:rsidR="0008071E" w:rsidRPr="0008071E" w:rsidRDefault="0008071E" w:rsidP="0008071E">
            <w:pPr>
              <w:keepNext/>
              <w:spacing w:after="160" w:line="278" w:lineRule="auto"/>
              <w:jc w:val="center"/>
              <w:rPr>
                <w:rFonts w:eastAsia="Calibri"/>
                <w:kern w:val="2"/>
                <w:lang w:eastAsia="en-US" w:bidi="th-TH"/>
              </w:rPr>
            </w:pPr>
            <w:r w:rsidRPr="0008071E">
              <w:rPr>
                <w:rFonts w:eastAsia="Calibri"/>
                <w:kern w:val="2"/>
                <w:lang w:eastAsia="en-US" w:bidi="th-TH"/>
              </w:rPr>
              <w:t>Wrong Location</w:t>
            </w:r>
          </w:p>
        </w:tc>
        <w:tc>
          <w:tcPr>
            <w:tcW w:w="2250" w:type="dxa"/>
            <w:hideMark/>
          </w:tcPr>
          <w:p w14:paraId="2C8627FB" w14:textId="77777777" w:rsidR="0008071E" w:rsidRPr="0008071E" w:rsidRDefault="0008071E" w:rsidP="0008071E">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ตำแหน่งไม่ถูกต้อง</w:t>
            </w:r>
          </w:p>
        </w:tc>
        <w:tc>
          <w:tcPr>
            <w:tcW w:w="5939" w:type="dxa"/>
            <w:hideMark/>
          </w:tcPr>
          <w:p w14:paraId="31B89942" w14:textId="77777777" w:rsidR="0008071E" w:rsidRPr="0008071E" w:rsidRDefault="0008071E" w:rsidP="0008071E">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 xml:space="preserve">บันทึก </w:t>
            </w:r>
            <w:r w:rsidRPr="0008071E">
              <w:rPr>
                <w:rFonts w:eastAsia="Calibri"/>
                <w:kern w:val="2"/>
                <w:lang w:eastAsia="en-US" w:bidi="th-TH"/>
              </w:rPr>
              <w:t>location correction</w:t>
            </w:r>
          </w:p>
        </w:tc>
      </w:tr>
      <w:tr w:rsidR="001336E2" w:rsidRPr="0008071E" w14:paraId="0B9DC882" w14:textId="77777777" w:rsidTr="001336E2">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1998" w:type="dxa"/>
            <w:hideMark/>
          </w:tcPr>
          <w:p w14:paraId="49B5CC60" w14:textId="77777777" w:rsidR="0008071E" w:rsidRPr="0008071E" w:rsidRDefault="0008071E" w:rsidP="0008071E">
            <w:pPr>
              <w:spacing w:after="160" w:line="278" w:lineRule="auto"/>
              <w:jc w:val="center"/>
              <w:rPr>
                <w:rFonts w:eastAsia="Calibri"/>
                <w:kern w:val="2"/>
                <w:lang w:eastAsia="en-US" w:bidi="th-TH"/>
              </w:rPr>
            </w:pPr>
            <w:r w:rsidRPr="0008071E">
              <w:rPr>
                <w:rFonts w:eastAsia="Calibri"/>
                <w:kern w:val="2"/>
                <w:lang w:eastAsia="en-US" w:bidi="th-TH"/>
              </w:rPr>
              <w:t>Other</w:t>
            </w:r>
          </w:p>
        </w:tc>
        <w:tc>
          <w:tcPr>
            <w:tcW w:w="2250" w:type="dxa"/>
            <w:hideMark/>
          </w:tcPr>
          <w:p w14:paraId="5E6E6DFE" w14:textId="77777777" w:rsidR="0008071E" w:rsidRPr="0008071E" w:rsidRDefault="0008071E" w:rsidP="0008071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อื่นๆ</w:t>
            </w:r>
          </w:p>
        </w:tc>
        <w:tc>
          <w:tcPr>
            <w:tcW w:w="5939" w:type="dxa"/>
            <w:hideMark/>
          </w:tcPr>
          <w:p w14:paraId="4D7E916C" w14:textId="77777777" w:rsidR="0008071E" w:rsidRPr="0008071E" w:rsidRDefault="0008071E" w:rsidP="0008071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08071E">
              <w:rPr>
                <w:rFonts w:eastAsia="Calibri"/>
                <w:kern w:val="2"/>
                <w:cs/>
                <w:lang w:eastAsia="en-US" w:bidi="th-TH"/>
              </w:rPr>
              <w:t>ใส่หมายเหตุอธิบาย</w:t>
            </w:r>
          </w:p>
        </w:tc>
      </w:tr>
    </w:tbl>
    <w:p w14:paraId="3F21E8C3" w14:textId="77777777" w:rsidR="00D40029" w:rsidRPr="00D40029" w:rsidRDefault="00D40029" w:rsidP="00CB1094">
      <w:pPr>
        <w:pStyle w:val="ENG-H2"/>
        <w:rPr>
          <w:cs/>
        </w:rPr>
      </w:pPr>
      <w:bookmarkStart w:id="136" w:name="_Toc241944271"/>
      <w:r w:rsidRPr="00D40029">
        <w:rPr>
          <w:cs/>
        </w:rPr>
        <w:t>การ</w:t>
      </w:r>
      <w:r w:rsidRPr="00D40029">
        <w:rPr>
          <w:rFonts w:hint="cs"/>
          <w:cs/>
        </w:rPr>
        <w:t>วิเคราะห์และ</w:t>
      </w:r>
      <w:r w:rsidRPr="00D40029">
        <w:rPr>
          <w:cs/>
        </w:rPr>
        <w:t>ประเมิน</w:t>
      </w:r>
      <w:r w:rsidRPr="00D40029">
        <w:rPr>
          <w:rFonts w:hint="cs"/>
          <w:cs/>
        </w:rPr>
        <w:t>สภาพโครงสร้างโดยรวมของสะพาน</w:t>
      </w:r>
      <w:bookmarkEnd w:id="136"/>
    </w:p>
    <w:p w14:paraId="12EB49E6" w14:textId="77777777" w:rsidR="00D40029" w:rsidRDefault="00050CE6" w:rsidP="00050CE6">
      <w:pPr>
        <w:spacing w:after="120"/>
        <w:ind w:firstLine="720"/>
        <w:jc w:val="thaiDistribute"/>
      </w:pPr>
      <w:r w:rsidRPr="00050CE6">
        <w:rPr>
          <w:cs/>
          <w:lang w:bidi="th-TH"/>
        </w:rPr>
        <w:t xml:space="preserve">หลังจากระบบ </w:t>
      </w:r>
      <w:r w:rsidRPr="00050CE6">
        <w:t xml:space="preserve">Hybrid AI </w:t>
      </w:r>
      <w:r w:rsidRPr="00050CE6">
        <w:rPr>
          <w:cs/>
          <w:lang w:bidi="th-TH"/>
        </w:rPr>
        <w:t>ตรวจพบตำแหน่ง</w:t>
      </w:r>
      <w:r>
        <w:rPr>
          <w:rFonts w:hint="cs"/>
          <w:cs/>
          <w:lang w:bidi="th-TH"/>
        </w:rPr>
        <w:t>จำแนกประเภทของ</w:t>
      </w:r>
      <w:r w:rsidRPr="00050CE6">
        <w:rPr>
          <w:cs/>
          <w:lang w:bidi="th-TH"/>
        </w:rPr>
        <w:t>ความเสียหายแล้ว ขั้นตอนถัดไปคือ การประเมินระดับความรุนแรง</w:t>
      </w:r>
      <w:r w:rsidRPr="00050CE6">
        <w:t xml:space="preserve">, </w:t>
      </w:r>
      <w:r w:rsidRPr="00050CE6">
        <w:rPr>
          <w:cs/>
          <w:lang w:bidi="th-TH"/>
        </w:rPr>
        <w:t xml:space="preserve">และ การวัดขนาดเชิงปริมาณ นำข้อมูลเหล่านี้ไปคำนวณ </w:t>
      </w:r>
      <w:r w:rsidRPr="00050CE6">
        <w:t xml:space="preserve">DOH Rating </w:t>
      </w:r>
      <w:r w:rsidRPr="00050CE6">
        <w:rPr>
          <w:cs/>
          <w:lang w:bidi="th-TH"/>
        </w:rPr>
        <w:t xml:space="preserve">และ </w:t>
      </w:r>
      <w:r w:rsidRPr="00050CE6">
        <w:t>Priority Index</w:t>
      </w:r>
    </w:p>
    <w:p w14:paraId="677EB3DA" w14:textId="77777777" w:rsidR="001336E2" w:rsidRDefault="001336E2" w:rsidP="004C3D7E">
      <w:pPr>
        <w:pStyle w:val="ENG-Table"/>
        <w:rPr>
          <w:cs/>
        </w:rPr>
      </w:pPr>
      <w:bookmarkStart w:id="137" w:name="_Toc241944294"/>
      <w:r w:rsidRPr="001336E2">
        <w:rPr>
          <w:cs/>
        </w:rPr>
        <w:t>เกณฑ์การประเมิน</w:t>
      </w:r>
      <w:r w:rsidR="00F01F71">
        <w:rPr>
          <w:rFonts w:hint="cs"/>
          <w:cs/>
        </w:rPr>
        <w:t>ระดับความเสียหาย</w:t>
      </w:r>
      <w:r w:rsidRPr="001336E2">
        <w:rPr>
          <w:cs/>
        </w:rPr>
        <w:t>ตามมาตรฐานกรมทางหลวง</w:t>
      </w:r>
      <w:r w:rsidR="00F01F71">
        <w:rPr>
          <w:rFonts w:hint="cs"/>
          <w:cs/>
        </w:rPr>
        <w:t xml:space="preserve"> </w:t>
      </w:r>
      <w:r w:rsidR="00F01F71">
        <w:t>(DOH Rating)</w:t>
      </w:r>
      <w:bookmarkEnd w:id="137"/>
    </w:p>
    <w:tbl>
      <w:tblPr>
        <w:tblStyle w:val="PlainTable1"/>
        <w:tblW w:w="0" w:type="auto"/>
        <w:tblLook w:val="04A0" w:firstRow="1" w:lastRow="0" w:firstColumn="1" w:lastColumn="0" w:noHBand="0" w:noVBand="1"/>
      </w:tblPr>
      <w:tblGrid>
        <w:gridCol w:w="1011"/>
        <w:gridCol w:w="2088"/>
        <w:gridCol w:w="1270"/>
        <w:gridCol w:w="4060"/>
      </w:tblGrid>
      <w:tr w:rsidR="004C3D7E" w:rsidRPr="001336E2" w14:paraId="542C9903" w14:textId="77777777" w:rsidTr="004C3D7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11" w:type="dxa"/>
            <w:hideMark/>
          </w:tcPr>
          <w:p w14:paraId="02C68DFD" w14:textId="77777777" w:rsidR="004C3D7E" w:rsidRPr="001336E2" w:rsidRDefault="004C3D7E" w:rsidP="004C3D7E">
            <w:pPr>
              <w:keepNext/>
              <w:spacing w:after="160" w:line="278" w:lineRule="auto"/>
              <w:jc w:val="center"/>
              <w:rPr>
                <w:rFonts w:eastAsia="Calibri"/>
                <w:kern w:val="2"/>
                <w:lang w:eastAsia="en-US" w:bidi="th-TH"/>
              </w:rPr>
            </w:pPr>
            <w:r w:rsidRPr="001336E2">
              <w:rPr>
                <w:rFonts w:eastAsia="Calibri" w:hint="cs"/>
                <w:kern w:val="2"/>
                <w:lang w:eastAsia="en-US" w:bidi="th-TH"/>
              </w:rPr>
              <w:t>Rating</w:t>
            </w:r>
          </w:p>
        </w:tc>
        <w:tc>
          <w:tcPr>
            <w:tcW w:w="2088" w:type="dxa"/>
            <w:hideMark/>
          </w:tcPr>
          <w:p w14:paraId="1641C395" w14:textId="77777777" w:rsidR="004C3D7E" w:rsidRPr="001336E2" w:rsidRDefault="004C3D7E" w:rsidP="004C3D7E">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ระดับ</w:t>
            </w:r>
          </w:p>
        </w:tc>
        <w:tc>
          <w:tcPr>
            <w:tcW w:w="1270" w:type="dxa"/>
            <w:hideMark/>
          </w:tcPr>
          <w:p w14:paraId="73F8E619" w14:textId="77777777" w:rsidR="004C3D7E" w:rsidRPr="001336E2" w:rsidRDefault="004C3D7E" w:rsidP="004C3D7E">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ค่าวัด</w:t>
            </w:r>
          </w:p>
        </w:tc>
        <w:tc>
          <w:tcPr>
            <w:tcW w:w="4060" w:type="dxa"/>
            <w:hideMark/>
          </w:tcPr>
          <w:p w14:paraId="2EA03C0D" w14:textId="77777777" w:rsidR="004C3D7E" w:rsidRPr="001336E2" w:rsidRDefault="004C3D7E" w:rsidP="004C3D7E">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คำอธิบาย</w:t>
            </w:r>
          </w:p>
        </w:tc>
      </w:tr>
      <w:tr w:rsidR="004C3D7E" w:rsidRPr="001336E2" w14:paraId="7EF483C1" w14:textId="77777777" w:rsidTr="004C3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1" w:type="dxa"/>
            <w:hideMark/>
          </w:tcPr>
          <w:p w14:paraId="4DF6DD35" w14:textId="77777777" w:rsidR="004C3D7E" w:rsidRPr="001336E2" w:rsidRDefault="004C3D7E" w:rsidP="004C3D7E">
            <w:pPr>
              <w:keepNext/>
              <w:spacing w:after="160" w:line="278" w:lineRule="auto"/>
              <w:jc w:val="center"/>
              <w:rPr>
                <w:rFonts w:eastAsia="Calibri"/>
                <w:kern w:val="2"/>
                <w:lang w:eastAsia="en-US" w:bidi="th-TH"/>
              </w:rPr>
            </w:pPr>
            <w:r w:rsidRPr="001336E2">
              <w:rPr>
                <w:rFonts w:eastAsia="Calibri" w:hint="cs"/>
                <w:kern w:val="2"/>
                <w:lang w:eastAsia="en-US" w:bidi="th-TH"/>
              </w:rPr>
              <w:t>5</w:t>
            </w:r>
          </w:p>
        </w:tc>
        <w:tc>
          <w:tcPr>
            <w:tcW w:w="2088" w:type="dxa"/>
            <w:hideMark/>
          </w:tcPr>
          <w:p w14:paraId="12912149" w14:textId="77777777" w:rsidR="004C3D7E" w:rsidRPr="001336E2" w:rsidRDefault="004C3D7E" w:rsidP="004C3D7E">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ดีมาก (</w:t>
            </w:r>
            <w:r w:rsidRPr="001336E2">
              <w:rPr>
                <w:rFonts w:eastAsia="Calibri" w:hint="cs"/>
                <w:kern w:val="2"/>
                <w:lang w:eastAsia="en-US" w:bidi="th-TH"/>
              </w:rPr>
              <w:t>Excellent)</w:t>
            </w:r>
          </w:p>
        </w:tc>
        <w:tc>
          <w:tcPr>
            <w:tcW w:w="0" w:type="auto"/>
            <w:hideMark/>
          </w:tcPr>
          <w:p w14:paraId="64B697A1" w14:textId="77777777" w:rsidR="004C3D7E" w:rsidRPr="001336E2" w:rsidRDefault="004C3D7E" w:rsidP="004C3D7E">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1336E2">
              <w:rPr>
                <w:rFonts w:eastAsia="Calibri" w:hint="cs"/>
                <w:kern w:val="2"/>
                <w:lang w:eastAsia="en-US" w:bidi="th-TH"/>
              </w:rPr>
              <w:t>= 0 mm</w:t>
            </w:r>
          </w:p>
        </w:tc>
        <w:tc>
          <w:tcPr>
            <w:tcW w:w="4060" w:type="dxa"/>
            <w:hideMark/>
          </w:tcPr>
          <w:p w14:paraId="4BE3D879" w14:textId="77777777" w:rsidR="004C3D7E" w:rsidRPr="001336E2" w:rsidRDefault="004C3D7E" w:rsidP="004C3D7E">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ไม่มี</w:t>
            </w:r>
            <w:r>
              <w:rPr>
                <w:rFonts w:eastAsia="Calibri" w:hint="cs"/>
                <w:kern w:val="2"/>
                <w:cs/>
                <w:lang w:eastAsia="en-US" w:bidi="th-TH"/>
              </w:rPr>
              <w:t>ความเสียหาย</w:t>
            </w:r>
          </w:p>
        </w:tc>
      </w:tr>
      <w:tr w:rsidR="004C3D7E" w:rsidRPr="001336E2" w14:paraId="2BBEF424" w14:textId="77777777" w:rsidTr="004C3D7E">
        <w:trPr>
          <w:cantSplit/>
        </w:trPr>
        <w:tc>
          <w:tcPr>
            <w:cnfStyle w:val="001000000000" w:firstRow="0" w:lastRow="0" w:firstColumn="1" w:lastColumn="0" w:oddVBand="0" w:evenVBand="0" w:oddHBand="0" w:evenHBand="0" w:firstRowFirstColumn="0" w:firstRowLastColumn="0" w:lastRowFirstColumn="0" w:lastRowLastColumn="0"/>
            <w:tcW w:w="1011" w:type="dxa"/>
            <w:hideMark/>
          </w:tcPr>
          <w:p w14:paraId="056F6F3D" w14:textId="77777777" w:rsidR="004C3D7E" w:rsidRPr="001336E2" w:rsidRDefault="004C3D7E" w:rsidP="004C3D7E">
            <w:pPr>
              <w:keepNext/>
              <w:spacing w:after="160" w:line="278" w:lineRule="auto"/>
              <w:jc w:val="center"/>
              <w:rPr>
                <w:rFonts w:eastAsia="Calibri"/>
                <w:kern w:val="2"/>
                <w:lang w:eastAsia="en-US" w:bidi="th-TH"/>
              </w:rPr>
            </w:pPr>
            <w:r w:rsidRPr="001336E2">
              <w:rPr>
                <w:rFonts w:eastAsia="Calibri" w:hint="cs"/>
                <w:kern w:val="2"/>
                <w:lang w:eastAsia="en-US" w:bidi="th-TH"/>
              </w:rPr>
              <w:t>4</w:t>
            </w:r>
          </w:p>
        </w:tc>
        <w:tc>
          <w:tcPr>
            <w:tcW w:w="2088" w:type="dxa"/>
            <w:hideMark/>
          </w:tcPr>
          <w:p w14:paraId="1F0B2ED6" w14:textId="77777777" w:rsidR="004C3D7E" w:rsidRPr="001336E2" w:rsidRDefault="004C3D7E" w:rsidP="004C3D7E">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ดีพอใช้ (</w:t>
            </w:r>
            <w:r w:rsidRPr="001336E2">
              <w:rPr>
                <w:rFonts w:eastAsia="Calibri" w:hint="cs"/>
                <w:kern w:val="2"/>
                <w:lang w:eastAsia="en-US" w:bidi="th-TH"/>
              </w:rPr>
              <w:t>Good)</w:t>
            </w:r>
          </w:p>
        </w:tc>
        <w:tc>
          <w:tcPr>
            <w:tcW w:w="0" w:type="auto"/>
            <w:hideMark/>
          </w:tcPr>
          <w:p w14:paraId="0B1079A6" w14:textId="77777777" w:rsidR="004C3D7E" w:rsidRPr="001336E2" w:rsidRDefault="004C3D7E" w:rsidP="004C3D7E">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1336E2">
              <w:rPr>
                <w:rFonts w:eastAsia="Calibri" w:hint="cs"/>
                <w:kern w:val="2"/>
                <w:lang w:eastAsia="en-US" w:bidi="th-TH"/>
              </w:rPr>
              <w:t>≤ 0.1 mm</w:t>
            </w:r>
          </w:p>
        </w:tc>
        <w:tc>
          <w:tcPr>
            <w:tcW w:w="4060" w:type="dxa"/>
            <w:hideMark/>
          </w:tcPr>
          <w:p w14:paraId="121787BC" w14:textId="77777777" w:rsidR="004C3D7E" w:rsidRPr="001336E2" w:rsidRDefault="004C3D7E" w:rsidP="004C3D7E">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Pr>
                <w:rFonts w:eastAsia="Calibri" w:hint="cs"/>
                <w:kern w:val="2"/>
                <w:cs/>
                <w:lang w:eastAsia="en-US" w:bidi="th-TH"/>
              </w:rPr>
              <w:t>ความเสียหายที่</w:t>
            </w:r>
            <w:r w:rsidRPr="001336E2">
              <w:rPr>
                <w:rFonts w:eastAsia="Calibri" w:hint="cs"/>
                <w:kern w:val="2"/>
                <w:cs/>
                <w:lang w:eastAsia="en-US" w:bidi="th-TH"/>
              </w:rPr>
              <w:t>ไม่กระทบส่วนรับแรง</w:t>
            </w:r>
          </w:p>
        </w:tc>
      </w:tr>
      <w:tr w:rsidR="004C3D7E" w:rsidRPr="001336E2" w14:paraId="4407789E" w14:textId="77777777" w:rsidTr="004C3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1" w:type="dxa"/>
            <w:hideMark/>
          </w:tcPr>
          <w:p w14:paraId="57A8CF6F" w14:textId="77777777" w:rsidR="004C3D7E" w:rsidRPr="001336E2" w:rsidRDefault="004C3D7E" w:rsidP="004C3D7E">
            <w:pPr>
              <w:keepNext/>
              <w:spacing w:after="160" w:line="278" w:lineRule="auto"/>
              <w:jc w:val="center"/>
              <w:rPr>
                <w:rFonts w:eastAsia="Calibri"/>
                <w:kern w:val="2"/>
                <w:lang w:eastAsia="en-US" w:bidi="th-TH"/>
              </w:rPr>
            </w:pPr>
            <w:r w:rsidRPr="001336E2">
              <w:rPr>
                <w:rFonts w:eastAsia="Calibri" w:hint="cs"/>
                <w:kern w:val="2"/>
                <w:lang w:eastAsia="en-US" w:bidi="th-TH"/>
              </w:rPr>
              <w:t>3</w:t>
            </w:r>
          </w:p>
        </w:tc>
        <w:tc>
          <w:tcPr>
            <w:tcW w:w="2088" w:type="dxa"/>
            <w:hideMark/>
          </w:tcPr>
          <w:p w14:paraId="022AC4AC" w14:textId="77777777" w:rsidR="004C3D7E" w:rsidRPr="001336E2" w:rsidRDefault="004C3D7E" w:rsidP="004C3D7E">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พอใช้ (</w:t>
            </w:r>
            <w:r w:rsidRPr="001336E2">
              <w:rPr>
                <w:rFonts w:eastAsia="Calibri" w:hint="cs"/>
                <w:kern w:val="2"/>
                <w:lang w:eastAsia="en-US" w:bidi="th-TH"/>
              </w:rPr>
              <w:t>Fair)</w:t>
            </w:r>
          </w:p>
        </w:tc>
        <w:tc>
          <w:tcPr>
            <w:tcW w:w="0" w:type="auto"/>
            <w:hideMark/>
          </w:tcPr>
          <w:p w14:paraId="3DC7AAD0" w14:textId="77777777" w:rsidR="004C3D7E" w:rsidRPr="001336E2" w:rsidRDefault="004C3D7E" w:rsidP="004C3D7E">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1336E2">
              <w:rPr>
                <w:rFonts w:eastAsia="Calibri" w:hint="cs"/>
                <w:kern w:val="2"/>
                <w:lang w:eastAsia="en-US" w:bidi="th-TH"/>
              </w:rPr>
              <w:t>≤ 0.3 mm</w:t>
            </w:r>
          </w:p>
        </w:tc>
        <w:tc>
          <w:tcPr>
            <w:tcW w:w="4060" w:type="dxa"/>
            <w:hideMark/>
          </w:tcPr>
          <w:p w14:paraId="2FF0CD79" w14:textId="77777777" w:rsidR="004C3D7E" w:rsidRPr="001336E2" w:rsidRDefault="004C3D7E" w:rsidP="004C3D7E">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ต้องเฝ้าระวัง ซ่อมตามกำหนด</w:t>
            </w:r>
          </w:p>
        </w:tc>
      </w:tr>
      <w:tr w:rsidR="004C3D7E" w:rsidRPr="001336E2" w14:paraId="6D103A3D" w14:textId="77777777" w:rsidTr="004C3D7E">
        <w:trPr>
          <w:cantSplit/>
        </w:trPr>
        <w:tc>
          <w:tcPr>
            <w:cnfStyle w:val="001000000000" w:firstRow="0" w:lastRow="0" w:firstColumn="1" w:lastColumn="0" w:oddVBand="0" w:evenVBand="0" w:oddHBand="0" w:evenHBand="0" w:firstRowFirstColumn="0" w:firstRowLastColumn="0" w:lastRowFirstColumn="0" w:lastRowLastColumn="0"/>
            <w:tcW w:w="1011" w:type="dxa"/>
            <w:hideMark/>
          </w:tcPr>
          <w:p w14:paraId="6DAB212F" w14:textId="77777777" w:rsidR="004C3D7E" w:rsidRPr="001336E2" w:rsidRDefault="004C3D7E" w:rsidP="004C3D7E">
            <w:pPr>
              <w:keepNext/>
              <w:spacing w:after="160" w:line="278" w:lineRule="auto"/>
              <w:jc w:val="center"/>
              <w:rPr>
                <w:rFonts w:eastAsia="Calibri"/>
                <w:kern w:val="2"/>
                <w:lang w:eastAsia="en-US" w:bidi="th-TH"/>
              </w:rPr>
            </w:pPr>
            <w:r w:rsidRPr="001336E2">
              <w:rPr>
                <w:rFonts w:eastAsia="Calibri" w:hint="cs"/>
                <w:kern w:val="2"/>
                <w:lang w:eastAsia="en-US" w:bidi="th-TH"/>
              </w:rPr>
              <w:t>2</w:t>
            </w:r>
          </w:p>
        </w:tc>
        <w:tc>
          <w:tcPr>
            <w:tcW w:w="2088" w:type="dxa"/>
            <w:hideMark/>
          </w:tcPr>
          <w:p w14:paraId="5924F578" w14:textId="77777777" w:rsidR="004C3D7E" w:rsidRPr="001336E2" w:rsidRDefault="004C3D7E" w:rsidP="004C3D7E">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ชำรุด (</w:t>
            </w:r>
            <w:r w:rsidRPr="001336E2">
              <w:rPr>
                <w:rFonts w:eastAsia="Calibri" w:hint="cs"/>
                <w:kern w:val="2"/>
                <w:lang w:eastAsia="en-US" w:bidi="th-TH"/>
              </w:rPr>
              <w:t>Poor)</w:t>
            </w:r>
          </w:p>
        </w:tc>
        <w:tc>
          <w:tcPr>
            <w:tcW w:w="0" w:type="auto"/>
            <w:hideMark/>
          </w:tcPr>
          <w:p w14:paraId="79E9DDEC" w14:textId="77777777" w:rsidR="004C3D7E" w:rsidRPr="001336E2" w:rsidRDefault="004C3D7E" w:rsidP="004C3D7E">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1336E2">
              <w:rPr>
                <w:rFonts w:eastAsia="Calibri" w:hint="cs"/>
                <w:kern w:val="2"/>
                <w:lang w:eastAsia="en-US" w:bidi="th-TH"/>
              </w:rPr>
              <w:t>≤ 0.76 mm</w:t>
            </w:r>
          </w:p>
        </w:tc>
        <w:tc>
          <w:tcPr>
            <w:tcW w:w="4060" w:type="dxa"/>
            <w:hideMark/>
          </w:tcPr>
          <w:p w14:paraId="1BF3A511" w14:textId="77777777" w:rsidR="004C3D7E" w:rsidRPr="001336E2" w:rsidRDefault="004C3D7E" w:rsidP="004C3D7E">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อาจมีสนิมเหล็กดัน ต้องซ่อมแซม</w:t>
            </w:r>
          </w:p>
        </w:tc>
      </w:tr>
      <w:tr w:rsidR="004C3D7E" w:rsidRPr="001336E2" w14:paraId="6B4FB80A" w14:textId="77777777" w:rsidTr="004C3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1" w:type="dxa"/>
            <w:hideMark/>
          </w:tcPr>
          <w:p w14:paraId="229737CA" w14:textId="77777777" w:rsidR="004C3D7E" w:rsidRPr="001336E2" w:rsidRDefault="004C3D7E" w:rsidP="004C3D7E">
            <w:pPr>
              <w:spacing w:after="160" w:line="278" w:lineRule="auto"/>
              <w:jc w:val="center"/>
              <w:rPr>
                <w:rFonts w:eastAsia="Calibri"/>
                <w:kern w:val="2"/>
                <w:lang w:eastAsia="en-US" w:bidi="th-TH"/>
              </w:rPr>
            </w:pPr>
            <w:r w:rsidRPr="001336E2">
              <w:rPr>
                <w:rFonts w:eastAsia="Calibri" w:hint="cs"/>
                <w:kern w:val="2"/>
                <w:lang w:eastAsia="en-US" w:bidi="th-TH"/>
              </w:rPr>
              <w:t>1</w:t>
            </w:r>
          </w:p>
        </w:tc>
        <w:tc>
          <w:tcPr>
            <w:tcW w:w="2088" w:type="dxa"/>
            <w:hideMark/>
          </w:tcPr>
          <w:p w14:paraId="1E43FD27" w14:textId="77777777" w:rsidR="004C3D7E" w:rsidRPr="001336E2" w:rsidRDefault="004C3D7E" w:rsidP="004C3D7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วิกฤต (</w:t>
            </w:r>
            <w:r w:rsidRPr="001336E2">
              <w:rPr>
                <w:rFonts w:eastAsia="Calibri" w:hint="cs"/>
                <w:kern w:val="2"/>
                <w:lang w:eastAsia="en-US" w:bidi="th-TH"/>
              </w:rPr>
              <w:t>Critical)</w:t>
            </w:r>
          </w:p>
        </w:tc>
        <w:tc>
          <w:tcPr>
            <w:tcW w:w="0" w:type="auto"/>
            <w:hideMark/>
          </w:tcPr>
          <w:p w14:paraId="3153808F" w14:textId="77777777" w:rsidR="004C3D7E" w:rsidRPr="001336E2" w:rsidRDefault="004C3D7E" w:rsidP="004C3D7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1336E2">
              <w:rPr>
                <w:rFonts w:eastAsia="Calibri" w:hint="cs"/>
                <w:kern w:val="2"/>
                <w:lang w:eastAsia="en-US" w:bidi="th-TH"/>
              </w:rPr>
              <w:t>&gt; 0.76 mm</w:t>
            </w:r>
          </w:p>
        </w:tc>
        <w:tc>
          <w:tcPr>
            <w:tcW w:w="4060" w:type="dxa"/>
            <w:hideMark/>
          </w:tcPr>
          <w:p w14:paraId="6B77BB0C" w14:textId="77777777" w:rsidR="004C3D7E" w:rsidRPr="001336E2" w:rsidRDefault="004C3D7E" w:rsidP="004C3D7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1336E2">
              <w:rPr>
                <w:rFonts w:eastAsia="Calibri" w:hint="cs"/>
                <w:kern w:val="2"/>
                <w:cs/>
                <w:lang w:eastAsia="en-US" w:bidi="th-TH"/>
              </w:rPr>
              <w:t>รอยร้าวจากสนิมเหล็กดัน ซ่อมเร่งด่วน</w:t>
            </w:r>
          </w:p>
        </w:tc>
      </w:tr>
    </w:tbl>
    <w:p w14:paraId="6C543B0F" w14:textId="77777777" w:rsidR="005C195C" w:rsidRDefault="005C195C" w:rsidP="005C195C">
      <w:pPr>
        <w:pStyle w:val="ENG-H2"/>
      </w:pPr>
      <w:bookmarkStart w:id="138" w:name="_Toc241944272"/>
      <w:r w:rsidRPr="005C195C">
        <w:rPr>
          <w:cs/>
        </w:rPr>
        <w:t xml:space="preserve">การคำนวณ </w:t>
      </w:r>
      <w:r w:rsidRPr="005C195C">
        <w:t>Priority Index (Pellegrino Algorithm</w:t>
      </w:r>
      <w:r>
        <w:t>)</w:t>
      </w:r>
      <w:bookmarkEnd w:id="138"/>
    </w:p>
    <w:p w14:paraId="766AB026" w14:textId="77777777" w:rsidR="005C195C" w:rsidRPr="005C195C" w:rsidRDefault="005C195C" w:rsidP="005C195C">
      <w:pPr>
        <w:spacing w:after="120"/>
        <w:ind w:firstLine="720"/>
        <w:rPr>
          <w:lang w:bidi="th-TH"/>
        </w:rPr>
      </w:pPr>
      <w:r w:rsidRPr="005C195C">
        <w:rPr>
          <w:cs/>
          <w:lang w:bidi="th-TH"/>
        </w:rPr>
        <w:t xml:space="preserve">หลังจากทำการประเมินระดับของความเสียหายตามมาตรฐาน </w:t>
      </w:r>
      <w:r w:rsidRPr="005C195C">
        <w:t xml:space="preserve">DOH Rating </w:t>
      </w:r>
      <w:r w:rsidRPr="005C195C">
        <w:rPr>
          <w:cs/>
          <w:lang w:bidi="th-TH"/>
        </w:rPr>
        <w:t xml:space="preserve">แล้ว ระบบจะทำการคำนวณ </w:t>
      </w:r>
      <w:r w:rsidRPr="005C195C">
        <w:t xml:space="preserve">Priority Index (PI) </w:t>
      </w:r>
      <w:r w:rsidRPr="005C195C">
        <w:rPr>
          <w:cs/>
          <w:lang w:bidi="th-TH"/>
        </w:rPr>
        <w:t>เพื่อจัดลำดับความเร่งด่วนในการซ่อมแซม โดยมีสูตรดังนี้</w:t>
      </w:r>
    </w:p>
    <w:p w14:paraId="75F48BD3" w14:textId="77777777" w:rsidR="005C195C" w:rsidRPr="005C195C" w:rsidRDefault="005C195C" w:rsidP="005C195C">
      <w:pPr>
        <w:spacing w:after="240"/>
        <w:ind w:firstLine="680"/>
        <w:jc w:val="center"/>
        <w:rPr>
          <w:i/>
          <w:iCs/>
        </w:rPr>
      </w:pPr>
      <w:r w:rsidRPr="005C195C">
        <w:rPr>
          <w:i/>
          <w:iCs/>
        </w:rPr>
        <w:t>Priority Index = Condition Value × Component Weight × Defect Criticality Weight</w:t>
      </w:r>
    </w:p>
    <w:p w14:paraId="41A51EC1" w14:textId="77777777" w:rsidR="005C195C" w:rsidRPr="005C195C" w:rsidRDefault="005C195C" w:rsidP="00FF17BF">
      <w:pPr>
        <w:pStyle w:val="ListParagraph"/>
        <w:numPr>
          <w:ilvl w:val="0"/>
          <w:numId w:val="43"/>
        </w:numPr>
      </w:pPr>
      <w:r w:rsidRPr="005C195C">
        <w:t xml:space="preserve">CV (Condition Value) </w:t>
      </w:r>
      <w:r>
        <w:rPr>
          <w:cs/>
        </w:rPr>
        <w:tab/>
      </w:r>
      <w:r w:rsidRPr="005C195C">
        <w:t xml:space="preserve">= 5 </w:t>
      </w:r>
      <w:r>
        <w:rPr>
          <w:rFonts w:hint="cs"/>
          <w:cs/>
        </w:rPr>
        <w:t xml:space="preserve">- </w:t>
      </w:r>
      <w:r w:rsidRPr="005C195C">
        <w:t>DOH Rating</w:t>
      </w:r>
    </w:p>
    <w:p w14:paraId="7699AAC0" w14:textId="77777777" w:rsidR="005C195C" w:rsidRPr="005C195C" w:rsidRDefault="005C195C" w:rsidP="00FF17BF">
      <w:pPr>
        <w:pStyle w:val="ListParagraph"/>
        <w:numPr>
          <w:ilvl w:val="0"/>
          <w:numId w:val="43"/>
        </w:numPr>
        <w:rPr>
          <w:lang w:bidi="ar-SA"/>
        </w:rPr>
      </w:pPr>
      <w:r w:rsidRPr="005C195C">
        <w:rPr>
          <w:lang w:bidi="ar-SA"/>
        </w:rPr>
        <w:t xml:space="preserve">Component Weight </w:t>
      </w:r>
      <w:r>
        <w:rPr>
          <w:cs/>
        </w:rPr>
        <w:tab/>
      </w:r>
      <w:r>
        <w:rPr>
          <w:cs/>
        </w:rPr>
        <w:tab/>
      </w:r>
      <w:r w:rsidRPr="005C195C">
        <w:rPr>
          <w:lang w:bidi="ar-SA"/>
        </w:rPr>
        <w:t xml:space="preserve">= </w:t>
      </w:r>
      <w:r w:rsidRPr="005C195C">
        <w:rPr>
          <w:cs/>
        </w:rPr>
        <w:t>น้ำหนักความสำคัญของชิ้นส่วนโครงสร้าง</w:t>
      </w:r>
    </w:p>
    <w:p w14:paraId="00388363" w14:textId="77777777" w:rsidR="005C195C" w:rsidRPr="005C195C" w:rsidRDefault="005C195C" w:rsidP="00FF17BF">
      <w:pPr>
        <w:pStyle w:val="ListParagraph"/>
        <w:numPr>
          <w:ilvl w:val="0"/>
          <w:numId w:val="43"/>
        </w:numPr>
      </w:pPr>
      <w:r w:rsidRPr="005C195C">
        <w:rPr>
          <w:lang w:bidi="ar-SA"/>
        </w:rPr>
        <w:t xml:space="preserve">Defect Criticality Weight </w:t>
      </w:r>
      <w:r>
        <w:rPr>
          <w:cs/>
        </w:rPr>
        <w:tab/>
      </w:r>
      <w:r w:rsidRPr="005C195C">
        <w:rPr>
          <w:lang w:bidi="ar-SA"/>
        </w:rPr>
        <w:t xml:space="preserve">= </w:t>
      </w:r>
      <w:r w:rsidRPr="005C195C">
        <w:rPr>
          <w:cs/>
        </w:rPr>
        <w:t>น้ำหนักความวิกฤตของประเภทความเสียหา</w:t>
      </w:r>
      <w:r>
        <w:rPr>
          <w:rFonts w:hint="cs"/>
          <w:cs/>
        </w:rPr>
        <w:t>ย</w:t>
      </w:r>
    </w:p>
    <w:p w14:paraId="1315155B" w14:textId="77777777" w:rsidR="005C195C" w:rsidRDefault="005C195C" w:rsidP="00F01F71">
      <w:pPr>
        <w:pStyle w:val="ENG-Table"/>
      </w:pPr>
      <w:bookmarkStart w:id="139" w:name="_Toc241944295"/>
      <w:r>
        <w:rPr>
          <w:rFonts w:hint="cs"/>
          <w:cs/>
        </w:rPr>
        <w:t>น้ำหนักความสำคัญของชิ้นส่วนโครงสร้าง (</w:t>
      </w:r>
      <w:r w:rsidR="00F01F71" w:rsidRPr="00F01F71">
        <w:t>Component Weight</w:t>
      </w:r>
      <w:r>
        <w:rPr>
          <w:rFonts w:hint="cs"/>
          <w:cs/>
        </w:rPr>
        <w:t>)</w:t>
      </w:r>
      <w:bookmarkEnd w:id="139"/>
    </w:p>
    <w:tbl>
      <w:tblPr>
        <w:tblStyle w:val="PlainTable1"/>
        <w:tblW w:w="0" w:type="auto"/>
        <w:jc w:val="center"/>
        <w:tblLook w:val="04A0" w:firstRow="1" w:lastRow="0" w:firstColumn="1" w:lastColumn="0" w:noHBand="0" w:noVBand="1"/>
      </w:tblPr>
      <w:tblGrid>
        <w:gridCol w:w="2657"/>
        <w:gridCol w:w="632"/>
        <w:gridCol w:w="2693"/>
      </w:tblGrid>
      <w:tr w:rsidR="005C195C" w:rsidRPr="005C195C" w14:paraId="578347D7" w14:textId="77777777" w:rsidTr="00F01F71">
        <w:trPr>
          <w:cnfStyle w:val="100000000000" w:firstRow="1" w:lastRow="0" w:firstColumn="0" w:lastColumn="0" w:oddVBand="0" w:evenVBand="0" w:oddHBand="0" w:evenHBand="0" w:firstRowFirstColumn="0" w:firstRowLastColumn="0" w:lastRowFirstColumn="0" w:lastRowLastColumn="0"/>
          <w:cantSplit/>
          <w:trHeight w:val="576"/>
          <w:tblHeade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E0F3DE" w14:textId="77777777" w:rsidR="005C195C" w:rsidRPr="005C195C" w:rsidRDefault="005C195C" w:rsidP="00F01F71">
            <w:pPr>
              <w:keepNext/>
              <w:spacing w:after="160" w:line="278" w:lineRule="auto"/>
              <w:jc w:val="center"/>
              <w:rPr>
                <w:rFonts w:eastAsia="Calibri"/>
                <w:kern w:val="2"/>
                <w:lang w:eastAsia="en-US" w:bidi="th-TH"/>
              </w:rPr>
            </w:pPr>
            <w:r w:rsidRPr="005C195C">
              <w:rPr>
                <w:rFonts w:eastAsia="Calibri"/>
                <w:kern w:val="2"/>
                <w:cs/>
                <w:lang w:eastAsia="en-US" w:bidi="th-TH"/>
              </w:rPr>
              <w:t>ชิ้นส่วน</w:t>
            </w:r>
          </w:p>
        </w:tc>
        <w:tc>
          <w:tcPr>
            <w:tcW w:w="632" w:type="dxa"/>
            <w:vAlign w:val="center"/>
            <w:hideMark/>
          </w:tcPr>
          <w:p w14:paraId="12F84926" w14:textId="77777777" w:rsidR="005C195C" w:rsidRPr="005C195C" w:rsidRDefault="005C195C" w:rsidP="00F01F71">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5C195C">
              <w:rPr>
                <w:rFonts w:eastAsia="Calibri"/>
                <w:kern w:val="2"/>
                <w:lang w:eastAsia="en-US" w:bidi="th-TH"/>
              </w:rPr>
              <w:t>W</w:t>
            </w:r>
          </w:p>
        </w:tc>
        <w:tc>
          <w:tcPr>
            <w:tcW w:w="2693" w:type="dxa"/>
            <w:vAlign w:val="center"/>
            <w:hideMark/>
          </w:tcPr>
          <w:p w14:paraId="5A1AF704" w14:textId="77777777" w:rsidR="005C195C" w:rsidRPr="005C195C" w:rsidRDefault="005C195C" w:rsidP="00F01F71">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5C195C">
              <w:rPr>
                <w:rFonts w:eastAsia="Calibri"/>
                <w:kern w:val="2"/>
                <w:cs/>
                <w:lang w:eastAsia="en-US" w:bidi="th-TH"/>
              </w:rPr>
              <w:t>เหตุผล</w:t>
            </w:r>
          </w:p>
        </w:tc>
      </w:tr>
      <w:tr w:rsidR="005C195C" w:rsidRPr="005C195C" w14:paraId="252C27C2" w14:textId="77777777" w:rsidTr="00F01F71">
        <w:trPr>
          <w:cnfStyle w:val="000000100000" w:firstRow="0" w:lastRow="0" w:firstColumn="0" w:lastColumn="0" w:oddVBand="0" w:evenVBand="0" w:oddHBand="1" w:evenHBand="0" w:firstRowFirstColumn="0" w:firstRowLastColumn="0" w:lastRowFirstColumn="0" w:lastRowLastColumn="0"/>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67F8D1" w14:textId="77777777" w:rsidR="005C195C" w:rsidRPr="005C195C" w:rsidRDefault="005C195C" w:rsidP="00F01F71">
            <w:pPr>
              <w:keepNext/>
              <w:spacing w:after="160" w:line="278" w:lineRule="auto"/>
              <w:jc w:val="center"/>
              <w:rPr>
                <w:rFonts w:eastAsia="Calibri"/>
                <w:kern w:val="2"/>
                <w:lang w:eastAsia="en-US" w:bidi="th-TH"/>
              </w:rPr>
            </w:pPr>
            <w:r w:rsidRPr="005C195C">
              <w:rPr>
                <w:rFonts w:eastAsia="Calibri"/>
                <w:kern w:val="2"/>
                <w:cs/>
                <w:lang w:eastAsia="en-US" w:bidi="th-TH"/>
              </w:rPr>
              <w:t>คาน (</w:t>
            </w:r>
            <w:r w:rsidRPr="005C195C">
              <w:rPr>
                <w:rFonts w:eastAsia="Calibri"/>
                <w:kern w:val="2"/>
                <w:lang w:eastAsia="en-US" w:bidi="th-TH"/>
              </w:rPr>
              <w:t>Girder)</w:t>
            </w:r>
          </w:p>
        </w:tc>
        <w:tc>
          <w:tcPr>
            <w:tcW w:w="632" w:type="dxa"/>
            <w:vAlign w:val="center"/>
            <w:hideMark/>
          </w:tcPr>
          <w:p w14:paraId="49C1517A" w14:textId="77777777" w:rsidR="005C195C" w:rsidRPr="005C195C" w:rsidRDefault="005C195C"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5C195C">
              <w:rPr>
                <w:rFonts w:eastAsia="Calibri"/>
                <w:kern w:val="2"/>
                <w:lang w:eastAsia="en-US" w:bidi="th-TH"/>
              </w:rPr>
              <w:t>1.5</w:t>
            </w:r>
          </w:p>
        </w:tc>
        <w:tc>
          <w:tcPr>
            <w:tcW w:w="2693" w:type="dxa"/>
            <w:vAlign w:val="center"/>
            <w:hideMark/>
          </w:tcPr>
          <w:p w14:paraId="185F9036" w14:textId="77777777" w:rsidR="005C195C" w:rsidRPr="005C195C" w:rsidRDefault="005C195C"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5C195C">
              <w:rPr>
                <w:rFonts w:eastAsia="Calibri"/>
                <w:kern w:val="2"/>
                <w:cs/>
                <w:lang w:eastAsia="en-US" w:bidi="th-TH"/>
              </w:rPr>
              <w:t>รับน้ำหนักหลัก</w:t>
            </w:r>
          </w:p>
        </w:tc>
      </w:tr>
      <w:tr w:rsidR="005C195C" w:rsidRPr="005C195C" w14:paraId="476B42A7" w14:textId="77777777" w:rsidTr="00F01F71">
        <w:trPr>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FE0389" w14:textId="77777777" w:rsidR="005C195C" w:rsidRPr="005C195C" w:rsidRDefault="005C195C" w:rsidP="00F01F71">
            <w:pPr>
              <w:spacing w:after="160" w:line="278" w:lineRule="auto"/>
              <w:jc w:val="center"/>
              <w:rPr>
                <w:rFonts w:eastAsia="Calibri"/>
                <w:kern w:val="2"/>
                <w:lang w:eastAsia="en-US" w:bidi="th-TH"/>
              </w:rPr>
            </w:pPr>
            <w:r w:rsidRPr="005C195C">
              <w:rPr>
                <w:rFonts w:eastAsia="Calibri"/>
                <w:kern w:val="2"/>
                <w:cs/>
                <w:lang w:eastAsia="en-US" w:bidi="th-TH"/>
              </w:rPr>
              <w:t>แบริ่ง (</w:t>
            </w:r>
            <w:r w:rsidRPr="005C195C">
              <w:rPr>
                <w:rFonts w:eastAsia="Calibri"/>
                <w:kern w:val="2"/>
                <w:lang w:eastAsia="en-US" w:bidi="th-TH"/>
              </w:rPr>
              <w:t>Bearing)</w:t>
            </w:r>
          </w:p>
        </w:tc>
        <w:tc>
          <w:tcPr>
            <w:tcW w:w="632" w:type="dxa"/>
            <w:vAlign w:val="center"/>
            <w:hideMark/>
          </w:tcPr>
          <w:p w14:paraId="10DA723E" w14:textId="77777777" w:rsidR="005C195C" w:rsidRPr="005C195C"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5C195C">
              <w:rPr>
                <w:rFonts w:eastAsia="Calibri"/>
                <w:kern w:val="2"/>
                <w:lang w:eastAsia="en-US" w:bidi="th-TH"/>
              </w:rPr>
              <w:t>1.5</w:t>
            </w:r>
          </w:p>
        </w:tc>
        <w:tc>
          <w:tcPr>
            <w:tcW w:w="2693" w:type="dxa"/>
            <w:vAlign w:val="center"/>
            <w:hideMark/>
          </w:tcPr>
          <w:p w14:paraId="275D7557" w14:textId="77777777" w:rsidR="005C195C" w:rsidRPr="005C195C"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5C195C">
              <w:rPr>
                <w:rFonts w:eastAsia="Calibri"/>
                <w:kern w:val="2"/>
                <w:cs/>
                <w:lang w:eastAsia="en-US" w:bidi="th-TH"/>
              </w:rPr>
              <w:t>ถ่ายแรงระหว่างส่วนบน-ล่าง</w:t>
            </w:r>
          </w:p>
        </w:tc>
      </w:tr>
      <w:tr w:rsidR="005C195C" w:rsidRPr="005C195C" w14:paraId="6E558217" w14:textId="77777777" w:rsidTr="00F01F71">
        <w:trPr>
          <w:cnfStyle w:val="000000100000" w:firstRow="0" w:lastRow="0" w:firstColumn="0" w:lastColumn="0" w:oddVBand="0" w:evenVBand="0" w:oddHBand="1" w:evenHBand="0" w:firstRowFirstColumn="0" w:firstRowLastColumn="0" w:lastRowFirstColumn="0" w:lastRowLastColumn="0"/>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E8D569" w14:textId="77777777" w:rsidR="005C195C" w:rsidRPr="005C195C" w:rsidRDefault="005C195C" w:rsidP="00F01F71">
            <w:pPr>
              <w:spacing w:after="160" w:line="278" w:lineRule="auto"/>
              <w:jc w:val="center"/>
              <w:rPr>
                <w:rFonts w:eastAsia="Calibri"/>
                <w:kern w:val="2"/>
                <w:lang w:eastAsia="en-US" w:bidi="th-TH"/>
              </w:rPr>
            </w:pPr>
            <w:r w:rsidRPr="005C195C">
              <w:rPr>
                <w:rFonts w:eastAsia="Calibri"/>
                <w:kern w:val="2"/>
                <w:cs/>
                <w:lang w:eastAsia="en-US" w:bidi="th-TH"/>
              </w:rPr>
              <w:t>พื้นสะพาน (</w:t>
            </w:r>
            <w:r w:rsidRPr="005C195C">
              <w:rPr>
                <w:rFonts w:eastAsia="Calibri"/>
                <w:kern w:val="2"/>
                <w:lang w:eastAsia="en-US" w:bidi="th-TH"/>
              </w:rPr>
              <w:t>Deck)</w:t>
            </w:r>
          </w:p>
        </w:tc>
        <w:tc>
          <w:tcPr>
            <w:tcW w:w="632" w:type="dxa"/>
            <w:vAlign w:val="center"/>
            <w:hideMark/>
          </w:tcPr>
          <w:p w14:paraId="175007B2" w14:textId="77777777" w:rsidR="005C195C" w:rsidRPr="005C195C" w:rsidRDefault="005C195C"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5C195C">
              <w:rPr>
                <w:rFonts w:eastAsia="Calibri"/>
                <w:kern w:val="2"/>
                <w:lang w:eastAsia="en-US" w:bidi="th-TH"/>
              </w:rPr>
              <w:t>1.2</w:t>
            </w:r>
          </w:p>
        </w:tc>
        <w:tc>
          <w:tcPr>
            <w:tcW w:w="2693" w:type="dxa"/>
            <w:vAlign w:val="center"/>
            <w:hideMark/>
          </w:tcPr>
          <w:p w14:paraId="7443F687" w14:textId="77777777" w:rsidR="005C195C" w:rsidRPr="005C195C" w:rsidRDefault="005C195C"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5C195C">
              <w:rPr>
                <w:rFonts w:eastAsia="Calibri"/>
                <w:kern w:val="2"/>
                <w:cs/>
                <w:lang w:eastAsia="en-US" w:bidi="th-TH"/>
              </w:rPr>
              <w:t>รับน้ำหนักจราจรโดยตรง</w:t>
            </w:r>
          </w:p>
        </w:tc>
      </w:tr>
      <w:tr w:rsidR="005C195C" w:rsidRPr="005C195C" w14:paraId="48F9D968" w14:textId="77777777" w:rsidTr="00F01F71">
        <w:trPr>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6C9FAB" w14:textId="77777777" w:rsidR="005C195C" w:rsidRPr="005C195C" w:rsidRDefault="005C195C" w:rsidP="00F01F71">
            <w:pPr>
              <w:spacing w:after="160" w:line="278" w:lineRule="auto"/>
              <w:jc w:val="center"/>
              <w:rPr>
                <w:rFonts w:eastAsia="Calibri"/>
                <w:kern w:val="2"/>
                <w:lang w:eastAsia="en-US" w:bidi="th-TH"/>
              </w:rPr>
            </w:pPr>
            <w:r w:rsidRPr="005C195C">
              <w:rPr>
                <w:rFonts w:eastAsia="Calibri"/>
                <w:kern w:val="2"/>
                <w:cs/>
                <w:lang w:eastAsia="en-US" w:bidi="th-TH"/>
              </w:rPr>
              <w:t>รอยต่อ (</w:t>
            </w:r>
            <w:r w:rsidRPr="005C195C">
              <w:rPr>
                <w:rFonts w:eastAsia="Calibri"/>
                <w:kern w:val="2"/>
                <w:lang w:eastAsia="en-US" w:bidi="th-TH"/>
              </w:rPr>
              <w:t>Expansion Joint)</w:t>
            </w:r>
          </w:p>
        </w:tc>
        <w:tc>
          <w:tcPr>
            <w:tcW w:w="632" w:type="dxa"/>
            <w:vAlign w:val="center"/>
            <w:hideMark/>
          </w:tcPr>
          <w:p w14:paraId="1F3651F1" w14:textId="77777777" w:rsidR="005C195C" w:rsidRPr="005C195C"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5C195C">
              <w:rPr>
                <w:rFonts w:eastAsia="Calibri"/>
                <w:kern w:val="2"/>
                <w:lang w:eastAsia="en-US" w:bidi="th-TH"/>
              </w:rPr>
              <w:t>1.2</w:t>
            </w:r>
          </w:p>
        </w:tc>
        <w:tc>
          <w:tcPr>
            <w:tcW w:w="2693" w:type="dxa"/>
            <w:vAlign w:val="center"/>
            <w:hideMark/>
          </w:tcPr>
          <w:p w14:paraId="01F256D5" w14:textId="77777777" w:rsidR="005C195C" w:rsidRPr="005C195C"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5C195C">
              <w:rPr>
                <w:rFonts w:eastAsia="Calibri"/>
                <w:kern w:val="2"/>
                <w:cs/>
                <w:lang w:eastAsia="en-US" w:bidi="th-TH"/>
              </w:rPr>
              <w:t>การเคลื่อนตัว</w:t>
            </w:r>
          </w:p>
        </w:tc>
      </w:tr>
      <w:tr w:rsidR="005C195C" w:rsidRPr="005C195C" w14:paraId="5A9803F3" w14:textId="77777777" w:rsidTr="00F01F71">
        <w:trPr>
          <w:cnfStyle w:val="000000100000" w:firstRow="0" w:lastRow="0" w:firstColumn="0" w:lastColumn="0" w:oddVBand="0" w:evenVBand="0" w:oddHBand="1" w:evenHBand="0" w:firstRowFirstColumn="0" w:firstRowLastColumn="0" w:lastRowFirstColumn="0" w:lastRowLastColumn="0"/>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16552F" w14:textId="77777777" w:rsidR="005C195C" w:rsidRPr="005C195C" w:rsidRDefault="005C195C" w:rsidP="00F01F71">
            <w:pPr>
              <w:spacing w:after="160" w:line="278" w:lineRule="auto"/>
              <w:jc w:val="center"/>
              <w:rPr>
                <w:rFonts w:eastAsia="Calibri"/>
                <w:kern w:val="2"/>
                <w:lang w:eastAsia="en-US" w:bidi="th-TH"/>
              </w:rPr>
            </w:pPr>
            <w:r w:rsidRPr="005C195C">
              <w:rPr>
                <w:rFonts w:eastAsia="Calibri"/>
                <w:kern w:val="2"/>
                <w:cs/>
                <w:lang w:eastAsia="en-US" w:bidi="th-TH"/>
              </w:rPr>
              <w:t>คานเกร็ง (</w:t>
            </w:r>
            <w:r w:rsidRPr="005C195C">
              <w:rPr>
                <w:rFonts w:eastAsia="Calibri"/>
                <w:kern w:val="2"/>
                <w:lang w:eastAsia="en-US" w:bidi="th-TH"/>
              </w:rPr>
              <w:t>Diaphragm)</w:t>
            </w:r>
          </w:p>
        </w:tc>
        <w:tc>
          <w:tcPr>
            <w:tcW w:w="632" w:type="dxa"/>
            <w:vAlign w:val="center"/>
            <w:hideMark/>
          </w:tcPr>
          <w:p w14:paraId="57CEB3DB" w14:textId="77777777" w:rsidR="005C195C" w:rsidRPr="005C195C" w:rsidRDefault="005C195C"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5C195C">
              <w:rPr>
                <w:rFonts w:eastAsia="Calibri"/>
                <w:kern w:val="2"/>
                <w:lang w:eastAsia="en-US" w:bidi="th-TH"/>
              </w:rPr>
              <w:t>1.0</w:t>
            </w:r>
          </w:p>
        </w:tc>
        <w:tc>
          <w:tcPr>
            <w:tcW w:w="2693" w:type="dxa"/>
            <w:vAlign w:val="center"/>
            <w:hideMark/>
          </w:tcPr>
          <w:p w14:paraId="2FD6B2D9" w14:textId="77777777" w:rsidR="005C195C" w:rsidRPr="005C195C" w:rsidRDefault="005C195C"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5C195C">
              <w:rPr>
                <w:rFonts w:eastAsia="Calibri"/>
                <w:kern w:val="2"/>
                <w:cs/>
                <w:lang w:eastAsia="en-US" w:bidi="th-TH"/>
              </w:rPr>
              <w:t>เสถียรภาพทางขวาง</w:t>
            </w:r>
          </w:p>
        </w:tc>
      </w:tr>
      <w:tr w:rsidR="005C195C" w:rsidRPr="005C195C" w14:paraId="2BDB96E0" w14:textId="77777777" w:rsidTr="00F01F71">
        <w:trPr>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DC684F" w14:textId="77777777" w:rsidR="005C195C" w:rsidRPr="005C195C" w:rsidRDefault="005C195C" w:rsidP="00F01F71">
            <w:pPr>
              <w:spacing w:after="160" w:line="278" w:lineRule="auto"/>
              <w:jc w:val="center"/>
              <w:rPr>
                <w:rFonts w:eastAsia="Calibri"/>
                <w:kern w:val="2"/>
                <w:cs/>
                <w:lang w:eastAsia="en-US" w:bidi="th-TH"/>
              </w:rPr>
            </w:pPr>
            <w:r w:rsidRPr="001D63E5">
              <w:rPr>
                <w:cs/>
              </w:rPr>
              <w:t>เสา (</w:t>
            </w:r>
            <w:r w:rsidRPr="001D63E5">
              <w:t>Pier)</w:t>
            </w:r>
          </w:p>
        </w:tc>
        <w:tc>
          <w:tcPr>
            <w:tcW w:w="632" w:type="dxa"/>
            <w:vAlign w:val="center"/>
          </w:tcPr>
          <w:p w14:paraId="669A48CF" w14:textId="77777777" w:rsidR="005C195C" w:rsidRPr="005C195C"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1D63E5">
              <w:t>1.5</w:t>
            </w:r>
          </w:p>
        </w:tc>
        <w:tc>
          <w:tcPr>
            <w:tcW w:w="2693" w:type="dxa"/>
            <w:vAlign w:val="center"/>
          </w:tcPr>
          <w:p w14:paraId="47E80A2F" w14:textId="77777777" w:rsidR="005C195C" w:rsidRPr="005C195C"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cs/>
                <w:lang w:eastAsia="en-US" w:bidi="th-TH"/>
              </w:rPr>
            </w:pPr>
            <w:r w:rsidRPr="001D63E5">
              <w:rPr>
                <w:cs/>
              </w:rPr>
              <w:t>รับน้ำหนักทั้งระบบ</w:t>
            </w:r>
          </w:p>
        </w:tc>
      </w:tr>
      <w:tr w:rsidR="005C195C" w:rsidRPr="005C195C" w14:paraId="07E8CB56" w14:textId="77777777" w:rsidTr="00F01F71">
        <w:trPr>
          <w:cnfStyle w:val="000000100000" w:firstRow="0" w:lastRow="0" w:firstColumn="0" w:lastColumn="0" w:oddVBand="0" w:evenVBand="0" w:oddHBand="1" w:evenHBand="0" w:firstRowFirstColumn="0" w:firstRowLastColumn="0" w:lastRowFirstColumn="0" w:lastRowLastColumn="0"/>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37D523" w14:textId="77777777" w:rsidR="005C195C" w:rsidRPr="001D63E5" w:rsidRDefault="005C195C" w:rsidP="00F01F71">
            <w:pPr>
              <w:spacing w:after="160" w:line="278" w:lineRule="auto"/>
              <w:jc w:val="center"/>
              <w:rPr>
                <w:cs/>
              </w:rPr>
            </w:pPr>
            <w:r w:rsidRPr="001D63E5">
              <w:rPr>
                <w:cs/>
              </w:rPr>
              <w:t>หมวกเสา (</w:t>
            </w:r>
            <w:r w:rsidRPr="001D63E5">
              <w:t>Cap Beam)</w:t>
            </w:r>
          </w:p>
        </w:tc>
        <w:tc>
          <w:tcPr>
            <w:tcW w:w="632" w:type="dxa"/>
            <w:vAlign w:val="center"/>
          </w:tcPr>
          <w:p w14:paraId="52F85750" w14:textId="77777777" w:rsidR="005C195C" w:rsidRPr="001D63E5" w:rsidRDefault="005C195C"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63E5">
              <w:t>1.5</w:t>
            </w:r>
          </w:p>
        </w:tc>
        <w:tc>
          <w:tcPr>
            <w:tcW w:w="2693" w:type="dxa"/>
            <w:vAlign w:val="center"/>
          </w:tcPr>
          <w:p w14:paraId="1C3A695D" w14:textId="77777777" w:rsidR="005C195C" w:rsidRPr="001D63E5" w:rsidRDefault="005C195C"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cs/>
              </w:rPr>
            </w:pPr>
            <w:r w:rsidRPr="001D63E5">
              <w:rPr>
                <w:cs/>
              </w:rPr>
              <w:t>กระจายแรงจากคาน</w:t>
            </w:r>
          </w:p>
        </w:tc>
      </w:tr>
      <w:tr w:rsidR="005C195C" w:rsidRPr="005C195C" w14:paraId="3F954087" w14:textId="77777777" w:rsidTr="00F01F71">
        <w:trPr>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CD5EB7" w14:textId="77777777" w:rsidR="005C195C" w:rsidRPr="001D63E5" w:rsidRDefault="005C195C" w:rsidP="00F01F71">
            <w:pPr>
              <w:spacing w:after="160" w:line="278" w:lineRule="auto"/>
              <w:jc w:val="center"/>
              <w:rPr>
                <w:cs/>
              </w:rPr>
            </w:pPr>
            <w:r w:rsidRPr="001D63E5">
              <w:rPr>
                <w:cs/>
              </w:rPr>
              <w:t>ฐานราก (</w:t>
            </w:r>
            <w:r w:rsidRPr="001D63E5">
              <w:t>Footing)</w:t>
            </w:r>
          </w:p>
        </w:tc>
        <w:tc>
          <w:tcPr>
            <w:tcW w:w="632" w:type="dxa"/>
            <w:vAlign w:val="center"/>
          </w:tcPr>
          <w:p w14:paraId="49B735FF" w14:textId="77777777" w:rsidR="005C195C" w:rsidRPr="001D63E5"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63E5">
              <w:t>1.5</w:t>
            </w:r>
          </w:p>
        </w:tc>
        <w:tc>
          <w:tcPr>
            <w:tcW w:w="2693" w:type="dxa"/>
            <w:vAlign w:val="center"/>
          </w:tcPr>
          <w:p w14:paraId="149F553A" w14:textId="77777777" w:rsidR="005C195C" w:rsidRPr="001D63E5"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cs/>
              </w:rPr>
            </w:pPr>
            <w:r w:rsidRPr="001D63E5">
              <w:rPr>
                <w:cs/>
              </w:rPr>
              <w:t>ถ่ายแรงลงดิน</w:t>
            </w:r>
          </w:p>
        </w:tc>
      </w:tr>
      <w:tr w:rsidR="005C195C" w:rsidRPr="005C195C" w14:paraId="73950C45" w14:textId="77777777" w:rsidTr="00F01F71">
        <w:trPr>
          <w:cnfStyle w:val="000000100000" w:firstRow="0" w:lastRow="0" w:firstColumn="0" w:lastColumn="0" w:oddVBand="0" w:evenVBand="0" w:oddHBand="1" w:evenHBand="0" w:firstRowFirstColumn="0" w:firstRowLastColumn="0" w:lastRowFirstColumn="0" w:lastRowLastColumn="0"/>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D94632" w14:textId="77777777" w:rsidR="005C195C" w:rsidRPr="001D63E5" w:rsidRDefault="005C195C" w:rsidP="00F01F71">
            <w:pPr>
              <w:spacing w:after="160" w:line="278" w:lineRule="auto"/>
              <w:jc w:val="center"/>
              <w:rPr>
                <w:cs/>
              </w:rPr>
            </w:pPr>
            <w:r w:rsidRPr="001D63E5">
              <w:rPr>
                <w:cs/>
              </w:rPr>
              <w:t>ตอม่อริม (</w:t>
            </w:r>
            <w:r w:rsidRPr="001D63E5">
              <w:t>Abutment)</w:t>
            </w:r>
          </w:p>
        </w:tc>
        <w:tc>
          <w:tcPr>
            <w:tcW w:w="632" w:type="dxa"/>
            <w:vAlign w:val="center"/>
          </w:tcPr>
          <w:p w14:paraId="3966CD1F" w14:textId="77777777" w:rsidR="005C195C" w:rsidRPr="001D63E5" w:rsidRDefault="005C195C"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63E5">
              <w:t>1.5</w:t>
            </w:r>
          </w:p>
        </w:tc>
        <w:tc>
          <w:tcPr>
            <w:tcW w:w="2693" w:type="dxa"/>
            <w:vAlign w:val="center"/>
          </w:tcPr>
          <w:p w14:paraId="37D7F9C0" w14:textId="77777777" w:rsidR="005C195C" w:rsidRPr="001D63E5" w:rsidRDefault="005C195C"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cs/>
              </w:rPr>
            </w:pPr>
            <w:r w:rsidRPr="001D63E5">
              <w:rPr>
                <w:cs/>
              </w:rPr>
              <w:t>รับแรงดันดิน</w:t>
            </w:r>
          </w:p>
        </w:tc>
      </w:tr>
      <w:tr w:rsidR="005C195C" w:rsidRPr="005C195C" w14:paraId="0D3BE6E9" w14:textId="77777777" w:rsidTr="00F01F71">
        <w:trPr>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04A4E2" w14:textId="77777777" w:rsidR="005C195C" w:rsidRPr="001D63E5" w:rsidRDefault="005C195C" w:rsidP="00F01F71">
            <w:pPr>
              <w:spacing w:after="160" w:line="278" w:lineRule="auto"/>
              <w:jc w:val="center"/>
              <w:rPr>
                <w:cs/>
              </w:rPr>
            </w:pPr>
            <w:r w:rsidRPr="001D63E5">
              <w:rPr>
                <w:cs/>
              </w:rPr>
              <w:t>ราวกันตก (</w:t>
            </w:r>
            <w:r w:rsidRPr="001D63E5">
              <w:t>Railing)</w:t>
            </w:r>
          </w:p>
        </w:tc>
        <w:tc>
          <w:tcPr>
            <w:tcW w:w="632" w:type="dxa"/>
            <w:vAlign w:val="center"/>
          </w:tcPr>
          <w:p w14:paraId="253648A5" w14:textId="77777777" w:rsidR="005C195C" w:rsidRPr="001D63E5"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63E5">
              <w:t>0.8</w:t>
            </w:r>
          </w:p>
        </w:tc>
        <w:tc>
          <w:tcPr>
            <w:tcW w:w="2693" w:type="dxa"/>
            <w:vAlign w:val="center"/>
          </w:tcPr>
          <w:p w14:paraId="2E8DB3EA" w14:textId="77777777" w:rsidR="005C195C" w:rsidRPr="001D63E5"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cs/>
              </w:rPr>
            </w:pPr>
            <w:r w:rsidRPr="001D63E5">
              <w:rPr>
                <w:cs/>
              </w:rPr>
              <w:t>ความปลอดภัยทางจราจร</w:t>
            </w:r>
          </w:p>
        </w:tc>
      </w:tr>
      <w:tr w:rsidR="005C195C" w:rsidRPr="005C195C" w14:paraId="44783BFC" w14:textId="77777777" w:rsidTr="00F01F71">
        <w:trPr>
          <w:cnfStyle w:val="000000100000" w:firstRow="0" w:lastRow="0" w:firstColumn="0" w:lastColumn="0" w:oddVBand="0" w:evenVBand="0" w:oddHBand="1" w:evenHBand="0" w:firstRowFirstColumn="0" w:firstRowLastColumn="0" w:lastRowFirstColumn="0" w:lastRowLastColumn="0"/>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163663" w14:textId="77777777" w:rsidR="005C195C" w:rsidRPr="001D63E5" w:rsidRDefault="005C195C" w:rsidP="00F01F71">
            <w:pPr>
              <w:keepNext/>
              <w:spacing w:after="160" w:line="278" w:lineRule="auto"/>
              <w:jc w:val="center"/>
              <w:rPr>
                <w:cs/>
              </w:rPr>
            </w:pPr>
            <w:r w:rsidRPr="001D63E5">
              <w:rPr>
                <w:cs/>
              </w:rPr>
              <w:t>กำแพงกันชน (</w:t>
            </w:r>
            <w:r w:rsidRPr="001D63E5">
              <w:t>Barrier)</w:t>
            </w:r>
          </w:p>
        </w:tc>
        <w:tc>
          <w:tcPr>
            <w:tcW w:w="632" w:type="dxa"/>
            <w:vAlign w:val="center"/>
          </w:tcPr>
          <w:p w14:paraId="45314137" w14:textId="77777777" w:rsidR="005C195C" w:rsidRPr="001D63E5" w:rsidRDefault="005C195C"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63E5">
              <w:t>0.8</w:t>
            </w:r>
          </w:p>
        </w:tc>
        <w:tc>
          <w:tcPr>
            <w:tcW w:w="2693" w:type="dxa"/>
            <w:vAlign w:val="center"/>
          </w:tcPr>
          <w:p w14:paraId="0D9FBF3D" w14:textId="77777777" w:rsidR="005C195C" w:rsidRPr="001D63E5" w:rsidRDefault="005C195C"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cs/>
              </w:rPr>
            </w:pPr>
            <w:r w:rsidRPr="001D63E5">
              <w:rPr>
                <w:cs/>
              </w:rPr>
              <w:t>ป้องกันการชน</w:t>
            </w:r>
          </w:p>
        </w:tc>
      </w:tr>
      <w:tr w:rsidR="005C195C" w:rsidRPr="005C195C" w14:paraId="4B42E76A" w14:textId="77777777" w:rsidTr="00F01F71">
        <w:trPr>
          <w:cantSplit/>
          <w:trHeight w:val="57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A20E8F" w14:textId="77777777" w:rsidR="005C195C" w:rsidRPr="001D63E5" w:rsidRDefault="005C195C" w:rsidP="00F01F71">
            <w:pPr>
              <w:spacing w:after="160" w:line="278" w:lineRule="auto"/>
              <w:jc w:val="center"/>
              <w:rPr>
                <w:cs/>
              </w:rPr>
            </w:pPr>
            <w:r w:rsidRPr="001D63E5">
              <w:rPr>
                <w:cs/>
              </w:rPr>
              <w:t>ระบบระบายน้ำ (</w:t>
            </w:r>
            <w:r w:rsidRPr="001D63E5">
              <w:t>Drainage)</w:t>
            </w:r>
          </w:p>
        </w:tc>
        <w:tc>
          <w:tcPr>
            <w:tcW w:w="632" w:type="dxa"/>
            <w:vAlign w:val="center"/>
          </w:tcPr>
          <w:p w14:paraId="0B155FE4" w14:textId="77777777" w:rsidR="005C195C" w:rsidRPr="001D63E5"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63E5">
              <w:t>0.8</w:t>
            </w:r>
          </w:p>
        </w:tc>
        <w:tc>
          <w:tcPr>
            <w:tcW w:w="2693" w:type="dxa"/>
            <w:vAlign w:val="center"/>
          </w:tcPr>
          <w:p w14:paraId="4E0C5C6F" w14:textId="77777777" w:rsidR="005C195C" w:rsidRPr="001D63E5" w:rsidRDefault="005C195C"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cs/>
              </w:rPr>
            </w:pPr>
            <w:r w:rsidRPr="001D63E5">
              <w:rPr>
                <w:cs/>
              </w:rPr>
              <w:t>ป้องกันน้ำขัง</w:t>
            </w:r>
          </w:p>
        </w:tc>
      </w:tr>
    </w:tbl>
    <w:p w14:paraId="60B4A639" w14:textId="77777777" w:rsidR="00F01F71" w:rsidRPr="00F01F71" w:rsidRDefault="00F01F71" w:rsidP="00F01F71">
      <w:pPr>
        <w:pStyle w:val="ENG-Table"/>
      </w:pPr>
      <w:bookmarkStart w:id="140" w:name="_Toc241944296"/>
      <w:r w:rsidRPr="00F01F71">
        <w:rPr>
          <w:cs/>
        </w:rPr>
        <w:t>น้ำหนักความวิกฤตของประเภทความเสียหาย</w:t>
      </w:r>
      <w:r>
        <w:t xml:space="preserve"> </w:t>
      </w:r>
      <w:r w:rsidR="005C195C" w:rsidRPr="00F01F71">
        <w:rPr>
          <w:rFonts w:hint="cs"/>
          <w:cs/>
        </w:rPr>
        <w:t>(</w:t>
      </w:r>
      <w:r w:rsidRPr="00F01F71">
        <w:t>Defect Criticality Weight</w:t>
      </w:r>
      <w:r w:rsidR="005C195C" w:rsidRPr="00F01F71">
        <w:rPr>
          <w:rFonts w:hint="cs"/>
          <w:cs/>
        </w:rPr>
        <w:t>)</w:t>
      </w:r>
      <w:bookmarkEnd w:id="140"/>
    </w:p>
    <w:tbl>
      <w:tblPr>
        <w:tblStyle w:val="PlainTable1"/>
        <w:tblW w:w="0" w:type="auto"/>
        <w:jc w:val="center"/>
        <w:tblLook w:val="04A0" w:firstRow="1" w:lastRow="0" w:firstColumn="1" w:lastColumn="0" w:noHBand="0" w:noVBand="1"/>
      </w:tblPr>
      <w:tblGrid>
        <w:gridCol w:w="2263"/>
        <w:gridCol w:w="1701"/>
        <w:gridCol w:w="3261"/>
      </w:tblGrid>
      <w:tr w:rsidR="00F01F71" w:rsidRPr="00F01F71" w14:paraId="4F591ED3" w14:textId="77777777" w:rsidTr="00F01F7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0D59B4F2" w14:textId="77777777" w:rsidR="00F01F71" w:rsidRPr="00F01F71" w:rsidRDefault="00F01F71" w:rsidP="00F01F71">
            <w:pPr>
              <w:keepNext/>
              <w:spacing w:after="160" w:line="278" w:lineRule="auto"/>
              <w:jc w:val="center"/>
              <w:rPr>
                <w:rFonts w:eastAsia="Calibri"/>
                <w:kern w:val="2"/>
                <w:lang w:eastAsia="en-US" w:bidi="th-TH"/>
              </w:rPr>
            </w:pPr>
            <w:r w:rsidRPr="00F01F71">
              <w:rPr>
                <w:rFonts w:eastAsia="Calibri"/>
                <w:kern w:val="2"/>
                <w:cs/>
                <w:lang w:eastAsia="en-US" w:bidi="th-TH"/>
              </w:rPr>
              <w:t>ประเภทความเสียหาย</w:t>
            </w:r>
          </w:p>
        </w:tc>
        <w:tc>
          <w:tcPr>
            <w:tcW w:w="1701" w:type="dxa"/>
            <w:vAlign w:val="center"/>
            <w:hideMark/>
          </w:tcPr>
          <w:p w14:paraId="457F7265" w14:textId="77777777" w:rsidR="00F01F71" w:rsidRPr="00F01F71" w:rsidRDefault="00F01F71" w:rsidP="00F01F71">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W</w:t>
            </w:r>
          </w:p>
        </w:tc>
        <w:tc>
          <w:tcPr>
            <w:tcW w:w="3261" w:type="dxa"/>
            <w:vAlign w:val="center"/>
            <w:hideMark/>
          </w:tcPr>
          <w:p w14:paraId="4554554C" w14:textId="77777777" w:rsidR="00F01F71" w:rsidRPr="00F01F71" w:rsidRDefault="00F01F71" w:rsidP="00F01F71">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ระดับความเสี่ยง</w:t>
            </w:r>
          </w:p>
        </w:tc>
      </w:tr>
      <w:tr w:rsidR="00F01F71" w:rsidRPr="00F01F71" w14:paraId="345AA46E" w14:textId="77777777" w:rsidTr="00F01F7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290052CE" w14:textId="77777777" w:rsidR="00F01F71" w:rsidRPr="00F01F71" w:rsidRDefault="00F01F71" w:rsidP="00F01F71">
            <w:pPr>
              <w:keepNext/>
              <w:spacing w:after="160" w:line="278" w:lineRule="auto"/>
              <w:jc w:val="center"/>
              <w:rPr>
                <w:rFonts w:eastAsia="Calibri"/>
                <w:kern w:val="2"/>
                <w:lang w:eastAsia="en-US" w:bidi="th-TH"/>
              </w:rPr>
            </w:pPr>
            <w:r w:rsidRPr="00F01F71">
              <w:rPr>
                <w:rFonts w:eastAsia="Calibri"/>
                <w:kern w:val="2"/>
                <w:lang w:eastAsia="en-US" w:bidi="th-TH"/>
              </w:rPr>
              <w:t>Shear Crack (</w:t>
            </w:r>
            <w:r w:rsidRPr="00F01F71">
              <w:rPr>
                <w:rFonts w:eastAsia="Calibri"/>
                <w:kern w:val="2"/>
                <w:cs/>
                <w:lang w:eastAsia="en-US" w:bidi="th-TH"/>
              </w:rPr>
              <w:t>เฉือน)</w:t>
            </w:r>
          </w:p>
        </w:tc>
        <w:tc>
          <w:tcPr>
            <w:tcW w:w="1701" w:type="dxa"/>
            <w:vAlign w:val="center"/>
            <w:hideMark/>
          </w:tcPr>
          <w:p w14:paraId="0C756DA0"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lang w:eastAsia="en-US" w:bidi="th-TH"/>
              </w:rPr>
              <w:t>1.5</w:t>
            </w:r>
          </w:p>
        </w:tc>
        <w:tc>
          <w:tcPr>
            <w:tcW w:w="3261" w:type="dxa"/>
            <w:vAlign w:val="center"/>
            <w:hideMark/>
          </w:tcPr>
          <w:p w14:paraId="0FFB3CDD"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เสี่ยงวิบัติทันที</w:t>
            </w:r>
          </w:p>
        </w:tc>
      </w:tr>
      <w:tr w:rsidR="00F01F71" w:rsidRPr="00F01F71" w14:paraId="03936FBE" w14:textId="77777777" w:rsidTr="00F01F71">
        <w:trPr>
          <w:cantSplit/>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1462E801" w14:textId="77777777" w:rsidR="00F01F71" w:rsidRPr="00F01F71" w:rsidRDefault="00F01F71" w:rsidP="00F01F71">
            <w:pPr>
              <w:spacing w:after="160" w:line="278" w:lineRule="auto"/>
              <w:jc w:val="center"/>
              <w:rPr>
                <w:rFonts w:eastAsia="Calibri"/>
                <w:kern w:val="2"/>
                <w:lang w:eastAsia="en-US" w:bidi="th-TH"/>
              </w:rPr>
            </w:pPr>
            <w:r w:rsidRPr="00F01F71">
              <w:rPr>
                <w:rFonts w:eastAsia="Calibri"/>
                <w:kern w:val="2"/>
                <w:lang w:eastAsia="en-US" w:bidi="th-TH"/>
              </w:rPr>
              <w:t>Settlement (</w:t>
            </w:r>
            <w:r w:rsidRPr="00F01F71">
              <w:rPr>
                <w:rFonts w:eastAsia="Calibri"/>
                <w:kern w:val="2"/>
                <w:cs/>
                <w:lang w:eastAsia="en-US" w:bidi="th-TH"/>
              </w:rPr>
              <w:t>ทรุดตัว)</w:t>
            </w:r>
          </w:p>
        </w:tc>
        <w:tc>
          <w:tcPr>
            <w:tcW w:w="1701" w:type="dxa"/>
            <w:vAlign w:val="center"/>
            <w:hideMark/>
          </w:tcPr>
          <w:p w14:paraId="316B3240"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1.4</w:t>
            </w:r>
          </w:p>
        </w:tc>
        <w:tc>
          <w:tcPr>
            <w:tcW w:w="3261" w:type="dxa"/>
            <w:vAlign w:val="center"/>
            <w:hideMark/>
          </w:tcPr>
          <w:p w14:paraId="78738A74"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กระทบเสถียรภาพ</w:t>
            </w:r>
          </w:p>
        </w:tc>
      </w:tr>
      <w:tr w:rsidR="00F01F71" w:rsidRPr="00F01F71" w14:paraId="3E3B6811" w14:textId="77777777" w:rsidTr="00F01F7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4A327934" w14:textId="77777777" w:rsidR="00F01F71" w:rsidRPr="00F01F71" w:rsidRDefault="00F01F71" w:rsidP="00F01F71">
            <w:pPr>
              <w:spacing w:after="160" w:line="278" w:lineRule="auto"/>
              <w:jc w:val="center"/>
              <w:rPr>
                <w:rFonts w:eastAsia="Calibri"/>
                <w:kern w:val="2"/>
                <w:lang w:eastAsia="en-US" w:bidi="th-TH"/>
              </w:rPr>
            </w:pPr>
            <w:r w:rsidRPr="00F01F71">
              <w:rPr>
                <w:rFonts w:eastAsia="Calibri"/>
                <w:kern w:val="2"/>
                <w:lang w:eastAsia="en-US" w:bidi="th-TH"/>
              </w:rPr>
              <w:t>Scour (</w:t>
            </w:r>
            <w:r w:rsidRPr="00F01F71">
              <w:rPr>
                <w:rFonts w:eastAsia="Calibri"/>
                <w:kern w:val="2"/>
                <w:cs/>
                <w:lang w:eastAsia="en-US" w:bidi="th-TH"/>
              </w:rPr>
              <w:t>กัดเซาะ)</w:t>
            </w:r>
          </w:p>
        </w:tc>
        <w:tc>
          <w:tcPr>
            <w:tcW w:w="1701" w:type="dxa"/>
            <w:vAlign w:val="center"/>
            <w:hideMark/>
          </w:tcPr>
          <w:p w14:paraId="0D60AE0A" w14:textId="77777777" w:rsidR="00F01F71" w:rsidRPr="00F01F71" w:rsidRDefault="00F01F71"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lang w:eastAsia="en-US" w:bidi="th-TH"/>
              </w:rPr>
              <w:t>1.4</w:t>
            </w:r>
          </w:p>
        </w:tc>
        <w:tc>
          <w:tcPr>
            <w:tcW w:w="3261" w:type="dxa"/>
            <w:vAlign w:val="center"/>
            <w:hideMark/>
          </w:tcPr>
          <w:p w14:paraId="5101698F" w14:textId="77777777" w:rsidR="00F01F71" w:rsidRPr="00F01F71" w:rsidRDefault="00F01F71"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เสี่ยงฐานรากเสียหาย</w:t>
            </w:r>
          </w:p>
        </w:tc>
      </w:tr>
      <w:tr w:rsidR="00F01F71" w:rsidRPr="00F01F71" w14:paraId="2448655E" w14:textId="77777777" w:rsidTr="00F01F71">
        <w:trPr>
          <w:cantSplit/>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08143B35" w14:textId="77777777" w:rsidR="00F01F71" w:rsidRPr="00F01F71" w:rsidRDefault="00F01F71" w:rsidP="00F01F71">
            <w:pPr>
              <w:spacing w:after="160" w:line="278" w:lineRule="auto"/>
              <w:jc w:val="center"/>
              <w:rPr>
                <w:rFonts w:eastAsia="Calibri"/>
                <w:kern w:val="2"/>
                <w:lang w:eastAsia="en-US" w:bidi="th-TH"/>
              </w:rPr>
            </w:pPr>
            <w:r w:rsidRPr="00F01F71">
              <w:rPr>
                <w:rFonts w:eastAsia="Calibri"/>
                <w:kern w:val="2"/>
                <w:lang w:eastAsia="en-US" w:bidi="th-TH"/>
              </w:rPr>
              <w:t>Flexural Crack (</w:t>
            </w:r>
            <w:r w:rsidRPr="00F01F71">
              <w:rPr>
                <w:rFonts w:eastAsia="Calibri"/>
                <w:kern w:val="2"/>
                <w:cs/>
                <w:lang w:eastAsia="en-US" w:bidi="th-TH"/>
              </w:rPr>
              <w:t>ดัด)</w:t>
            </w:r>
          </w:p>
        </w:tc>
        <w:tc>
          <w:tcPr>
            <w:tcW w:w="1701" w:type="dxa"/>
            <w:vAlign w:val="center"/>
            <w:hideMark/>
          </w:tcPr>
          <w:p w14:paraId="0B300A5E"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1.2</w:t>
            </w:r>
          </w:p>
        </w:tc>
        <w:tc>
          <w:tcPr>
            <w:tcW w:w="3261" w:type="dxa"/>
            <w:vAlign w:val="center"/>
            <w:hideMark/>
          </w:tcPr>
          <w:p w14:paraId="4D0A6EC5"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ลดกำลังรับน้ำหนัก</w:t>
            </w:r>
          </w:p>
        </w:tc>
      </w:tr>
      <w:tr w:rsidR="00F01F71" w:rsidRPr="00F01F71" w14:paraId="7E921232" w14:textId="77777777" w:rsidTr="00F01F7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08658CE9" w14:textId="77777777" w:rsidR="00F01F71" w:rsidRPr="00F01F71" w:rsidRDefault="00F01F71" w:rsidP="00F01F71">
            <w:pPr>
              <w:spacing w:after="160" w:line="278" w:lineRule="auto"/>
              <w:jc w:val="center"/>
              <w:rPr>
                <w:rFonts w:eastAsia="Calibri"/>
                <w:kern w:val="2"/>
                <w:lang w:eastAsia="en-US" w:bidi="th-TH"/>
              </w:rPr>
            </w:pPr>
            <w:r w:rsidRPr="00F01F71">
              <w:rPr>
                <w:rFonts w:eastAsia="Calibri"/>
                <w:kern w:val="2"/>
                <w:lang w:eastAsia="en-US" w:bidi="th-TH"/>
              </w:rPr>
              <w:t>Corrosion (</w:t>
            </w:r>
            <w:r w:rsidRPr="00F01F71">
              <w:rPr>
                <w:rFonts w:eastAsia="Calibri"/>
                <w:kern w:val="2"/>
                <w:cs/>
                <w:lang w:eastAsia="en-US" w:bidi="th-TH"/>
              </w:rPr>
              <w:t>สนิม)</w:t>
            </w:r>
          </w:p>
        </w:tc>
        <w:tc>
          <w:tcPr>
            <w:tcW w:w="1701" w:type="dxa"/>
            <w:vAlign w:val="center"/>
            <w:hideMark/>
          </w:tcPr>
          <w:p w14:paraId="3ADB7E3E" w14:textId="77777777" w:rsidR="00F01F71" w:rsidRPr="00F01F71" w:rsidRDefault="00F01F71"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lang w:eastAsia="en-US" w:bidi="th-TH"/>
              </w:rPr>
              <w:t>1.2</w:t>
            </w:r>
          </w:p>
        </w:tc>
        <w:tc>
          <w:tcPr>
            <w:tcW w:w="3261" w:type="dxa"/>
            <w:vAlign w:val="center"/>
            <w:hideMark/>
          </w:tcPr>
          <w:p w14:paraId="1186E1D3" w14:textId="77777777" w:rsidR="00F01F71" w:rsidRPr="00F01F71" w:rsidRDefault="00F01F71"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ลดหน้าตัดเหล็ก</w:t>
            </w:r>
          </w:p>
        </w:tc>
      </w:tr>
      <w:tr w:rsidR="00F01F71" w:rsidRPr="00F01F71" w14:paraId="4451D7A9" w14:textId="77777777" w:rsidTr="00F01F71">
        <w:trPr>
          <w:cantSplit/>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44D1115C" w14:textId="77777777" w:rsidR="00F01F71" w:rsidRPr="00F01F71" w:rsidRDefault="00F01F71" w:rsidP="00F01F71">
            <w:pPr>
              <w:spacing w:after="160" w:line="278" w:lineRule="auto"/>
              <w:jc w:val="center"/>
              <w:rPr>
                <w:rFonts w:eastAsia="Calibri"/>
                <w:kern w:val="2"/>
                <w:lang w:eastAsia="en-US" w:bidi="th-TH"/>
              </w:rPr>
            </w:pPr>
            <w:r w:rsidRPr="00F01F71">
              <w:rPr>
                <w:rFonts w:eastAsia="Calibri"/>
                <w:kern w:val="2"/>
                <w:lang w:eastAsia="en-US" w:bidi="th-TH"/>
              </w:rPr>
              <w:t>Spalling (</w:t>
            </w:r>
            <w:r w:rsidRPr="00F01F71">
              <w:rPr>
                <w:rFonts w:eastAsia="Calibri"/>
                <w:kern w:val="2"/>
                <w:cs/>
                <w:lang w:eastAsia="en-US" w:bidi="th-TH"/>
              </w:rPr>
              <w:t>หลุดล่อน)</w:t>
            </w:r>
          </w:p>
        </w:tc>
        <w:tc>
          <w:tcPr>
            <w:tcW w:w="1701" w:type="dxa"/>
            <w:vAlign w:val="center"/>
            <w:hideMark/>
          </w:tcPr>
          <w:p w14:paraId="2393C061"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1.1</w:t>
            </w:r>
          </w:p>
        </w:tc>
        <w:tc>
          <w:tcPr>
            <w:tcW w:w="3261" w:type="dxa"/>
            <w:vAlign w:val="center"/>
            <w:hideMark/>
          </w:tcPr>
          <w:p w14:paraId="7648076D"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เผยเหล็กเสริม</w:t>
            </w:r>
          </w:p>
        </w:tc>
      </w:tr>
      <w:tr w:rsidR="00F01F71" w:rsidRPr="00F01F71" w14:paraId="6B64FE3E" w14:textId="77777777" w:rsidTr="00F01F7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12CB3A00" w14:textId="77777777" w:rsidR="00F01F71" w:rsidRPr="00F01F71" w:rsidRDefault="00F01F71" w:rsidP="00F01F71">
            <w:pPr>
              <w:keepNext/>
              <w:spacing w:after="160" w:line="278" w:lineRule="auto"/>
              <w:jc w:val="center"/>
              <w:rPr>
                <w:rFonts w:eastAsia="Calibri"/>
                <w:kern w:val="2"/>
                <w:lang w:eastAsia="en-US" w:bidi="th-TH"/>
              </w:rPr>
            </w:pPr>
            <w:r w:rsidRPr="00F01F71">
              <w:rPr>
                <w:rFonts w:eastAsia="Calibri"/>
                <w:kern w:val="2"/>
                <w:lang w:eastAsia="en-US" w:bidi="th-TH"/>
              </w:rPr>
              <w:t>Surface Crack (</w:t>
            </w:r>
            <w:r w:rsidRPr="00F01F71">
              <w:rPr>
                <w:rFonts w:eastAsia="Calibri"/>
                <w:kern w:val="2"/>
                <w:cs/>
                <w:lang w:eastAsia="en-US" w:bidi="th-TH"/>
              </w:rPr>
              <w:t>ผิว)</w:t>
            </w:r>
          </w:p>
        </w:tc>
        <w:tc>
          <w:tcPr>
            <w:tcW w:w="1701" w:type="dxa"/>
            <w:vAlign w:val="center"/>
            <w:hideMark/>
          </w:tcPr>
          <w:p w14:paraId="197CD00B"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lang w:eastAsia="en-US" w:bidi="th-TH"/>
              </w:rPr>
              <w:t>0.8</w:t>
            </w:r>
          </w:p>
        </w:tc>
        <w:tc>
          <w:tcPr>
            <w:tcW w:w="3261" w:type="dxa"/>
            <w:vAlign w:val="center"/>
            <w:hideMark/>
          </w:tcPr>
          <w:p w14:paraId="6445F8C1"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ผิวเท่านั้น ไม่กระทบแกน</w:t>
            </w:r>
          </w:p>
        </w:tc>
      </w:tr>
      <w:tr w:rsidR="00F01F71" w:rsidRPr="00F01F71" w14:paraId="128BB0D5" w14:textId="77777777" w:rsidTr="00F01F71">
        <w:trPr>
          <w:cantSplit/>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1C7A9393" w14:textId="77777777" w:rsidR="00F01F71" w:rsidRPr="00F01F71" w:rsidRDefault="00F01F71" w:rsidP="00F01F71">
            <w:pPr>
              <w:spacing w:after="160" w:line="278" w:lineRule="auto"/>
              <w:jc w:val="center"/>
              <w:rPr>
                <w:rFonts w:eastAsia="Calibri"/>
                <w:kern w:val="2"/>
                <w:lang w:eastAsia="en-US" w:bidi="th-TH"/>
              </w:rPr>
            </w:pPr>
            <w:r w:rsidRPr="00F01F71">
              <w:rPr>
                <w:rFonts w:eastAsia="Calibri"/>
                <w:kern w:val="2"/>
                <w:lang w:eastAsia="en-US" w:bidi="th-TH"/>
              </w:rPr>
              <w:t>Staining (</w:t>
            </w:r>
            <w:r w:rsidRPr="00F01F71">
              <w:rPr>
                <w:rFonts w:eastAsia="Calibri"/>
                <w:kern w:val="2"/>
                <w:cs/>
                <w:lang w:eastAsia="en-US" w:bidi="th-TH"/>
              </w:rPr>
              <w:t>คราบ)</w:t>
            </w:r>
          </w:p>
        </w:tc>
        <w:tc>
          <w:tcPr>
            <w:tcW w:w="1701" w:type="dxa"/>
            <w:vAlign w:val="center"/>
            <w:hideMark/>
          </w:tcPr>
          <w:p w14:paraId="257C3C68"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0.5</w:t>
            </w:r>
          </w:p>
        </w:tc>
        <w:tc>
          <w:tcPr>
            <w:tcW w:w="3261" w:type="dxa"/>
            <w:vAlign w:val="center"/>
            <w:hideMark/>
          </w:tcPr>
          <w:p w14:paraId="2A2618A1"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อาจบ่งชี้ปัญหาอื่น</w:t>
            </w:r>
          </w:p>
        </w:tc>
      </w:tr>
    </w:tbl>
    <w:p w14:paraId="140B94C7" w14:textId="77777777" w:rsidR="00F01F71" w:rsidRDefault="00F01F71" w:rsidP="00F01F71">
      <w:pPr>
        <w:pStyle w:val="ENG-Table"/>
      </w:pPr>
      <w:bookmarkStart w:id="141" w:name="_Toc241944297"/>
      <w:r>
        <w:rPr>
          <w:rFonts w:hint="cs"/>
          <w:cs/>
        </w:rPr>
        <w:t>ดัชนีชี้วัดระดับความเร่งด่วน</w:t>
      </w:r>
      <w:bookmarkEnd w:id="141"/>
    </w:p>
    <w:tbl>
      <w:tblPr>
        <w:tblStyle w:val="PlainTable1"/>
        <w:tblW w:w="0" w:type="auto"/>
        <w:jc w:val="center"/>
        <w:tblLook w:val="04A0" w:firstRow="1" w:lastRow="0" w:firstColumn="1" w:lastColumn="0" w:noHBand="0" w:noVBand="1"/>
      </w:tblPr>
      <w:tblGrid>
        <w:gridCol w:w="1121"/>
        <w:gridCol w:w="1350"/>
        <w:gridCol w:w="1080"/>
        <w:gridCol w:w="3414"/>
        <w:gridCol w:w="1121"/>
        <w:gridCol w:w="1875"/>
      </w:tblGrid>
      <w:tr w:rsidR="00F01F71" w:rsidRPr="00F01F71" w14:paraId="3D9B331D" w14:textId="77777777" w:rsidTr="00F01F7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121" w:type="dxa"/>
            <w:vAlign w:val="center"/>
            <w:hideMark/>
          </w:tcPr>
          <w:p w14:paraId="1B574F04" w14:textId="77777777" w:rsidR="00F01F71" w:rsidRPr="00F01F71" w:rsidRDefault="00F01F71" w:rsidP="00F01F71">
            <w:pPr>
              <w:keepNext/>
              <w:spacing w:after="160" w:line="278" w:lineRule="auto"/>
              <w:jc w:val="center"/>
              <w:rPr>
                <w:rFonts w:eastAsia="Calibri"/>
                <w:kern w:val="2"/>
                <w:lang w:eastAsia="en-US" w:bidi="th-TH"/>
              </w:rPr>
            </w:pPr>
            <w:r w:rsidRPr="00F01F71">
              <w:rPr>
                <w:rFonts w:eastAsia="Calibri"/>
                <w:kern w:val="2"/>
                <w:lang w:eastAsia="en-US" w:bidi="th-TH"/>
              </w:rPr>
              <w:t>PI</w:t>
            </w:r>
          </w:p>
        </w:tc>
        <w:tc>
          <w:tcPr>
            <w:tcW w:w="1350" w:type="dxa"/>
            <w:vAlign w:val="center"/>
            <w:hideMark/>
          </w:tcPr>
          <w:p w14:paraId="7F7F132F" w14:textId="77777777" w:rsidR="00F01F71" w:rsidRPr="00F01F71" w:rsidRDefault="00F01F71" w:rsidP="00F01F71">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ระดับ</w:t>
            </w:r>
          </w:p>
        </w:tc>
        <w:tc>
          <w:tcPr>
            <w:tcW w:w="1080" w:type="dxa"/>
            <w:vAlign w:val="center"/>
            <w:hideMark/>
          </w:tcPr>
          <w:p w14:paraId="490FDDE5" w14:textId="77777777" w:rsidR="00F01F71" w:rsidRPr="00F01F71" w:rsidRDefault="00F01F71" w:rsidP="00F01F71">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DOH Rating</w:t>
            </w:r>
          </w:p>
        </w:tc>
        <w:tc>
          <w:tcPr>
            <w:tcW w:w="3414" w:type="dxa"/>
            <w:vAlign w:val="center"/>
            <w:hideMark/>
          </w:tcPr>
          <w:p w14:paraId="00C082B8" w14:textId="77777777" w:rsidR="00F01F71" w:rsidRPr="00F01F71" w:rsidRDefault="00F01F71" w:rsidP="00F01F71">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การดำเนินการ</w:t>
            </w:r>
          </w:p>
        </w:tc>
        <w:tc>
          <w:tcPr>
            <w:tcW w:w="0" w:type="auto"/>
            <w:vAlign w:val="center"/>
            <w:hideMark/>
          </w:tcPr>
          <w:p w14:paraId="74638F3A" w14:textId="77777777" w:rsidR="00F01F71" w:rsidRPr="00F01F71" w:rsidRDefault="00F01F71" w:rsidP="00F01F71">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กรอบเวลา</w:t>
            </w:r>
          </w:p>
        </w:tc>
        <w:tc>
          <w:tcPr>
            <w:tcW w:w="0" w:type="auto"/>
            <w:vAlign w:val="center"/>
            <w:hideMark/>
          </w:tcPr>
          <w:p w14:paraId="2A7AA1BA" w14:textId="77777777" w:rsidR="00F01F71" w:rsidRPr="00F01F71" w:rsidRDefault="00F01F71" w:rsidP="00F01F71">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ความถี่ตรวจ</w:t>
            </w:r>
          </w:p>
        </w:tc>
      </w:tr>
      <w:tr w:rsidR="00F01F71" w:rsidRPr="00F01F71" w14:paraId="6E6B819A" w14:textId="77777777" w:rsidTr="00F01F7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121" w:type="dxa"/>
            <w:vAlign w:val="center"/>
            <w:hideMark/>
          </w:tcPr>
          <w:p w14:paraId="0604B183" w14:textId="77777777" w:rsidR="00F01F71" w:rsidRPr="00F01F71" w:rsidRDefault="00F01F71" w:rsidP="00F01F71">
            <w:pPr>
              <w:keepNext/>
              <w:spacing w:after="160" w:line="278" w:lineRule="auto"/>
              <w:jc w:val="center"/>
              <w:rPr>
                <w:rFonts w:eastAsia="Calibri"/>
                <w:kern w:val="2"/>
                <w:lang w:eastAsia="en-US" w:bidi="th-TH"/>
              </w:rPr>
            </w:pPr>
            <w:r w:rsidRPr="00F01F71">
              <w:rPr>
                <w:rFonts w:eastAsia="Calibri"/>
                <w:kern w:val="2"/>
                <w:lang w:eastAsia="en-US" w:bidi="th-TH"/>
              </w:rPr>
              <w:t>≥ 9.0</w:t>
            </w:r>
          </w:p>
        </w:tc>
        <w:tc>
          <w:tcPr>
            <w:tcW w:w="1350" w:type="dxa"/>
            <w:vAlign w:val="center"/>
            <w:hideMark/>
          </w:tcPr>
          <w:p w14:paraId="7D1A971F"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วิบัติ (</w:t>
            </w:r>
            <w:r w:rsidRPr="00F01F71">
              <w:rPr>
                <w:rFonts w:eastAsia="Calibri"/>
                <w:kern w:val="2"/>
                <w:lang w:eastAsia="en-US" w:bidi="th-TH"/>
              </w:rPr>
              <w:t>0)</w:t>
            </w:r>
          </w:p>
        </w:tc>
        <w:tc>
          <w:tcPr>
            <w:tcW w:w="1080" w:type="dxa"/>
            <w:vAlign w:val="center"/>
            <w:hideMark/>
          </w:tcPr>
          <w:p w14:paraId="00248ABC"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lang w:eastAsia="en-US" w:bidi="th-TH"/>
              </w:rPr>
              <w:t>0</w:t>
            </w:r>
          </w:p>
        </w:tc>
        <w:tc>
          <w:tcPr>
            <w:tcW w:w="3414" w:type="dxa"/>
            <w:vAlign w:val="center"/>
            <w:hideMark/>
          </w:tcPr>
          <w:p w14:paraId="14EAF530"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ปิดการใช้งานทันที / ทุบทิ้งสร้างใหม่</w:t>
            </w:r>
          </w:p>
        </w:tc>
        <w:tc>
          <w:tcPr>
            <w:tcW w:w="0" w:type="auto"/>
            <w:vAlign w:val="center"/>
            <w:hideMark/>
          </w:tcPr>
          <w:p w14:paraId="14CCF055"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ทันที</w:t>
            </w:r>
          </w:p>
        </w:tc>
        <w:tc>
          <w:tcPr>
            <w:tcW w:w="0" w:type="auto"/>
            <w:vAlign w:val="center"/>
            <w:hideMark/>
          </w:tcPr>
          <w:p w14:paraId="152CB013"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ตรวจสอบพิเศษทันที</w:t>
            </w:r>
          </w:p>
        </w:tc>
      </w:tr>
      <w:tr w:rsidR="00F01F71" w:rsidRPr="00F01F71" w14:paraId="33423E7A" w14:textId="77777777" w:rsidTr="00F01F71">
        <w:trPr>
          <w:cantSplit/>
          <w:jc w:val="center"/>
        </w:trPr>
        <w:tc>
          <w:tcPr>
            <w:cnfStyle w:val="001000000000" w:firstRow="0" w:lastRow="0" w:firstColumn="1" w:lastColumn="0" w:oddVBand="0" w:evenVBand="0" w:oddHBand="0" w:evenHBand="0" w:firstRowFirstColumn="0" w:firstRowLastColumn="0" w:lastRowFirstColumn="0" w:lastRowLastColumn="0"/>
            <w:tcW w:w="1121" w:type="dxa"/>
            <w:vAlign w:val="center"/>
            <w:hideMark/>
          </w:tcPr>
          <w:p w14:paraId="2D57E5E4" w14:textId="77777777" w:rsidR="00F01F71" w:rsidRPr="00F01F71" w:rsidRDefault="00F01F71" w:rsidP="00F01F71">
            <w:pPr>
              <w:spacing w:after="160" w:line="278" w:lineRule="auto"/>
              <w:jc w:val="center"/>
              <w:rPr>
                <w:rFonts w:eastAsia="Calibri"/>
                <w:kern w:val="2"/>
                <w:lang w:eastAsia="en-US" w:bidi="th-TH"/>
              </w:rPr>
            </w:pPr>
            <w:r w:rsidRPr="00F01F71">
              <w:rPr>
                <w:rFonts w:eastAsia="Calibri"/>
                <w:kern w:val="2"/>
                <w:lang w:eastAsia="en-US" w:bidi="th-TH"/>
              </w:rPr>
              <w:t>≥ 7.0</w:t>
            </w:r>
          </w:p>
        </w:tc>
        <w:tc>
          <w:tcPr>
            <w:tcW w:w="1350" w:type="dxa"/>
            <w:vAlign w:val="center"/>
            <w:hideMark/>
          </w:tcPr>
          <w:p w14:paraId="201B2BEE"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วิกฤต (</w:t>
            </w:r>
            <w:r w:rsidRPr="00F01F71">
              <w:rPr>
                <w:rFonts w:eastAsia="Calibri"/>
                <w:kern w:val="2"/>
                <w:lang w:eastAsia="en-US" w:bidi="th-TH"/>
              </w:rPr>
              <w:t>1)</w:t>
            </w:r>
          </w:p>
        </w:tc>
        <w:tc>
          <w:tcPr>
            <w:tcW w:w="1080" w:type="dxa"/>
            <w:vAlign w:val="center"/>
            <w:hideMark/>
          </w:tcPr>
          <w:p w14:paraId="4D71039B"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1</w:t>
            </w:r>
          </w:p>
        </w:tc>
        <w:tc>
          <w:tcPr>
            <w:tcW w:w="3414" w:type="dxa"/>
            <w:vAlign w:val="center"/>
            <w:hideMark/>
          </w:tcPr>
          <w:p w14:paraId="03A4295A"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ซ่อมแซมเร่งด่วน หรือบูรณะ</w:t>
            </w:r>
          </w:p>
        </w:tc>
        <w:tc>
          <w:tcPr>
            <w:tcW w:w="0" w:type="auto"/>
            <w:vAlign w:val="center"/>
            <w:hideMark/>
          </w:tcPr>
          <w:p w14:paraId="4BD32594"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 xml:space="preserve">0-3 </w:t>
            </w:r>
            <w:r w:rsidRPr="00F01F71">
              <w:rPr>
                <w:rFonts w:eastAsia="Calibri"/>
                <w:kern w:val="2"/>
                <w:cs/>
                <w:lang w:eastAsia="en-US" w:bidi="th-TH"/>
              </w:rPr>
              <w:t>เดือน</w:t>
            </w:r>
          </w:p>
        </w:tc>
        <w:tc>
          <w:tcPr>
            <w:tcW w:w="0" w:type="auto"/>
            <w:vAlign w:val="center"/>
            <w:hideMark/>
          </w:tcPr>
          <w:p w14:paraId="7E558E55"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ตรวจสอบพิเศษทันที</w:t>
            </w:r>
          </w:p>
        </w:tc>
      </w:tr>
      <w:tr w:rsidR="00F01F71" w:rsidRPr="00F01F71" w14:paraId="4EFA077A" w14:textId="77777777" w:rsidTr="00F01F7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121" w:type="dxa"/>
            <w:vAlign w:val="center"/>
            <w:hideMark/>
          </w:tcPr>
          <w:p w14:paraId="0F63A1DE" w14:textId="77777777" w:rsidR="00F01F71" w:rsidRPr="00F01F71" w:rsidRDefault="00F01F71" w:rsidP="00F01F71">
            <w:pPr>
              <w:spacing w:after="160" w:line="278" w:lineRule="auto"/>
              <w:jc w:val="center"/>
              <w:rPr>
                <w:rFonts w:eastAsia="Calibri"/>
                <w:kern w:val="2"/>
                <w:lang w:eastAsia="en-US" w:bidi="th-TH"/>
              </w:rPr>
            </w:pPr>
            <w:r w:rsidRPr="00F01F71">
              <w:rPr>
                <w:rFonts w:eastAsia="Calibri"/>
                <w:kern w:val="2"/>
                <w:lang w:eastAsia="en-US" w:bidi="th-TH"/>
              </w:rPr>
              <w:t>≥ 5.0</w:t>
            </w:r>
          </w:p>
        </w:tc>
        <w:tc>
          <w:tcPr>
            <w:tcW w:w="1350" w:type="dxa"/>
            <w:vAlign w:val="center"/>
            <w:hideMark/>
          </w:tcPr>
          <w:p w14:paraId="7C45896D" w14:textId="77777777" w:rsidR="00F01F71" w:rsidRPr="00F01F71" w:rsidRDefault="00F01F71"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ชำรุด (</w:t>
            </w:r>
            <w:r w:rsidRPr="00F01F71">
              <w:rPr>
                <w:rFonts w:eastAsia="Calibri"/>
                <w:kern w:val="2"/>
                <w:lang w:eastAsia="en-US" w:bidi="th-TH"/>
              </w:rPr>
              <w:t>2)</w:t>
            </w:r>
          </w:p>
        </w:tc>
        <w:tc>
          <w:tcPr>
            <w:tcW w:w="1080" w:type="dxa"/>
            <w:vAlign w:val="center"/>
            <w:hideMark/>
          </w:tcPr>
          <w:p w14:paraId="12B61B41" w14:textId="77777777" w:rsidR="00F01F71" w:rsidRPr="00F01F71" w:rsidRDefault="00F01F71"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lang w:eastAsia="en-US" w:bidi="th-TH"/>
              </w:rPr>
              <w:t>2</w:t>
            </w:r>
          </w:p>
        </w:tc>
        <w:tc>
          <w:tcPr>
            <w:tcW w:w="3414" w:type="dxa"/>
            <w:vAlign w:val="center"/>
            <w:hideMark/>
          </w:tcPr>
          <w:p w14:paraId="6F403B71" w14:textId="77777777" w:rsidR="00F01F71" w:rsidRPr="00F01F71" w:rsidRDefault="00F01F71"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ต้องซ่อมแซม หรือบำรุงรักษาพิ</w:t>
            </w:r>
            <w:r w:rsidRPr="00F01F71">
              <w:rPr>
                <w:rFonts w:eastAsia="Calibri" w:hint="cs"/>
                <w:kern w:val="2"/>
                <w:cs/>
                <w:lang w:eastAsia="en-US" w:bidi="th-TH"/>
              </w:rPr>
              <w:t>เศษ</w:t>
            </w:r>
          </w:p>
        </w:tc>
        <w:tc>
          <w:tcPr>
            <w:tcW w:w="0" w:type="auto"/>
            <w:vAlign w:val="center"/>
            <w:hideMark/>
          </w:tcPr>
          <w:p w14:paraId="0E354C0D" w14:textId="77777777" w:rsidR="00F01F71" w:rsidRPr="00F01F71" w:rsidRDefault="00F01F71"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lang w:eastAsia="en-US" w:bidi="th-TH"/>
              </w:rPr>
              <w:t xml:space="preserve">3-6 </w:t>
            </w:r>
            <w:r w:rsidRPr="00F01F71">
              <w:rPr>
                <w:rFonts w:eastAsia="Calibri"/>
                <w:kern w:val="2"/>
                <w:cs/>
                <w:lang w:eastAsia="en-US" w:bidi="th-TH"/>
              </w:rPr>
              <w:t>เดือน</w:t>
            </w:r>
          </w:p>
        </w:tc>
        <w:tc>
          <w:tcPr>
            <w:tcW w:w="0" w:type="auto"/>
            <w:vAlign w:val="center"/>
            <w:hideMark/>
          </w:tcPr>
          <w:p w14:paraId="2DB334B6" w14:textId="77777777" w:rsidR="00F01F71" w:rsidRPr="00F01F71" w:rsidRDefault="00F01F71" w:rsidP="00F01F7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 xml:space="preserve">ตรวจทุก </w:t>
            </w:r>
            <w:r w:rsidRPr="00F01F71">
              <w:rPr>
                <w:rFonts w:eastAsia="Calibri"/>
                <w:kern w:val="2"/>
                <w:lang w:eastAsia="en-US" w:bidi="th-TH"/>
              </w:rPr>
              <w:t xml:space="preserve">1 </w:t>
            </w:r>
            <w:r w:rsidRPr="00F01F71">
              <w:rPr>
                <w:rFonts w:eastAsia="Calibri"/>
                <w:kern w:val="2"/>
                <w:cs/>
                <w:lang w:eastAsia="en-US" w:bidi="th-TH"/>
              </w:rPr>
              <w:t>ปี</w:t>
            </w:r>
          </w:p>
        </w:tc>
      </w:tr>
      <w:tr w:rsidR="00F01F71" w:rsidRPr="00F01F71" w14:paraId="7B0BDAE3" w14:textId="77777777" w:rsidTr="00F01F71">
        <w:trPr>
          <w:cantSplit/>
          <w:jc w:val="center"/>
        </w:trPr>
        <w:tc>
          <w:tcPr>
            <w:cnfStyle w:val="001000000000" w:firstRow="0" w:lastRow="0" w:firstColumn="1" w:lastColumn="0" w:oddVBand="0" w:evenVBand="0" w:oddHBand="0" w:evenHBand="0" w:firstRowFirstColumn="0" w:firstRowLastColumn="0" w:lastRowFirstColumn="0" w:lastRowLastColumn="0"/>
            <w:tcW w:w="1121" w:type="dxa"/>
            <w:vAlign w:val="center"/>
            <w:hideMark/>
          </w:tcPr>
          <w:p w14:paraId="68FDB998" w14:textId="77777777" w:rsidR="00F01F71" w:rsidRPr="00F01F71" w:rsidRDefault="00F01F71" w:rsidP="00F01F71">
            <w:pPr>
              <w:spacing w:after="160" w:line="278" w:lineRule="auto"/>
              <w:jc w:val="center"/>
              <w:rPr>
                <w:rFonts w:eastAsia="Calibri"/>
                <w:kern w:val="2"/>
                <w:lang w:eastAsia="en-US" w:bidi="th-TH"/>
              </w:rPr>
            </w:pPr>
            <w:r w:rsidRPr="00F01F71">
              <w:rPr>
                <w:rFonts w:eastAsia="Calibri"/>
                <w:kern w:val="2"/>
                <w:lang w:eastAsia="en-US" w:bidi="th-TH"/>
              </w:rPr>
              <w:t>≥ 3.0</w:t>
            </w:r>
          </w:p>
        </w:tc>
        <w:tc>
          <w:tcPr>
            <w:tcW w:w="1350" w:type="dxa"/>
            <w:vAlign w:val="center"/>
            <w:hideMark/>
          </w:tcPr>
          <w:p w14:paraId="68C5FA19"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พอใช้ (</w:t>
            </w:r>
            <w:r w:rsidRPr="00F01F71">
              <w:rPr>
                <w:rFonts w:eastAsia="Calibri"/>
                <w:kern w:val="2"/>
                <w:lang w:eastAsia="en-US" w:bidi="th-TH"/>
              </w:rPr>
              <w:t>3)</w:t>
            </w:r>
          </w:p>
        </w:tc>
        <w:tc>
          <w:tcPr>
            <w:tcW w:w="1080" w:type="dxa"/>
            <w:vAlign w:val="center"/>
            <w:hideMark/>
          </w:tcPr>
          <w:p w14:paraId="0E1870EB"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3</w:t>
            </w:r>
          </w:p>
        </w:tc>
        <w:tc>
          <w:tcPr>
            <w:tcW w:w="3414" w:type="dxa"/>
            <w:vAlign w:val="center"/>
            <w:hideMark/>
          </w:tcPr>
          <w:p w14:paraId="5AB0A70F"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ซ่อมบำรุงตามกำหนดเวลา</w:t>
            </w:r>
          </w:p>
        </w:tc>
        <w:tc>
          <w:tcPr>
            <w:tcW w:w="0" w:type="auto"/>
            <w:vAlign w:val="center"/>
            <w:hideMark/>
          </w:tcPr>
          <w:p w14:paraId="4605D36C"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 xml:space="preserve">6-12 </w:t>
            </w:r>
            <w:r w:rsidRPr="00F01F71">
              <w:rPr>
                <w:rFonts w:eastAsia="Calibri"/>
                <w:kern w:val="2"/>
                <w:cs/>
                <w:lang w:eastAsia="en-US" w:bidi="th-TH"/>
              </w:rPr>
              <w:t>เด</w:t>
            </w:r>
            <w:r w:rsidRPr="00F01F71">
              <w:rPr>
                <w:rFonts w:eastAsia="Calibri" w:hint="cs"/>
                <w:kern w:val="2"/>
                <w:cs/>
                <w:lang w:eastAsia="en-US" w:bidi="th-TH"/>
              </w:rPr>
              <w:t>ือน</w:t>
            </w:r>
          </w:p>
        </w:tc>
        <w:tc>
          <w:tcPr>
            <w:tcW w:w="0" w:type="auto"/>
            <w:vAlign w:val="center"/>
            <w:hideMark/>
          </w:tcPr>
          <w:p w14:paraId="688CC26E"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ตรว</w:t>
            </w:r>
            <w:r w:rsidRPr="00F01F71">
              <w:rPr>
                <w:rFonts w:eastAsia="Calibri" w:hint="cs"/>
                <w:kern w:val="2"/>
                <w:cs/>
                <w:lang w:eastAsia="en-US" w:bidi="th-TH"/>
              </w:rPr>
              <w:t>จ</w:t>
            </w:r>
            <w:r w:rsidRPr="00F01F71">
              <w:rPr>
                <w:rFonts w:eastAsia="Calibri"/>
                <w:kern w:val="2"/>
                <w:cs/>
                <w:lang w:eastAsia="en-US" w:bidi="th-TH"/>
              </w:rPr>
              <w:t xml:space="preserve">ทุก </w:t>
            </w:r>
            <w:r w:rsidRPr="00F01F71">
              <w:rPr>
                <w:rFonts w:eastAsia="Calibri"/>
                <w:kern w:val="2"/>
                <w:lang w:eastAsia="en-US" w:bidi="th-TH"/>
              </w:rPr>
              <w:t xml:space="preserve">1 </w:t>
            </w:r>
            <w:r w:rsidRPr="00F01F71">
              <w:rPr>
                <w:rFonts w:eastAsia="Calibri"/>
                <w:kern w:val="2"/>
                <w:cs/>
                <w:lang w:eastAsia="en-US" w:bidi="th-TH"/>
              </w:rPr>
              <w:t>ปี</w:t>
            </w:r>
          </w:p>
        </w:tc>
      </w:tr>
      <w:tr w:rsidR="00F01F71" w:rsidRPr="00F01F71" w14:paraId="4EFD9B0F" w14:textId="77777777" w:rsidTr="00F01F7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121" w:type="dxa"/>
            <w:vAlign w:val="center"/>
            <w:hideMark/>
          </w:tcPr>
          <w:p w14:paraId="10D92A02" w14:textId="77777777" w:rsidR="00F01F71" w:rsidRPr="00F01F71" w:rsidRDefault="00F01F71" w:rsidP="00F01F71">
            <w:pPr>
              <w:keepNext/>
              <w:spacing w:after="160" w:line="278" w:lineRule="auto"/>
              <w:jc w:val="center"/>
              <w:rPr>
                <w:rFonts w:eastAsia="Calibri"/>
                <w:kern w:val="2"/>
                <w:lang w:eastAsia="en-US" w:bidi="th-TH"/>
              </w:rPr>
            </w:pPr>
            <w:r w:rsidRPr="00F01F71">
              <w:rPr>
                <w:rFonts w:eastAsia="Calibri"/>
                <w:kern w:val="2"/>
                <w:lang w:eastAsia="en-US" w:bidi="th-TH"/>
              </w:rPr>
              <w:t>≥ 1.0</w:t>
            </w:r>
          </w:p>
        </w:tc>
        <w:tc>
          <w:tcPr>
            <w:tcW w:w="1350" w:type="dxa"/>
            <w:vAlign w:val="center"/>
            <w:hideMark/>
          </w:tcPr>
          <w:p w14:paraId="762D45CC"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ดีพอใช้ (</w:t>
            </w:r>
            <w:r w:rsidRPr="00F01F71">
              <w:rPr>
                <w:rFonts w:eastAsia="Calibri"/>
                <w:kern w:val="2"/>
                <w:lang w:eastAsia="en-US" w:bidi="th-TH"/>
              </w:rPr>
              <w:t>4)</w:t>
            </w:r>
          </w:p>
        </w:tc>
        <w:tc>
          <w:tcPr>
            <w:tcW w:w="1080" w:type="dxa"/>
            <w:vAlign w:val="center"/>
            <w:hideMark/>
          </w:tcPr>
          <w:p w14:paraId="41DB905B"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lang w:eastAsia="en-US" w:bidi="th-TH"/>
              </w:rPr>
              <w:t>4</w:t>
            </w:r>
          </w:p>
        </w:tc>
        <w:tc>
          <w:tcPr>
            <w:tcW w:w="3414" w:type="dxa"/>
            <w:vAlign w:val="center"/>
            <w:hideMark/>
          </w:tcPr>
          <w:p w14:paraId="1F3DC69B"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เฝ้าระวังตามวงรอบปกติ</w:t>
            </w:r>
          </w:p>
        </w:tc>
        <w:tc>
          <w:tcPr>
            <w:tcW w:w="0" w:type="auto"/>
            <w:vAlign w:val="center"/>
            <w:hideMark/>
          </w:tcPr>
          <w:p w14:paraId="1FF8F018"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 xml:space="preserve">ทุก </w:t>
            </w:r>
            <w:r w:rsidRPr="00F01F71">
              <w:rPr>
                <w:rFonts w:eastAsia="Calibri"/>
                <w:kern w:val="2"/>
                <w:lang w:eastAsia="en-US" w:bidi="th-TH"/>
              </w:rPr>
              <w:t xml:space="preserve">2 </w:t>
            </w:r>
            <w:r w:rsidRPr="00F01F71">
              <w:rPr>
                <w:rFonts w:eastAsia="Calibri"/>
                <w:kern w:val="2"/>
                <w:cs/>
                <w:lang w:eastAsia="en-US" w:bidi="th-TH"/>
              </w:rPr>
              <w:t>ปี</w:t>
            </w:r>
          </w:p>
        </w:tc>
        <w:tc>
          <w:tcPr>
            <w:tcW w:w="0" w:type="auto"/>
            <w:vAlign w:val="center"/>
            <w:hideMark/>
          </w:tcPr>
          <w:p w14:paraId="2C1F7CA5" w14:textId="77777777" w:rsidR="00F01F71" w:rsidRPr="00F01F71" w:rsidRDefault="00F01F71" w:rsidP="00F01F71">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 xml:space="preserve">ตรวจทุก </w:t>
            </w:r>
            <w:r w:rsidRPr="00F01F71">
              <w:rPr>
                <w:rFonts w:eastAsia="Calibri"/>
                <w:kern w:val="2"/>
                <w:lang w:eastAsia="en-US" w:bidi="th-TH"/>
              </w:rPr>
              <w:t xml:space="preserve">2 </w:t>
            </w:r>
            <w:r w:rsidRPr="00F01F71">
              <w:rPr>
                <w:rFonts w:eastAsia="Calibri"/>
                <w:kern w:val="2"/>
                <w:cs/>
                <w:lang w:eastAsia="en-US" w:bidi="th-TH"/>
              </w:rPr>
              <w:t>ปี</w:t>
            </w:r>
          </w:p>
        </w:tc>
      </w:tr>
      <w:tr w:rsidR="00F01F71" w:rsidRPr="00F01F71" w14:paraId="19732166" w14:textId="77777777" w:rsidTr="00F01F71">
        <w:trPr>
          <w:cantSplit/>
          <w:jc w:val="center"/>
        </w:trPr>
        <w:tc>
          <w:tcPr>
            <w:cnfStyle w:val="001000000000" w:firstRow="0" w:lastRow="0" w:firstColumn="1" w:lastColumn="0" w:oddVBand="0" w:evenVBand="0" w:oddHBand="0" w:evenHBand="0" w:firstRowFirstColumn="0" w:firstRowLastColumn="0" w:lastRowFirstColumn="0" w:lastRowLastColumn="0"/>
            <w:tcW w:w="1121" w:type="dxa"/>
            <w:vAlign w:val="center"/>
            <w:hideMark/>
          </w:tcPr>
          <w:p w14:paraId="72327579" w14:textId="77777777" w:rsidR="00F01F71" w:rsidRPr="00F01F71" w:rsidRDefault="00F01F71" w:rsidP="00F01F71">
            <w:pPr>
              <w:spacing w:after="160" w:line="278" w:lineRule="auto"/>
              <w:jc w:val="center"/>
              <w:rPr>
                <w:rFonts w:eastAsia="Calibri"/>
                <w:kern w:val="2"/>
                <w:lang w:eastAsia="en-US" w:bidi="th-TH"/>
              </w:rPr>
            </w:pPr>
            <w:r w:rsidRPr="00F01F71">
              <w:rPr>
                <w:rFonts w:eastAsia="Calibri"/>
                <w:kern w:val="2"/>
                <w:lang w:eastAsia="en-US" w:bidi="th-TH"/>
              </w:rPr>
              <w:t>&lt; 1.0</w:t>
            </w:r>
          </w:p>
        </w:tc>
        <w:tc>
          <w:tcPr>
            <w:tcW w:w="1350" w:type="dxa"/>
            <w:vAlign w:val="center"/>
            <w:hideMark/>
          </w:tcPr>
          <w:p w14:paraId="14D199CC"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ดีมาก (</w:t>
            </w:r>
            <w:r w:rsidRPr="00F01F71">
              <w:rPr>
                <w:rFonts w:eastAsia="Calibri"/>
                <w:kern w:val="2"/>
                <w:lang w:eastAsia="en-US" w:bidi="th-TH"/>
              </w:rPr>
              <w:t>5)</w:t>
            </w:r>
          </w:p>
        </w:tc>
        <w:tc>
          <w:tcPr>
            <w:tcW w:w="1080" w:type="dxa"/>
            <w:vAlign w:val="center"/>
            <w:hideMark/>
          </w:tcPr>
          <w:p w14:paraId="4805DDE2"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5</w:t>
            </w:r>
          </w:p>
        </w:tc>
        <w:tc>
          <w:tcPr>
            <w:tcW w:w="3414" w:type="dxa"/>
            <w:vAlign w:val="center"/>
            <w:hideMark/>
          </w:tcPr>
          <w:p w14:paraId="241DF87A"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ไม่ต้องดำเนินการ (สภาพใหม่)</w:t>
            </w:r>
          </w:p>
        </w:tc>
        <w:tc>
          <w:tcPr>
            <w:tcW w:w="0" w:type="auto"/>
            <w:vAlign w:val="center"/>
            <w:hideMark/>
          </w:tcPr>
          <w:p w14:paraId="2CD21DD7"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lang w:eastAsia="en-US" w:bidi="th-TH"/>
              </w:rPr>
              <w:t>-</w:t>
            </w:r>
          </w:p>
        </w:tc>
        <w:tc>
          <w:tcPr>
            <w:tcW w:w="0" w:type="auto"/>
            <w:vAlign w:val="center"/>
            <w:hideMark/>
          </w:tcPr>
          <w:p w14:paraId="13CF7974" w14:textId="77777777" w:rsidR="00F01F71" w:rsidRPr="00F01F71" w:rsidRDefault="00F01F71" w:rsidP="00F01F7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F01F71">
              <w:rPr>
                <w:rFonts w:eastAsia="Calibri"/>
                <w:kern w:val="2"/>
                <w:cs/>
                <w:lang w:eastAsia="en-US" w:bidi="th-TH"/>
              </w:rPr>
              <w:t xml:space="preserve">ตรวจทุก </w:t>
            </w:r>
            <w:r w:rsidRPr="00F01F71">
              <w:rPr>
                <w:rFonts w:eastAsia="Calibri"/>
                <w:kern w:val="2"/>
                <w:lang w:eastAsia="en-US" w:bidi="th-TH"/>
              </w:rPr>
              <w:t xml:space="preserve">2 </w:t>
            </w:r>
            <w:r w:rsidRPr="00F01F71">
              <w:rPr>
                <w:rFonts w:eastAsia="Calibri"/>
                <w:kern w:val="2"/>
                <w:cs/>
                <w:lang w:eastAsia="en-US" w:bidi="th-TH"/>
              </w:rPr>
              <w:t>ปี</w:t>
            </w:r>
          </w:p>
        </w:tc>
      </w:tr>
    </w:tbl>
    <w:p w14:paraId="70D4F9C1" w14:textId="77777777" w:rsidR="00453EC0" w:rsidRPr="00AD3BFF" w:rsidRDefault="00453EC0" w:rsidP="00AD3BFF">
      <w:pPr>
        <w:pStyle w:val="ENG-Table"/>
      </w:pPr>
      <w:bookmarkStart w:id="142" w:name="_Toc241944298"/>
      <w:r w:rsidRPr="00AD3BFF">
        <w:rPr>
          <w:rFonts w:hint="cs"/>
          <w:cs/>
        </w:rPr>
        <w:t>ดัชนีชี้วัดสภาพรวมของสะพาน</w:t>
      </w:r>
      <w:bookmarkEnd w:id="142"/>
    </w:p>
    <w:tbl>
      <w:tblPr>
        <w:tblStyle w:val="PlainTable1"/>
        <w:tblW w:w="0" w:type="auto"/>
        <w:tblLook w:val="04A0" w:firstRow="1" w:lastRow="0" w:firstColumn="1" w:lastColumn="0" w:noHBand="0" w:noVBand="1"/>
      </w:tblPr>
      <w:tblGrid>
        <w:gridCol w:w="1818"/>
        <w:gridCol w:w="4362"/>
        <w:gridCol w:w="3781"/>
      </w:tblGrid>
      <w:tr w:rsidR="00453EC0" w:rsidRPr="00453EC0" w14:paraId="25C2AEBB" w14:textId="77777777" w:rsidTr="00453EC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18" w:type="dxa"/>
            <w:vAlign w:val="center"/>
            <w:hideMark/>
          </w:tcPr>
          <w:p w14:paraId="357E47B1" w14:textId="77777777" w:rsidR="00453EC0" w:rsidRPr="00453EC0" w:rsidRDefault="00453EC0" w:rsidP="00453EC0">
            <w:pPr>
              <w:keepNext/>
              <w:spacing w:after="160" w:line="278" w:lineRule="auto"/>
              <w:jc w:val="center"/>
              <w:rPr>
                <w:rFonts w:eastAsia="Calibri"/>
                <w:kern w:val="2"/>
                <w:lang w:eastAsia="en-US" w:bidi="th-TH"/>
              </w:rPr>
            </w:pPr>
            <w:r w:rsidRPr="00453EC0">
              <w:rPr>
                <w:rFonts w:eastAsia="Calibri" w:hint="cs"/>
                <w:kern w:val="2"/>
                <w:lang w:eastAsia="en-US" w:bidi="th-TH"/>
              </w:rPr>
              <w:t>Output</w:t>
            </w:r>
          </w:p>
        </w:tc>
        <w:tc>
          <w:tcPr>
            <w:tcW w:w="4362" w:type="dxa"/>
            <w:vAlign w:val="center"/>
            <w:hideMark/>
          </w:tcPr>
          <w:p w14:paraId="48911E67" w14:textId="77777777" w:rsidR="00453EC0" w:rsidRPr="00453EC0" w:rsidRDefault="00453EC0" w:rsidP="00453EC0">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453EC0">
              <w:rPr>
                <w:rFonts w:eastAsia="Calibri" w:hint="cs"/>
                <w:kern w:val="2"/>
                <w:cs/>
                <w:lang w:eastAsia="en-US" w:bidi="th-TH"/>
              </w:rPr>
              <w:t>สูตร</w:t>
            </w:r>
          </w:p>
        </w:tc>
        <w:tc>
          <w:tcPr>
            <w:tcW w:w="0" w:type="auto"/>
            <w:vAlign w:val="center"/>
            <w:hideMark/>
          </w:tcPr>
          <w:p w14:paraId="02482BBD" w14:textId="77777777" w:rsidR="00453EC0" w:rsidRPr="00453EC0" w:rsidRDefault="00453EC0" w:rsidP="00453EC0">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453EC0">
              <w:rPr>
                <w:rFonts w:eastAsia="Calibri" w:hint="cs"/>
                <w:kern w:val="2"/>
                <w:cs/>
                <w:lang w:eastAsia="en-US" w:bidi="th-TH"/>
              </w:rPr>
              <w:t>ความหมาย</w:t>
            </w:r>
          </w:p>
        </w:tc>
      </w:tr>
      <w:tr w:rsidR="00453EC0" w:rsidRPr="00453EC0" w14:paraId="516AE0F0" w14:textId="77777777" w:rsidTr="00453EC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8" w:type="dxa"/>
            <w:vAlign w:val="center"/>
            <w:hideMark/>
          </w:tcPr>
          <w:p w14:paraId="38B5F0D6" w14:textId="77777777" w:rsidR="00453EC0" w:rsidRPr="00453EC0" w:rsidRDefault="00453EC0" w:rsidP="00453EC0">
            <w:pPr>
              <w:keepNext/>
              <w:spacing w:after="160" w:line="278" w:lineRule="auto"/>
              <w:jc w:val="center"/>
              <w:rPr>
                <w:rFonts w:eastAsia="Calibri"/>
                <w:kern w:val="2"/>
                <w:lang w:eastAsia="en-US" w:bidi="th-TH"/>
              </w:rPr>
            </w:pPr>
            <w:r w:rsidRPr="00453EC0">
              <w:rPr>
                <w:rFonts w:eastAsia="Calibri" w:hint="cs"/>
                <w:kern w:val="2"/>
                <w:lang w:eastAsia="en-US" w:bidi="th-TH"/>
              </w:rPr>
              <w:t>Total Severity Rating (TSR)</w:t>
            </w:r>
          </w:p>
        </w:tc>
        <w:tc>
          <w:tcPr>
            <w:tcW w:w="4362" w:type="dxa"/>
            <w:vAlign w:val="center"/>
            <w:hideMark/>
          </w:tcPr>
          <w:p w14:paraId="36E5155D" w14:textId="77777777" w:rsidR="00453EC0" w:rsidRPr="00453EC0" w:rsidRDefault="00453EC0" w:rsidP="00453EC0">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453EC0">
              <w:rPr>
                <w:rFonts w:eastAsia="Calibri" w:hint="cs"/>
                <w:kern w:val="2"/>
                <w:lang w:eastAsia="en-US" w:bidi="th-TH"/>
              </w:rPr>
              <w:t xml:space="preserve">TSR = </w:t>
            </w:r>
            <w:r w:rsidRPr="00453EC0">
              <w:rPr>
                <w:rFonts w:ascii="Calibri" w:eastAsia="Calibri" w:hAnsi="Calibri" w:cs="Calibri"/>
                <w:kern w:val="2"/>
                <w:lang w:eastAsia="en-US" w:bidi="th-TH"/>
              </w:rPr>
              <w:t>Σ</w:t>
            </w:r>
            <w:r w:rsidRPr="00453EC0">
              <w:rPr>
                <w:rFonts w:eastAsia="Calibri" w:hint="cs"/>
                <w:kern w:val="2"/>
                <w:lang w:eastAsia="en-US" w:bidi="th-TH"/>
              </w:rPr>
              <w:t xml:space="preserve">(ESR </w:t>
            </w:r>
            <w:r w:rsidRPr="00453EC0">
              <w:rPr>
                <w:rFonts w:eastAsia="Calibri"/>
                <w:kern w:val="2"/>
                <w:lang w:eastAsia="en-US" w:bidi="th-TH"/>
              </w:rPr>
              <w:t>×</w:t>
            </w:r>
            <w:r w:rsidRPr="00453EC0">
              <w:rPr>
                <w:rFonts w:eastAsia="Calibri" w:hint="cs"/>
                <w:kern w:val="2"/>
                <w:lang w:eastAsia="en-US" w:bidi="th-TH"/>
              </w:rPr>
              <w:t xml:space="preserve"> Weight) / </w:t>
            </w:r>
            <w:r w:rsidRPr="00453EC0">
              <w:rPr>
                <w:rFonts w:ascii="Calibri" w:eastAsia="Calibri" w:hAnsi="Calibri" w:cs="Calibri"/>
                <w:kern w:val="2"/>
                <w:lang w:eastAsia="en-US" w:bidi="th-TH"/>
              </w:rPr>
              <w:t>Σ</w:t>
            </w:r>
            <w:r w:rsidRPr="00453EC0">
              <w:rPr>
                <w:rFonts w:eastAsia="Calibri" w:hint="cs"/>
                <w:kern w:val="2"/>
                <w:lang w:eastAsia="en-US" w:bidi="th-TH"/>
              </w:rPr>
              <w:t>(Weight)</w:t>
            </w:r>
          </w:p>
        </w:tc>
        <w:tc>
          <w:tcPr>
            <w:tcW w:w="0" w:type="auto"/>
            <w:vAlign w:val="center"/>
            <w:hideMark/>
          </w:tcPr>
          <w:p w14:paraId="0D715F8A" w14:textId="77777777" w:rsidR="00453EC0" w:rsidRPr="00453EC0" w:rsidRDefault="00453EC0" w:rsidP="00453EC0">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453EC0">
              <w:rPr>
                <w:rFonts w:eastAsia="Calibri" w:hint="cs"/>
                <w:kern w:val="2"/>
                <w:cs/>
                <w:lang w:eastAsia="en-US" w:bidi="th-TH"/>
              </w:rPr>
              <w:t>คะแนนสภาพรวมของสะพาน</w:t>
            </w:r>
          </w:p>
        </w:tc>
      </w:tr>
      <w:tr w:rsidR="00453EC0" w:rsidRPr="00453EC0" w14:paraId="574A7CFA" w14:textId="77777777" w:rsidTr="00453EC0">
        <w:trPr>
          <w:cantSplit/>
        </w:trPr>
        <w:tc>
          <w:tcPr>
            <w:cnfStyle w:val="001000000000" w:firstRow="0" w:lastRow="0" w:firstColumn="1" w:lastColumn="0" w:oddVBand="0" w:evenVBand="0" w:oddHBand="0" w:evenHBand="0" w:firstRowFirstColumn="0" w:firstRowLastColumn="0" w:lastRowFirstColumn="0" w:lastRowLastColumn="0"/>
            <w:tcW w:w="1818" w:type="dxa"/>
            <w:vAlign w:val="center"/>
            <w:hideMark/>
          </w:tcPr>
          <w:p w14:paraId="0C442CAF" w14:textId="77777777" w:rsidR="00453EC0" w:rsidRPr="00453EC0" w:rsidRDefault="00453EC0" w:rsidP="00453EC0">
            <w:pPr>
              <w:keepNext/>
              <w:spacing w:after="160" w:line="278" w:lineRule="auto"/>
              <w:jc w:val="center"/>
              <w:rPr>
                <w:rFonts w:eastAsia="Calibri"/>
                <w:kern w:val="2"/>
                <w:lang w:eastAsia="en-US" w:bidi="th-TH"/>
              </w:rPr>
            </w:pPr>
            <w:r w:rsidRPr="00453EC0">
              <w:rPr>
                <w:rFonts w:eastAsia="Calibri"/>
                <w:kern w:val="2"/>
                <w:lang w:eastAsia="en-US" w:bidi="th-TH"/>
              </w:rPr>
              <w:t>Detection Summary by Type</w:t>
            </w:r>
          </w:p>
        </w:tc>
        <w:tc>
          <w:tcPr>
            <w:tcW w:w="4362" w:type="dxa"/>
            <w:vAlign w:val="center"/>
            <w:hideMark/>
          </w:tcPr>
          <w:p w14:paraId="2E72F2B8" w14:textId="77777777" w:rsidR="00453EC0" w:rsidRPr="00453EC0" w:rsidRDefault="00453EC0" w:rsidP="00453EC0">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453EC0">
              <w:rPr>
                <w:rFonts w:eastAsia="Calibri"/>
                <w:kern w:val="2"/>
                <w:lang w:eastAsia="en-US" w:bidi="th-TH"/>
              </w:rPr>
              <w:t>Count aggregation</w:t>
            </w:r>
          </w:p>
        </w:tc>
        <w:tc>
          <w:tcPr>
            <w:tcW w:w="0" w:type="auto"/>
            <w:vAlign w:val="center"/>
            <w:hideMark/>
          </w:tcPr>
          <w:p w14:paraId="0AD638B7" w14:textId="77777777" w:rsidR="00453EC0" w:rsidRPr="00453EC0" w:rsidRDefault="00453EC0" w:rsidP="00453EC0">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453EC0">
              <w:rPr>
                <w:rFonts w:eastAsia="Calibri"/>
                <w:kern w:val="2"/>
                <w:cs/>
                <w:lang w:eastAsia="en-US" w:bidi="th-TH"/>
              </w:rPr>
              <w:t xml:space="preserve">จำนวน </w:t>
            </w:r>
            <w:r w:rsidRPr="00453EC0">
              <w:rPr>
                <w:rFonts w:eastAsia="Calibri"/>
                <w:kern w:val="2"/>
                <w:lang w:eastAsia="en-US" w:bidi="th-TH"/>
              </w:rPr>
              <w:t xml:space="preserve">defect </w:t>
            </w:r>
            <w:r w:rsidRPr="00453EC0">
              <w:rPr>
                <w:rFonts w:eastAsia="Calibri"/>
                <w:kern w:val="2"/>
                <w:cs/>
                <w:lang w:eastAsia="en-US" w:bidi="th-TH"/>
              </w:rPr>
              <w:t>แยกตามประเภท</w:t>
            </w:r>
          </w:p>
        </w:tc>
      </w:tr>
      <w:tr w:rsidR="00453EC0" w:rsidRPr="00453EC0" w14:paraId="079C2E85" w14:textId="77777777" w:rsidTr="00453EC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8" w:type="dxa"/>
            <w:vAlign w:val="center"/>
            <w:hideMark/>
          </w:tcPr>
          <w:p w14:paraId="5FA95B02" w14:textId="77777777" w:rsidR="00453EC0" w:rsidRPr="00453EC0" w:rsidRDefault="00453EC0" w:rsidP="00453EC0">
            <w:pPr>
              <w:keepNext/>
              <w:spacing w:after="160" w:line="278" w:lineRule="auto"/>
              <w:jc w:val="center"/>
              <w:rPr>
                <w:rFonts w:eastAsia="Calibri"/>
                <w:kern w:val="2"/>
                <w:lang w:eastAsia="en-US" w:bidi="th-TH"/>
              </w:rPr>
            </w:pPr>
            <w:r w:rsidRPr="00453EC0">
              <w:rPr>
                <w:rFonts w:eastAsia="Calibri"/>
                <w:kern w:val="2"/>
                <w:lang w:eastAsia="en-US" w:bidi="th-TH"/>
              </w:rPr>
              <w:t>Review Summary</w:t>
            </w:r>
          </w:p>
        </w:tc>
        <w:tc>
          <w:tcPr>
            <w:tcW w:w="4362" w:type="dxa"/>
            <w:vAlign w:val="center"/>
            <w:hideMark/>
          </w:tcPr>
          <w:p w14:paraId="7F1553E8" w14:textId="77777777" w:rsidR="00453EC0" w:rsidRPr="00453EC0" w:rsidRDefault="00453EC0" w:rsidP="00453EC0">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453EC0">
              <w:rPr>
                <w:rFonts w:eastAsia="Calibri"/>
                <w:kern w:val="2"/>
                <w:lang w:eastAsia="en-US" w:bidi="th-TH"/>
              </w:rPr>
              <w:t>Status aggregation</w:t>
            </w:r>
          </w:p>
        </w:tc>
        <w:tc>
          <w:tcPr>
            <w:tcW w:w="0" w:type="auto"/>
            <w:vAlign w:val="center"/>
            <w:hideMark/>
          </w:tcPr>
          <w:p w14:paraId="7040F8F8" w14:textId="77777777" w:rsidR="00453EC0" w:rsidRPr="00453EC0" w:rsidRDefault="00453EC0" w:rsidP="00453EC0">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453EC0">
              <w:rPr>
                <w:rFonts w:eastAsia="Calibri"/>
                <w:kern w:val="2"/>
                <w:lang w:eastAsia="en-US" w:bidi="th-TH"/>
              </w:rPr>
              <w:t>Approved / Rejected / Corrected / Pending</w:t>
            </w:r>
          </w:p>
        </w:tc>
      </w:tr>
      <w:tr w:rsidR="00453EC0" w:rsidRPr="00453EC0" w14:paraId="72813988" w14:textId="77777777" w:rsidTr="00453EC0">
        <w:trPr>
          <w:cantSplit/>
        </w:trPr>
        <w:tc>
          <w:tcPr>
            <w:cnfStyle w:val="001000000000" w:firstRow="0" w:lastRow="0" w:firstColumn="1" w:lastColumn="0" w:oddVBand="0" w:evenVBand="0" w:oddHBand="0" w:evenHBand="0" w:firstRowFirstColumn="0" w:firstRowLastColumn="0" w:lastRowFirstColumn="0" w:lastRowLastColumn="0"/>
            <w:tcW w:w="1818" w:type="dxa"/>
            <w:vAlign w:val="center"/>
            <w:hideMark/>
          </w:tcPr>
          <w:p w14:paraId="0DB15180" w14:textId="77777777" w:rsidR="00453EC0" w:rsidRPr="00453EC0" w:rsidRDefault="00453EC0" w:rsidP="00453EC0">
            <w:pPr>
              <w:spacing w:after="160" w:line="278" w:lineRule="auto"/>
              <w:jc w:val="center"/>
              <w:rPr>
                <w:rFonts w:eastAsia="Calibri"/>
                <w:kern w:val="2"/>
                <w:lang w:eastAsia="en-US" w:bidi="th-TH"/>
              </w:rPr>
            </w:pPr>
            <w:r w:rsidRPr="00453EC0">
              <w:rPr>
                <w:rFonts w:eastAsia="Calibri"/>
                <w:kern w:val="2"/>
                <w:lang w:eastAsia="en-US" w:bidi="th-TH"/>
              </w:rPr>
              <w:t>Overall Priority Level</w:t>
            </w:r>
          </w:p>
        </w:tc>
        <w:tc>
          <w:tcPr>
            <w:tcW w:w="4362" w:type="dxa"/>
            <w:vAlign w:val="center"/>
            <w:hideMark/>
          </w:tcPr>
          <w:p w14:paraId="66906347" w14:textId="77777777" w:rsidR="00453EC0" w:rsidRPr="00453EC0" w:rsidRDefault="00453EC0" w:rsidP="00453EC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453EC0">
              <w:rPr>
                <w:rFonts w:eastAsia="Calibri"/>
                <w:kern w:val="2"/>
                <w:lang w:eastAsia="en-US" w:bidi="th-TH"/>
              </w:rPr>
              <w:t xml:space="preserve">Threshold mapping </w:t>
            </w:r>
            <w:r w:rsidRPr="00453EC0">
              <w:rPr>
                <w:rFonts w:eastAsia="Calibri"/>
                <w:kern w:val="2"/>
                <w:cs/>
                <w:lang w:eastAsia="en-US" w:bidi="th-TH"/>
              </w:rPr>
              <w:t xml:space="preserve">จาก </w:t>
            </w:r>
            <w:r w:rsidRPr="00453EC0">
              <w:rPr>
                <w:rFonts w:eastAsia="Calibri"/>
                <w:kern w:val="2"/>
                <w:lang w:eastAsia="en-US" w:bidi="th-TH"/>
              </w:rPr>
              <w:t>TSR</w:t>
            </w:r>
          </w:p>
        </w:tc>
        <w:tc>
          <w:tcPr>
            <w:tcW w:w="0" w:type="auto"/>
            <w:vAlign w:val="center"/>
            <w:hideMark/>
          </w:tcPr>
          <w:p w14:paraId="4C3D9B72" w14:textId="77777777" w:rsidR="00453EC0" w:rsidRPr="00453EC0" w:rsidRDefault="00453EC0" w:rsidP="00453EC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453EC0">
              <w:rPr>
                <w:rFonts w:eastAsia="Calibri"/>
                <w:kern w:val="2"/>
                <w:cs/>
                <w:lang w:eastAsia="en-US" w:bidi="th-TH"/>
              </w:rPr>
              <w:t>ระดับความเร่งด่วนรวมของสะพาน</w:t>
            </w:r>
          </w:p>
        </w:tc>
      </w:tr>
    </w:tbl>
    <w:p w14:paraId="6288FD6E" w14:textId="77777777" w:rsidR="009E34D4" w:rsidRPr="003F6C80" w:rsidRDefault="009E34D4" w:rsidP="00B62AC7">
      <w:pPr>
        <w:pStyle w:val="ENG-H1"/>
        <w:rPr>
          <w:cs/>
          <w:lang w:bidi="th-TH"/>
        </w:rPr>
      </w:pPr>
      <w:bookmarkStart w:id="143" w:name="_Toc241944273"/>
      <w:r w:rsidRPr="003F6C80">
        <w:rPr>
          <w:cs/>
          <w:lang w:bidi="th-TH"/>
        </w:rPr>
        <w:t>บทที่ 4</w:t>
      </w:r>
      <w:r w:rsidRPr="003F6C80">
        <w:rPr>
          <w:cs/>
        </w:rPr>
        <w:t xml:space="preserve"> </w:t>
      </w:r>
      <w:r w:rsidRPr="003F6C80">
        <w:rPr>
          <w:cs/>
          <w:lang w:bidi="th-TH"/>
        </w:rPr>
        <w:t>ผลการดำเนินงานและวิจารณ์</w:t>
      </w:r>
      <w:bookmarkEnd w:id="143"/>
    </w:p>
    <w:p w14:paraId="3C6F5BDF" w14:textId="77777777" w:rsidR="0024562E" w:rsidRPr="0024562E" w:rsidRDefault="0024562E" w:rsidP="00FF17BF">
      <w:pPr>
        <w:pStyle w:val="ListParagraph"/>
        <w:numPr>
          <w:ilvl w:val="0"/>
          <w:numId w:val="22"/>
        </w:numPr>
        <w:spacing w:before="240" w:after="120"/>
        <w:contextualSpacing w:val="0"/>
        <w:rPr>
          <w:b/>
          <w:bCs/>
          <w:vanish/>
          <w:cs/>
        </w:rPr>
      </w:pPr>
      <w:bookmarkStart w:id="144" w:name="_Toc225709507"/>
      <w:bookmarkStart w:id="145" w:name="_Toc225712257"/>
      <w:bookmarkEnd w:id="144"/>
      <w:bookmarkEnd w:id="145"/>
    </w:p>
    <w:p w14:paraId="17245DF8" w14:textId="77777777" w:rsidR="0024562E" w:rsidRPr="00D127A1" w:rsidRDefault="0024562E" w:rsidP="00D127A1">
      <w:pPr>
        <w:pStyle w:val="ENG-H2"/>
      </w:pPr>
      <w:bookmarkStart w:id="146" w:name="_Toc241944274"/>
      <w:r w:rsidRPr="00D127A1">
        <w:rPr>
          <w:cs/>
        </w:rPr>
        <w:t>ผลการเก็บรวบรวมและเตรียม</w:t>
      </w:r>
      <w:r w:rsidR="009C41CA">
        <w:rPr>
          <w:rFonts w:hint="cs"/>
          <w:cs/>
        </w:rPr>
        <w:t>ข้</w:t>
      </w:r>
      <w:r w:rsidRPr="00D127A1">
        <w:rPr>
          <w:cs/>
        </w:rPr>
        <w:t>อมูล</w:t>
      </w:r>
      <w:bookmarkEnd w:id="146"/>
    </w:p>
    <w:p w14:paraId="6935B268" w14:textId="77777777" w:rsidR="00457D01" w:rsidRDefault="0024562E" w:rsidP="00685D91">
      <w:pPr>
        <w:spacing w:after="120"/>
        <w:ind w:firstLine="720"/>
        <w:jc w:val="thaiDistribute"/>
        <w:rPr>
          <w:lang w:bidi="th-TH"/>
        </w:rPr>
      </w:pPr>
      <w:r w:rsidRPr="00457D01">
        <w:rPr>
          <w:cs/>
          <w:lang w:bidi="th-TH"/>
        </w:rPr>
        <w:t xml:space="preserve">จากการสำรวจเพื่อเก็บรวบรวมข้อมูล ณ สะพานกรณีศึกษา </w:t>
      </w:r>
      <w:r w:rsidR="009C41CA">
        <w:rPr>
          <w:rFonts w:hint="cs"/>
          <w:cs/>
          <w:lang w:bidi="th-TH"/>
        </w:rPr>
        <w:t>สแ</w:t>
      </w:r>
      <w:r w:rsidRPr="00457D01">
        <w:rPr>
          <w:cs/>
          <w:lang w:bidi="th-TH"/>
        </w:rPr>
        <w:t xml:space="preserve">ปน </w:t>
      </w:r>
      <w:r w:rsidRPr="00457D01">
        <w:t>S</w:t>
      </w:r>
      <w:r w:rsidR="00B60304">
        <w:rPr>
          <w:lang w:bidi="th-TH"/>
        </w:rPr>
        <w:t>15</w:t>
      </w:r>
      <w:r w:rsidRPr="00457D01">
        <w:rPr>
          <w:cs/>
          <w:lang w:bidi="th-TH"/>
        </w:rPr>
        <w:t xml:space="preserve"> บนทางหลวงหมายเลข 304 จังหวัดฉะเชิงเทรา โดยใช้อุปกรณ์ทั้ง </w:t>
      </w:r>
      <w:r w:rsidRPr="00457D01">
        <w:t xml:space="preserve">UAV (DJI Mavic </w:t>
      </w:r>
      <w:r w:rsidRPr="00457D01">
        <w:rPr>
          <w:cs/>
          <w:lang w:bidi="th-TH"/>
        </w:rPr>
        <w:t xml:space="preserve">3 </w:t>
      </w:r>
      <w:r w:rsidRPr="00457D01">
        <w:t xml:space="preserve">Enterprise) </w:t>
      </w:r>
      <w:r w:rsidRPr="00457D01">
        <w:rPr>
          <w:cs/>
          <w:lang w:bidi="th-TH"/>
        </w:rPr>
        <w:t xml:space="preserve">และ </w:t>
      </w:r>
      <w:r w:rsidRPr="00457D01">
        <w:t>TLS (Trimble SX</w:t>
      </w:r>
      <w:r w:rsidRPr="00457D01">
        <w:rPr>
          <w:cs/>
          <w:lang w:bidi="th-TH"/>
        </w:rPr>
        <w:t xml:space="preserve">12) ร่วมกับการรังวัดตำแหน่ง </w:t>
      </w:r>
      <w:r w:rsidRPr="00457D01">
        <w:t xml:space="preserve">GCP </w:t>
      </w:r>
      <w:r w:rsidRPr="00457D01">
        <w:rPr>
          <w:cs/>
          <w:lang w:bidi="th-TH"/>
        </w:rPr>
        <w:t xml:space="preserve">ด้วย </w:t>
      </w:r>
      <w:r w:rsidRPr="00457D01">
        <w:t>GNSS Receiver (Trimble R</w:t>
      </w:r>
      <w:r w:rsidRPr="00457D01">
        <w:rPr>
          <w:cs/>
          <w:lang w:bidi="th-TH"/>
        </w:rPr>
        <w:t>780) เพื่อให้ได้พอยต์คลาวด์ที่มีความถูกต้องทางเรขาคณิตสูง พบว่าได้ข้อมูล</w:t>
      </w:r>
      <w:r w:rsidR="00457D01" w:rsidRPr="00457D01">
        <w:rPr>
          <w:cs/>
          <w:lang w:bidi="th-TH"/>
        </w:rPr>
        <w:t>พอยต์คลาวด์</w:t>
      </w:r>
      <w:r w:rsidRPr="00457D01">
        <w:rPr>
          <w:cs/>
          <w:lang w:bidi="th-TH"/>
        </w:rPr>
        <w:t>มา</w:t>
      </w:r>
      <w:r w:rsidR="00457D01" w:rsidRPr="00457D01">
        <w:rPr>
          <w:cs/>
          <w:lang w:bidi="th-TH"/>
        </w:rPr>
        <w:t>เป็นจำนวน</w:t>
      </w:r>
      <w:r w:rsidRPr="00457D01">
        <w:rPr>
          <w:cs/>
          <w:lang w:bidi="th-TH"/>
        </w:rPr>
        <w:t>ทั้งสิ้น</w:t>
      </w:r>
      <w:r w:rsidR="00457D01" w:rsidRPr="00457D01">
        <w:rPr>
          <w:cs/>
          <w:lang w:bidi="th-TH"/>
        </w:rPr>
        <w:t xml:space="preserve"> </w:t>
      </w:r>
      <w:r w:rsidR="003C5327" w:rsidRPr="003C5327">
        <w:rPr>
          <w:cs/>
          <w:lang w:bidi="th-TH"/>
        </w:rPr>
        <w:t>212</w:t>
      </w:r>
      <w:r w:rsidR="003C5327" w:rsidRPr="003C5327">
        <w:rPr>
          <w:lang w:bidi="th-TH"/>
        </w:rPr>
        <w:t>,</w:t>
      </w:r>
      <w:r w:rsidR="003C5327" w:rsidRPr="003C5327">
        <w:rPr>
          <w:cs/>
          <w:lang w:bidi="th-TH"/>
        </w:rPr>
        <w:t>837</w:t>
      </w:r>
      <w:r w:rsidR="003C5327" w:rsidRPr="003C5327">
        <w:rPr>
          <w:lang w:bidi="th-TH"/>
        </w:rPr>
        <w:t>,</w:t>
      </w:r>
      <w:r w:rsidR="003C5327" w:rsidRPr="003C5327">
        <w:rPr>
          <w:cs/>
          <w:lang w:bidi="th-TH"/>
        </w:rPr>
        <w:t>767</w:t>
      </w:r>
      <w:r w:rsidR="003C5327">
        <w:rPr>
          <w:lang w:bidi="th-TH"/>
        </w:rPr>
        <w:t xml:space="preserve"> </w:t>
      </w:r>
      <w:r w:rsidR="00457D01" w:rsidRPr="00457D01">
        <w:rPr>
          <w:cs/>
          <w:lang w:bidi="th-TH"/>
        </w:rPr>
        <w:t>จุด</w:t>
      </w:r>
    </w:p>
    <w:p w14:paraId="4C0A2C47" w14:textId="77777777" w:rsidR="00457D01" w:rsidRPr="00457D01" w:rsidRDefault="00457D01" w:rsidP="00CB1094">
      <w:pPr>
        <w:pStyle w:val="ENG-H2"/>
        <w:rPr>
          <w:sz w:val="40"/>
          <w:szCs w:val="40"/>
        </w:rPr>
      </w:pPr>
      <w:bookmarkStart w:id="147" w:name="_Toc241944275"/>
      <w:r>
        <w:rPr>
          <w:rFonts w:hint="cs"/>
          <w:cs/>
        </w:rPr>
        <w:t>ผลการตรวจจับและจำแนกส่วนประกอบของสะพาน</w:t>
      </w:r>
      <w:bookmarkEnd w:id="147"/>
    </w:p>
    <w:p w14:paraId="3D517A3B" w14:textId="77777777" w:rsidR="00457D01" w:rsidRDefault="0029536F" w:rsidP="00457D01">
      <w:pPr>
        <w:spacing w:after="120"/>
        <w:ind w:firstLine="720"/>
        <w:jc w:val="thaiDistribute"/>
        <w:rPr>
          <w:lang w:bidi="th-TH"/>
        </w:rPr>
      </w:pPr>
      <w:r>
        <w:rPr>
          <w:rFonts w:hint="cs"/>
          <w:cs/>
          <w:lang w:bidi="th-TH"/>
        </w:rPr>
        <w:t>จากการตรวจจับ</w:t>
      </w:r>
      <w:r w:rsidR="009C41CA" w:rsidRPr="009C41CA">
        <w:rPr>
          <w:cs/>
          <w:lang w:bidi="th-TH"/>
        </w:rPr>
        <w:t>และจำแนกส่วนประกอบสะพาน</w:t>
      </w:r>
      <w:r w:rsidR="00457D01">
        <w:rPr>
          <w:rFonts w:hint="cs"/>
          <w:cs/>
          <w:lang w:bidi="th-TH"/>
        </w:rPr>
        <w:t>แบบ</w:t>
      </w:r>
      <w:r>
        <w:rPr>
          <w:rFonts w:hint="cs"/>
          <w:cs/>
          <w:lang w:bidi="th-TH"/>
        </w:rPr>
        <w:t>กึ่ง</w:t>
      </w:r>
      <w:r w:rsidR="00457D01">
        <w:rPr>
          <w:rFonts w:hint="cs"/>
          <w:cs/>
          <w:lang w:bidi="th-TH"/>
        </w:rPr>
        <w:t>อัตโนมัติ</w:t>
      </w:r>
      <w:r w:rsidR="009C41CA">
        <w:rPr>
          <w:rFonts w:hint="cs"/>
          <w:cs/>
          <w:lang w:bidi="th-TH"/>
        </w:rPr>
        <w:t>บน</w:t>
      </w:r>
      <w:r w:rsidR="00457D01">
        <w:rPr>
          <w:rFonts w:hint="cs"/>
          <w:cs/>
          <w:lang w:bidi="th-TH"/>
        </w:rPr>
        <w:t>ข้อมูล</w:t>
      </w:r>
      <w:r w:rsidR="009C41CA" w:rsidRPr="009C41CA">
        <w:rPr>
          <w:cs/>
          <w:lang w:bidi="th-TH"/>
        </w:rPr>
        <w:t xml:space="preserve">พอยต์คลาวด์ </w:t>
      </w:r>
      <w:r w:rsidR="009C41CA" w:rsidRPr="009C41CA">
        <w:t xml:space="preserve">3 </w:t>
      </w:r>
      <w:r w:rsidR="009C41CA" w:rsidRPr="009C41CA">
        <w:rPr>
          <w:cs/>
          <w:lang w:bidi="th-TH"/>
        </w:rPr>
        <w:t>มิติ</w:t>
      </w:r>
      <w:r w:rsidR="009C41CA">
        <w:rPr>
          <w:rFonts w:hint="cs"/>
          <w:cs/>
          <w:lang w:bidi="th-TH"/>
        </w:rPr>
        <w:t xml:space="preserve"> </w:t>
      </w:r>
      <w:r w:rsidR="00096582">
        <w:rPr>
          <w:rFonts w:hint="cs"/>
          <w:cs/>
          <w:lang w:bidi="th-TH"/>
        </w:rPr>
        <w:t>ผลคือ</w:t>
      </w:r>
      <w:r>
        <w:rPr>
          <w:rFonts w:hint="cs"/>
          <w:cs/>
          <w:lang w:bidi="th-TH"/>
        </w:rPr>
        <w:t>สามารถทำการ</w:t>
      </w:r>
      <w:r w:rsidR="009C41CA">
        <w:rPr>
          <w:rFonts w:hint="cs"/>
          <w:cs/>
          <w:lang w:bidi="th-TH"/>
        </w:rPr>
        <w:t>จำแนกองค์ประกอบ</w:t>
      </w:r>
      <w:r>
        <w:rPr>
          <w:rFonts w:hint="cs"/>
          <w:cs/>
          <w:lang w:bidi="th-TH"/>
        </w:rPr>
        <w:t>ต่าง ๆ ได้</w:t>
      </w:r>
      <w:r w:rsidR="00457D01" w:rsidRPr="00457D01">
        <w:t xml:space="preserve"> </w:t>
      </w:r>
      <w:r w:rsidR="00457D01">
        <w:t>6</w:t>
      </w:r>
      <w:r w:rsidR="00457D01" w:rsidRPr="00457D01">
        <w:t xml:space="preserve"> </w:t>
      </w:r>
      <w:r w:rsidR="009C41CA">
        <w:rPr>
          <w:rFonts w:hint="cs"/>
          <w:cs/>
          <w:lang w:bidi="th-TH"/>
        </w:rPr>
        <w:t>ประเภท ได้แก่</w:t>
      </w:r>
      <w:r w:rsidR="00457D01" w:rsidRPr="00457D01">
        <w:t xml:space="preserve"> Pier, Girder, </w:t>
      </w:r>
      <w:r w:rsidR="00457D01">
        <w:t xml:space="preserve">Pier </w:t>
      </w:r>
      <w:r w:rsidR="00457D01" w:rsidRPr="00457D01">
        <w:t xml:space="preserve">Cap, </w:t>
      </w:r>
      <w:r w:rsidR="00457D01">
        <w:t xml:space="preserve">Diaphragm, </w:t>
      </w:r>
      <w:r w:rsidR="00457D01" w:rsidRPr="00457D01">
        <w:t>Deck</w:t>
      </w:r>
      <w:r w:rsidR="000853D6">
        <w:rPr>
          <w:rFonts w:hint="cs"/>
          <w:cs/>
          <w:lang w:bidi="th-TH"/>
        </w:rPr>
        <w:t xml:space="preserve"> </w:t>
      </w:r>
      <w:r w:rsidR="000853D6">
        <w:rPr>
          <w:lang w:bidi="th-TH"/>
        </w:rPr>
        <w:t>Soffit, Deck Surface</w:t>
      </w:r>
      <w:r w:rsidR="00457D01" w:rsidRPr="00457D01">
        <w:t xml:space="preserve"> </w:t>
      </w:r>
      <w:r w:rsidR="00457D01">
        <w:rPr>
          <w:rFonts w:hint="cs"/>
          <w:cs/>
          <w:lang w:bidi="th-TH"/>
        </w:rPr>
        <w:t xml:space="preserve">และ </w:t>
      </w:r>
      <w:r w:rsidR="00457D01">
        <w:rPr>
          <w:lang w:bidi="th-TH"/>
        </w:rPr>
        <w:t>Others</w:t>
      </w:r>
      <w:r w:rsidR="00096582">
        <w:rPr>
          <w:rFonts w:hint="cs"/>
          <w:cs/>
          <w:lang w:bidi="th-TH"/>
        </w:rPr>
        <w:t xml:space="preserve"> โดยผู้ใช้สามารถแก้ไขพารามิเตอร์ต่าง ๆ ได้ตามความเหมาะสม</w:t>
      </w:r>
    </w:p>
    <w:p w14:paraId="79CB0C7C" w14:textId="77777777" w:rsidR="00E472DE" w:rsidRDefault="00166D79">
      <w:pPr>
        <w:keepNext/>
        <w:spacing w:before="240"/>
        <w:jc w:val="center"/>
      </w:pPr>
      <w:r w:rsidRPr="00AF7111">
        <w:rPr>
          <w:noProof/>
          <w:cs/>
          <w:lang w:bidi="th-TH"/>
        </w:rPr>
        <w:drawing>
          <wp:inline distT="0" distB="0" distL="0" distR="0" wp14:anchorId="265B39B3" wp14:editId="1610B3C9">
            <wp:extent cx="4947000" cy="3313215"/>
            <wp:effectExtent l="0" t="0" r="0" b="0"/>
            <wp:docPr id="117326626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66268" name=""/>
                    <pic:cNvPicPr/>
                  </pic:nvPicPr>
                  <pic:blipFill>
                    <a:blip r:embed="rId34"/>
                    <a:stretch>
                      <a:fillRect/>
                    </a:stretch>
                  </pic:blipFill>
                  <pic:spPr>
                    <a:xfrm>
                      <a:off x="0" y="0"/>
                      <a:ext cx="4953597" cy="3317634"/>
                    </a:xfrm>
                    <a:prstGeom prst="rect">
                      <a:avLst/>
                    </a:prstGeom>
                  </pic:spPr>
                </pic:pic>
              </a:graphicData>
            </a:graphic>
          </wp:inline>
        </w:drawing>
      </w:r>
    </w:p>
    <w:p w14:paraId="7DAAF631" w14:textId="77777777" w:rsidR="00457D01" w:rsidRDefault="00457D01" w:rsidP="00AF7111">
      <w:pPr>
        <w:pStyle w:val="ENG-Figure"/>
      </w:pPr>
      <w:bookmarkStart w:id="148" w:name="_Toc241944324"/>
      <w:r>
        <w:rPr>
          <w:rFonts w:hint="cs"/>
          <w:cs/>
        </w:rPr>
        <w:t>การจำแนกองค์ประกอบของสะพาน</w:t>
      </w:r>
      <w:r w:rsidR="0029536F">
        <w:rPr>
          <w:rFonts w:hint="cs"/>
          <w:cs/>
        </w:rPr>
        <w:t>แบบอัตโนมัติ</w:t>
      </w:r>
      <w:bookmarkEnd w:id="148"/>
    </w:p>
    <w:p w14:paraId="22B3AD77" w14:textId="77777777" w:rsidR="00E472DE" w:rsidRDefault="00166D79">
      <w:pPr>
        <w:keepNext/>
        <w:spacing w:before="240"/>
        <w:jc w:val="center"/>
      </w:pPr>
      <w:r w:rsidRPr="00AF7111">
        <w:rPr>
          <w:noProof/>
          <w:lang w:bidi="th-TH"/>
        </w:rPr>
        <w:drawing>
          <wp:inline distT="0" distB="0" distL="0" distR="0" wp14:anchorId="1E8F87F9" wp14:editId="405094EC">
            <wp:extent cx="4705674" cy="2695699"/>
            <wp:effectExtent l="0" t="0" r="0" b="0"/>
            <wp:docPr id="11371158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1583" name=""/>
                    <pic:cNvPicPr/>
                  </pic:nvPicPr>
                  <pic:blipFill>
                    <a:blip r:embed="rId35"/>
                    <a:stretch>
                      <a:fillRect/>
                    </a:stretch>
                  </pic:blipFill>
                  <pic:spPr>
                    <a:xfrm>
                      <a:off x="0" y="0"/>
                      <a:ext cx="4714797" cy="2700925"/>
                    </a:xfrm>
                    <a:prstGeom prst="rect">
                      <a:avLst/>
                    </a:prstGeom>
                  </pic:spPr>
                </pic:pic>
              </a:graphicData>
            </a:graphic>
          </wp:inline>
        </w:drawing>
      </w:r>
    </w:p>
    <w:p w14:paraId="621264DA" w14:textId="77777777" w:rsidR="0029536F" w:rsidRDefault="0029536F" w:rsidP="00D1223E">
      <w:pPr>
        <w:pStyle w:val="ENG-Figure"/>
      </w:pPr>
      <w:bookmarkStart w:id="149" w:name="_Toc241944325"/>
      <w:r>
        <w:rPr>
          <w:rFonts w:hint="cs"/>
          <w:cs/>
        </w:rPr>
        <w:t xml:space="preserve">การจัดกลุ่มของ </w:t>
      </w:r>
      <w:r>
        <w:t>Pier</w:t>
      </w:r>
      <w:bookmarkEnd w:id="149"/>
    </w:p>
    <w:p w14:paraId="76B3E8FE" w14:textId="77777777" w:rsidR="00E472DE" w:rsidRDefault="00166D79">
      <w:pPr>
        <w:keepNext/>
        <w:spacing w:before="240"/>
        <w:jc w:val="center"/>
      </w:pPr>
      <w:r>
        <w:rPr>
          <w:noProof/>
          <w:lang w:bidi="th-TH"/>
        </w:rPr>
        <w:drawing>
          <wp:inline distT="0" distB="0" distL="0" distR="0" wp14:anchorId="46478D11" wp14:editId="0398C097">
            <wp:extent cx="4864655" cy="2956956"/>
            <wp:effectExtent l="0" t="0" r="0" b="0"/>
            <wp:docPr id="1321042801"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80204" cy="2966407"/>
                    </a:xfrm>
                    <a:prstGeom prst="rect">
                      <a:avLst/>
                    </a:prstGeom>
                    <a:noFill/>
                    <a:ln>
                      <a:noFill/>
                    </a:ln>
                  </pic:spPr>
                </pic:pic>
              </a:graphicData>
            </a:graphic>
          </wp:inline>
        </w:drawing>
      </w:r>
    </w:p>
    <w:p w14:paraId="6EFE4464" w14:textId="77777777" w:rsidR="0029536F" w:rsidRDefault="0029536F" w:rsidP="00D1223E">
      <w:pPr>
        <w:pStyle w:val="ENG-Figure"/>
      </w:pPr>
      <w:bookmarkStart w:id="150" w:name="_Toc241944326"/>
      <w:r>
        <w:rPr>
          <w:rFonts w:hint="cs"/>
          <w:cs/>
        </w:rPr>
        <w:t xml:space="preserve">การจัดกลุ่มของ </w:t>
      </w:r>
      <w:r>
        <w:t>Girder</w:t>
      </w:r>
      <w:bookmarkEnd w:id="150"/>
    </w:p>
    <w:p w14:paraId="2B92B4BA" w14:textId="77777777" w:rsidR="00E472DE" w:rsidRDefault="00166D79">
      <w:pPr>
        <w:keepNext/>
        <w:spacing w:before="240"/>
        <w:jc w:val="center"/>
      </w:pPr>
      <w:r w:rsidRPr="00AF7111">
        <w:rPr>
          <w:noProof/>
          <w:cs/>
          <w:lang w:bidi="th-TH"/>
        </w:rPr>
        <w:drawing>
          <wp:inline distT="0" distB="0" distL="0" distR="0" wp14:anchorId="4E63C59C" wp14:editId="4A2E47E4">
            <wp:extent cx="5226580" cy="2663873"/>
            <wp:effectExtent l="0" t="0" r="0" b="0"/>
            <wp:docPr id="210936867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68678" name=""/>
                    <pic:cNvPicPr/>
                  </pic:nvPicPr>
                  <pic:blipFill>
                    <a:blip r:embed="rId37"/>
                    <a:stretch>
                      <a:fillRect/>
                    </a:stretch>
                  </pic:blipFill>
                  <pic:spPr>
                    <a:xfrm>
                      <a:off x="0" y="0"/>
                      <a:ext cx="5245003" cy="2673263"/>
                    </a:xfrm>
                    <a:prstGeom prst="rect">
                      <a:avLst/>
                    </a:prstGeom>
                  </pic:spPr>
                </pic:pic>
              </a:graphicData>
            </a:graphic>
          </wp:inline>
        </w:drawing>
      </w:r>
    </w:p>
    <w:p w14:paraId="362C1BE9" w14:textId="77777777" w:rsidR="0029536F" w:rsidRDefault="0029536F" w:rsidP="00D1223E">
      <w:pPr>
        <w:pStyle w:val="ENG-Figure"/>
      </w:pPr>
      <w:bookmarkStart w:id="151" w:name="_Toc241944327"/>
      <w:r>
        <w:rPr>
          <w:rFonts w:hint="cs"/>
          <w:cs/>
        </w:rPr>
        <w:t xml:space="preserve">การจัดกลุ่มของ </w:t>
      </w:r>
      <w:r w:rsidR="00AF7111">
        <w:t xml:space="preserve">Lower </w:t>
      </w:r>
      <w:r>
        <w:t>Pier Cap</w:t>
      </w:r>
      <w:bookmarkEnd w:id="151"/>
    </w:p>
    <w:p w14:paraId="55379967" w14:textId="77777777" w:rsidR="00E472DE" w:rsidRDefault="00166D79">
      <w:pPr>
        <w:keepNext/>
        <w:spacing w:before="240"/>
        <w:jc w:val="center"/>
      </w:pPr>
      <w:r w:rsidRPr="00AF7111">
        <w:rPr>
          <w:noProof/>
          <w:lang w:bidi="th-TH"/>
        </w:rPr>
        <w:drawing>
          <wp:inline distT="0" distB="0" distL="0" distR="0" wp14:anchorId="7A23564E" wp14:editId="4A92C83C">
            <wp:extent cx="4999026" cy="2753450"/>
            <wp:effectExtent l="0" t="0" r="0" b="0"/>
            <wp:docPr id="118744911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49117" name=""/>
                    <pic:cNvPicPr/>
                  </pic:nvPicPr>
                  <pic:blipFill>
                    <a:blip r:embed="rId38"/>
                    <a:stretch>
                      <a:fillRect/>
                    </a:stretch>
                  </pic:blipFill>
                  <pic:spPr>
                    <a:xfrm>
                      <a:off x="0" y="0"/>
                      <a:ext cx="5014953" cy="2762223"/>
                    </a:xfrm>
                    <a:prstGeom prst="rect">
                      <a:avLst/>
                    </a:prstGeom>
                  </pic:spPr>
                </pic:pic>
              </a:graphicData>
            </a:graphic>
          </wp:inline>
        </w:drawing>
      </w:r>
    </w:p>
    <w:p w14:paraId="5104E380" w14:textId="77777777" w:rsidR="00AF7111" w:rsidRDefault="00AF7111" w:rsidP="00D1223E">
      <w:pPr>
        <w:pStyle w:val="ENG-Figure"/>
      </w:pPr>
      <w:bookmarkStart w:id="152" w:name="_Toc241944328"/>
      <w:r>
        <w:rPr>
          <w:rFonts w:hint="cs"/>
          <w:cs/>
        </w:rPr>
        <w:t xml:space="preserve">การจัดกลุ่มของ </w:t>
      </w:r>
      <w:r>
        <w:t>Upper Pier Cap</w:t>
      </w:r>
      <w:bookmarkEnd w:id="152"/>
    </w:p>
    <w:p w14:paraId="43989298" w14:textId="77777777" w:rsidR="00E472DE" w:rsidRDefault="00166D79">
      <w:pPr>
        <w:keepNext/>
        <w:spacing w:before="240"/>
        <w:jc w:val="center"/>
      </w:pPr>
      <w:r w:rsidRPr="00D1223E">
        <w:rPr>
          <w:noProof/>
          <w:lang w:bidi="th-TH"/>
        </w:rPr>
        <w:drawing>
          <wp:inline distT="0" distB="0" distL="0" distR="0" wp14:anchorId="1353333B" wp14:editId="4E25E327">
            <wp:extent cx="4518429" cy="2885704"/>
            <wp:effectExtent l="0" t="0" r="0" b="0"/>
            <wp:docPr id="11903077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07734" name=""/>
                    <pic:cNvPicPr/>
                  </pic:nvPicPr>
                  <pic:blipFill>
                    <a:blip r:embed="rId39"/>
                    <a:stretch>
                      <a:fillRect/>
                    </a:stretch>
                  </pic:blipFill>
                  <pic:spPr>
                    <a:xfrm>
                      <a:off x="0" y="0"/>
                      <a:ext cx="4521649" cy="2887760"/>
                    </a:xfrm>
                    <a:prstGeom prst="rect">
                      <a:avLst/>
                    </a:prstGeom>
                  </pic:spPr>
                </pic:pic>
              </a:graphicData>
            </a:graphic>
          </wp:inline>
        </w:drawing>
      </w:r>
    </w:p>
    <w:p w14:paraId="4F3CBD0A" w14:textId="77777777" w:rsidR="0029536F" w:rsidRDefault="0029536F" w:rsidP="00D1223E">
      <w:pPr>
        <w:pStyle w:val="ENG-Figure"/>
      </w:pPr>
      <w:bookmarkStart w:id="153" w:name="_Toc241944329"/>
      <w:r>
        <w:rPr>
          <w:rFonts w:hint="cs"/>
          <w:cs/>
        </w:rPr>
        <w:t xml:space="preserve">การจัดกลุ่มของ </w:t>
      </w:r>
      <w:r>
        <w:t>Diaphragm</w:t>
      </w:r>
      <w:bookmarkEnd w:id="153"/>
    </w:p>
    <w:p w14:paraId="682D1115" w14:textId="77777777" w:rsidR="00E472DE" w:rsidRDefault="00166D79">
      <w:pPr>
        <w:keepNext/>
        <w:spacing w:before="240"/>
        <w:jc w:val="center"/>
      </w:pPr>
      <w:r w:rsidRPr="00D1223E">
        <w:rPr>
          <w:noProof/>
          <w:lang w:bidi="th-TH"/>
        </w:rPr>
        <w:drawing>
          <wp:inline distT="0" distB="0" distL="0" distR="0" wp14:anchorId="348D02BF" wp14:editId="235E1287">
            <wp:extent cx="4479408" cy="2790701"/>
            <wp:effectExtent l="0" t="0" r="0" b="0"/>
            <wp:docPr id="105762782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27828" name=""/>
                    <pic:cNvPicPr/>
                  </pic:nvPicPr>
                  <pic:blipFill>
                    <a:blip r:embed="rId40"/>
                    <a:stretch>
                      <a:fillRect/>
                    </a:stretch>
                  </pic:blipFill>
                  <pic:spPr>
                    <a:xfrm>
                      <a:off x="0" y="0"/>
                      <a:ext cx="4486209" cy="2794938"/>
                    </a:xfrm>
                    <a:prstGeom prst="rect">
                      <a:avLst/>
                    </a:prstGeom>
                  </pic:spPr>
                </pic:pic>
              </a:graphicData>
            </a:graphic>
          </wp:inline>
        </w:drawing>
      </w:r>
    </w:p>
    <w:p w14:paraId="23F5346A" w14:textId="77777777" w:rsidR="0029536F" w:rsidRDefault="0029536F" w:rsidP="00D1223E">
      <w:pPr>
        <w:pStyle w:val="ENG-Figure"/>
      </w:pPr>
      <w:bookmarkStart w:id="154" w:name="_Toc241944330"/>
      <w:r>
        <w:rPr>
          <w:rFonts w:hint="cs"/>
          <w:cs/>
        </w:rPr>
        <w:t xml:space="preserve">การจับระนาบ </w:t>
      </w:r>
      <w:r>
        <w:t>Deck</w:t>
      </w:r>
      <w:r w:rsidR="000853D6">
        <w:t xml:space="preserve"> Soffit</w:t>
      </w:r>
      <w:bookmarkEnd w:id="154"/>
    </w:p>
    <w:p w14:paraId="10E87B8F" w14:textId="77777777" w:rsidR="00E472DE" w:rsidRDefault="00166D79">
      <w:pPr>
        <w:keepNext/>
        <w:spacing w:before="240"/>
        <w:jc w:val="center"/>
      </w:pPr>
      <w:r w:rsidRPr="00D1223E">
        <w:rPr>
          <w:noProof/>
          <w:lang w:bidi="th-TH"/>
        </w:rPr>
        <w:drawing>
          <wp:inline distT="0" distB="0" distL="0" distR="0" wp14:anchorId="59F75CF9" wp14:editId="7D0A115C">
            <wp:extent cx="4519559" cy="2980706"/>
            <wp:effectExtent l="0" t="0" r="0" b="0"/>
            <wp:docPr id="70728640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86403" name=""/>
                    <pic:cNvPicPr/>
                  </pic:nvPicPr>
                  <pic:blipFill>
                    <a:blip r:embed="rId41"/>
                    <a:stretch>
                      <a:fillRect/>
                    </a:stretch>
                  </pic:blipFill>
                  <pic:spPr>
                    <a:xfrm>
                      <a:off x="0" y="0"/>
                      <a:ext cx="4526898" cy="2985546"/>
                    </a:xfrm>
                    <a:prstGeom prst="rect">
                      <a:avLst/>
                    </a:prstGeom>
                  </pic:spPr>
                </pic:pic>
              </a:graphicData>
            </a:graphic>
          </wp:inline>
        </w:drawing>
      </w:r>
    </w:p>
    <w:p w14:paraId="41D8E781" w14:textId="77777777" w:rsidR="000853D6" w:rsidRDefault="000853D6" w:rsidP="00D1223E">
      <w:pPr>
        <w:pStyle w:val="ENG-Figure"/>
      </w:pPr>
      <w:bookmarkStart w:id="155" w:name="_Toc241944331"/>
      <w:r>
        <w:rPr>
          <w:rFonts w:hint="cs"/>
          <w:cs/>
        </w:rPr>
        <w:t xml:space="preserve">การจับระนาบ </w:t>
      </w:r>
      <w:r>
        <w:t>Deck Surface</w:t>
      </w:r>
      <w:bookmarkEnd w:id="155"/>
    </w:p>
    <w:p w14:paraId="39360F70" w14:textId="77777777" w:rsidR="00E472DE" w:rsidRDefault="00166D79">
      <w:pPr>
        <w:keepNext/>
        <w:spacing w:before="240"/>
        <w:jc w:val="center"/>
      </w:pPr>
      <w:r w:rsidRPr="00D1223E">
        <w:rPr>
          <w:noProof/>
          <w:lang w:bidi="th-TH"/>
        </w:rPr>
        <w:drawing>
          <wp:inline distT="0" distB="0" distL="0" distR="0" wp14:anchorId="490CE627" wp14:editId="44C82612">
            <wp:extent cx="4557630" cy="2933205"/>
            <wp:effectExtent l="0" t="0" r="0" b="0"/>
            <wp:docPr id="100407445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4451" name=""/>
                    <pic:cNvPicPr/>
                  </pic:nvPicPr>
                  <pic:blipFill>
                    <a:blip r:embed="rId42"/>
                    <a:stretch>
                      <a:fillRect/>
                    </a:stretch>
                  </pic:blipFill>
                  <pic:spPr>
                    <a:xfrm>
                      <a:off x="0" y="0"/>
                      <a:ext cx="4566471" cy="2938895"/>
                    </a:xfrm>
                    <a:prstGeom prst="rect">
                      <a:avLst/>
                    </a:prstGeom>
                  </pic:spPr>
                </pic:pic>
              </a:graphicData>
            </a:graphic>
          </wp:inline>
        </w:drawing>
      </w:r>
    </w:p>
    <w:p w14:paraId="69FB11C7" w14:textId="77777777" w:rsidR="0029536F" w:rsidRDefault="0029536F" w:rsidP="00D1223E">
      <w:pPr>
        <w:pStyle w:val="ENG-Figure"/>
      </w:pPr>
      <w:bookmarkStart w:id="156" w:name="_Toc241944332"/>
      <w:r>
        <w:rPr>
          <w:rFonts w:hint="cs"/>
          <w:cs/>
        </w:rPr>
        <w:t>อง</w:t>
      </w:r>
      <w:r w:rsidR="009C41CA">
        <w:rPr>
          <w:rFonts w:hint="cs"/>
          <w:cs/>
        </w:rPr>
        <w:t>ค์ประกอบ</w:t>
      </w:r>
      <w:r>
        <w:rPr>
          <w:rFonts w:hint="cs"/>
          <w:cs/>
        </w:rPr>
        <w:t>อื่น ๆ (</w:t>
      </w:r>
      <w:r>
        <w:t>Others</w:t>
      </w:r>
      <w:r>
        <w:rPr>
          <w:rFonts w:hint="cs"/>
          <w:cs/>
        </w:rPr>
        <w:t>)</w:t>
      </w:r>
      <w:bookmarkEnd w:id="156"/>
    </w:p>
    <w:p w14:paraId="5FE5F42E" w14:textId="77777777" w:rsidR="00096582" w:rsidRPr="00096582" w:rsidRDefault="00096582" w:rsidP="00CB1094">
      <w:pPr>
        <w:pStyle w:val="ENG-H2"/>
      </w:pPr>
      <w:bookmarkStart w:id="157" w:name="_Toc241944276"/>
      <w:r>
        <w:rPr>
          <w:rFonts w:hint="cs"/>
          <w:cs/>
        </w:rPr>
        <w:t>ผลการ</w:t>
      </w:r>
      <w:r w:rsidRPr="00F06DC3">
        <w:rPr>
          <w:cs/>
        </w:rPr>
        <w:t>ปรับพื้นผิว (</w:t>
      </w:r>
      <w:r w:rsidRPr="00F06DC3">
        <w:t xml:space="preserve">mesh) </w:t>
      </w:r>
      <w:r w:rsidRPr="00F06DC3">
        <w:rPr>
          <w:cs/>
        </w:rPr>
        <w:t>และตรวจจับระนาบของข้อมูลพอยต์คลาวด</w:t>
      </w:r>
      <w:r>
        <w:rPr>
          <w:rFonts w:hint="cs"/>
          <w:cs/>
        </w:rPr>
        <w:t>์</w:t>
      </w:r>
      <w:bookmarkEnd w:id="157"/>
    </w:p>
    <w:p w14:paraId="13D57057" w14:textId="77777777" w:rsidR="00096582" w:rsidRDefault="00096582" w:rsidP="00096582">
      <w:pPr>
        <w:spacing w:after="120"/>
        <w:ind w:firstLine="720"/>
        <w:jc w:val="thaiDistribute"/>
        <w:rPr>
          <w:cs/>
          <w:lang w:bidi="th-TH"/>
        </w:rPr>
      </w:pPr>
      <w:r>
        <w:rPr>
          <w:rFonts w:hint="cs"/>
          <w:cs/>
          <w:lang w:bidi="th-TH"/>
        </w:rPr>
        <w:t>จากการ</w:t>
      </w:r>
      <w:r w:rsidRPr="00096582">
        <w:rPr>
          <w:cs/>
          <w:lang w:bidi="th-TH"/>
        </w:rPr>
        <w:t>ปรับพื้นผิว (</w:t>
      </w:r>
      <w:r w:rsidRPr="00096582">
        <w:t xml:space="preserve">mesh) </w:t>
      </w:r>
      <w:r w:rsidRPr="00096582">
        <w:rPr>
          <w:cs/>
          <w:lang w:bidi="th-TH"/>
        </w:rPr>
        <w:t>และตรวจจับระนาบของข้อมูลพอยต์คลาวด์</w:t>
      </w:r>
      <w:r>
        <w:rPr>
          <w:rFonts w:hint="cs"/>
          <w:cs/>
          <w:lang w:bidi="th-TH"/>
        </w:rPr>
        <w:t xml:space="preserve"> จะได้</w:t>
      </w:r>
      <w:r w:rsidRPr="00096582">
        <w:rPr>
          <w:cs/>
          <w:lang w:bidi="th-TH"/>
        </w:rPr>
        <w:t>ภาพถ่ายออร์โธกราฟิกความละเอียดสูง (4096</w:t>
      </w:r>
      <w:r w:rsidRPr="00096582">
        <w:t>×</w:t>
      </w:r>
      <w:r w:rsidRPr="00096582">
        <w:rPr>
          <w:cs/>
          <w:lang w:bidi="th-TH"/>
        </w:rPr>
        <w:t xml:space="preserve">4096 </w:t>
      </w:r>
      <w:r w:rsidRPr="00096582">
        <w:t xml:space="preserve">pixels) </w:t>
      </w:r>
      <w:r w:rsidR="000853D6">
        <w:rPr>
          <w:rFonts w:hint="cs"/>
          <w:cs/>
          <w:lang w:bidi="th-TH"/>
        </w:rPr>
        <w:t>โดยจะทำการยกตัวอย่างผลลัพธ์ที่ได้จากการดำเนินการดังต่อไปนี้</w:t>
      </w:r>
    </w:p>
    <w:p w14:paraId="7E437518" w14:textId="77777777" w:rsidR="00E472DE" w:rsidRDefault="00166D79">
      <w:pPr>
        <w:keepNext/>
        <w:spacing w:before="240"/>
        <w:jc w:val="center"/>
      </w:pPr>
      <w:r>
        <w:rPr>
          <w:noProof/>
        </w:rPr>
        <w:drawing>
          <wp:inline distT="0" distB="0" distL="0" distR="0" wp14:anchorId="1308D2BF" wp14:editId="54899D76">
            <wp:extent cx="4456430" cy="2638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56430" cy="2638425"/>
                    </a:xfrm>
                    <a:prstGeom prst="rect">
                      <a:avLst/>
                    </a:prstGeom>
                    <a:noFill/>
                    <a:ln>
                      <a:noFill/>
                    </a:ln>
                  </pic:spPr>
                </pic:pic>
              </a:graphicData>
            </a:graphic>
          </wp:inline>
        </w:drawing>
      </w:r>
    </w:p>
    <w:p w14:paraId="7CF02276" w14:textId="77777777" w:rsidR="000853D6" w:rsidRDefault="000853D6" w:rsidP="00685D91">
      <w:pPr>
        <w:pStyle w:val="ENG-Figure"/>
      </w:pPr>
      <w:bookmarkStart w:id="158" w:name="_Toc241944333"/>
      <w:r>
        <w:t xml:space="preserve">Pier-01 </w:t>
      </w:r>
      <w:r>
        <w:rPr>
          <w:rFonts w:hint="cs"/>
          <w:cs/>
        </w:rPr>
        <w:t xml:space="preserve">หลังทำการ </w:t>
      </w:r>
      <w:r>
        <w:t xml:space="preserve">mesh </w:t>
      </w:r>
      <w:r>
        <w:rPr>
          <w:rFonts w:hint="cs"/>
          <w:cs/>
        </w:rPr>
        <w:t>(1)</w:t>
      </w:r>
      <w:bookmarkEnd w:id="158"/>
    </w:p>
    <w:p w14:paraId="2366F5BD" w14:textId="77777777" w:rsidR="00E472DE" w:rsidRDefault="00166D79">
      <w:pPr>
        <w:keepNext/>
        <w:spacing w:before="240"/>
        <w:jc w:val="center"/>
      </w:pPr>
      <w:r>
        <w:rPr>
          <w:noProof/>
        </w:rPr>
        <w:drawing>
          <wp:inline distT="0" distB="0" distL="0" distR="0" wp14:anchorId="3E6A9AEC" wp14:editId="1AC62E85">
            <wp:extent cx="4458335" cy="26384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58335" cy="2638425"/>
                    </a:xfrm>
                    <a:prstGeom prst="rect">
                      <a:avLst/>
                    </a:prstGeom>
                    <a:noFill/>
                    <a:ln>
                      <a:noFill/>
                    </a:ln>
                  </pic:spPr>
                </pic:pic>
              </a:graphicData>
            </a:graphic>
          </wp:inline>
        </w:drawing>
      </w:r>
    </w:p>
    <w:p w14:paraId="3FEE2AA7" w14:textId="77777777" w:rsidR="00685D91" w:rsidRDefault="000853D6" w:rsidP="00685D91">
      <w:pPr>
        <w:pStyle w:val="ENG-Figure"/>
      </w:pPr>
      <w:bookmarkStart w:id="159" w:name="_Toc241944334"/>
      <w:r>
        <w:t xml:space="preserve">Pier-01 </w:t>
      </w:r>
      <w:r w:rsidRPr="000853D6">
        <w:rPr>
          <w:cs/>
        </w:rPr>
        <w:t xml:space="preserve">หลังทำการ </w:t>
      </w:r>
      <w:r w:rsidRPr="000853D6">
        <w:t xml:space="preserve">mesh </w:t>
      </w:r>
      <w:r>
        <w:t>(2)</w:t>
      </w:r>
      <w:bookmarkEnd w:id="159"/>
    </w:p>
    <w:p w14:paraId="2EE71E16" w14:textId="77777777" w:rsidR="00E472DE" w:rsidRDefault="00166D79">
      <w:pPr>
        <w:keepNext/>
        <w:spacing w:before="240"/>
        <w:jc w:val="center"/>
      </w:pPr>
      <w:r>
        <w:rPr>
          <w:noProof/>
        </w:rPr>
        <w:drawing>
          <wp:inline distT="0" distB="0" distL="0" distR="0" wp14:anchorId="3FF3758A" wp14:editId="79F10513">
            <wp:extent cx="3056890" cy="3056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56890" cy="3056890"/>
                    </a:xfrm>
                    <a:prstGeom prst="rect">
                      <a:avLst/>
                    </a:prstGeom>
                    <a:noFill/>
                    <a:ln>
                      <a:noFill/>
                    </a:ln>
                  </pic:spPr>
                </pic:pic>
              </a:graphicData>
            </a:graphic>
          </wp:inline>
        </w:drawing>
      </w:r>
    </w:p>
    <w:p w14:paraId="737A0E87" w14:textId="77777777" w:rsidR="000853D6" w:rsidRDefault="00685D91" w:rsidP="00685D91">
      <w:pPr>
        <w:pStyle w:val="ENG-Figure"/>
      </w:pPr>
      <w:bookmarkStart w:id="160" w:name="_Toc241944335"/>
      <w:r w:rsidRPr="00685D91">
        <w:rPr>
          <w:cs/>
        </w:rPr>
        <w:t xml:space="preserve">การจับระนาบ </w:t>
      </w:r>
      <w:r w:rsidRPr="00685D91">
        <w:t>Pier-</w:t>
      </w:r>
      <w:r w:rsidRPr="00685D91">
        <w:rPr>
          <w:cs/>
        </w:rPr>
        <w:t>01 ด้านที่ 1</w:t>
      </w:r>
      <w:bookmarkEnd w:id="160"/>
    </w:p>
    <w:p w14:paraId="2C8C3766" w14:textId="77777777" w:rsidR="00E472DE" w:rsidRDefault="00166D79">
      <w:pPr>
        <w:keepNext/>
        <w:spacing w:before="240"/>
        <w:jc w:val="center"/>
      </w:pPr>
      <w:r>
        <w:rPr>
          <w:noProof/>
        </w:rPr>
        <w:drawing>
          <wp:inline distT="0" distB="0" distL="0" distR="0" wp14:anchorId="2E5C90DB" wp14:editId="302DEB37">
            <wp:extent cx="3138805" cy="3138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38805" cy="3138805"/>
                    </a:xfrm>
                    <a:prstGeom prst="rect">
                      <a:avLst/>
                    </a:prstGeom>
                    <a:noFill/>
                    <a:ln>
                      <a:noFill/>
                    </a:ln>
                  </pic:spPr>
                </pic:pic>
              </a:graphicData>
            </a:graphic>
          </wp:inline>
        </w:drawing>
      </w:r>
    </w:p>
    <w:p w14:paraId="1A35FC54" w14:textId="77777777" w:rsidR="00685D91" w:rsidRDefault="000853D6" w:rsidP="00685D91">
      <w:pPr>
        <w:pStyle w:val="ENG-Figure"/>
        <w:rPr>
          <w:cs/>
        </w:rPr>
      </w:pPr>
      <w:bookmarkStart w:id="161" w:name="_Toc241944336"/>
      <w:r>
        <w:rPr>
          <w:rFonts w:hint="cs"/>
          <w:cs/>
        </w:rPr>
        <w:t xml:space="preserve">การจับระนาบ </w:t>
      </w:r>
      <w:r>
        <w:t xml:space="preserve">Pier-01 </w:t>
      </w:r>
      <w:r>
        <w:rPr>
          <w:rFonts w:hint="cs"/>
          <w:cs/>
        </w:rPr>
        <w:t xml:space="preserve">ด้านที่ </w:t>
      </w:r>
      <w:r w:rsidR="00685D91">
        <w:rPr>
          <w:rFonts w:hint="cs"/>
          <w:cs/>
        </w:rPr>
        <w:t>2</w:t>
      </w:r>
      <w:bookmarkEnd w:id="161"/>
    </w:p>
    <w:p w14:paraId="241DE5CE" w14:textId="77777777" w:rsidR="00E472DE" w:rsidRDefault="00166D79">
      <w:pPr>
        <w:keepNext/>
        <w:spacing w:before="240"/>
        <w:jc w:val="center"/>
      </w:pPr>
      <w:r>
        <w:rPr>
          <w:noProof/>
        </w:rPr>
        <w:drawing>
          <wp:inline distT="0" distB="0" distL="0" distR="0" wp14:anchorId="6CA565A9" wp14:editId="2039E594">
            <wp:extent cx="3002507" cy="3002507"/>
            <wp:effectExtent l="0" t="0" r="0" b="0"/>
            <wp:docPr id="4810946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02507" cy="3002507"/>
                    </a:xfrm>
                    <a:prstGeom prst="rect">
                      <a:avLst/>
                    </a:prstGeom>
                    <a:noFill/>
                    <a:ln>
                      <a:noFill/>
                    </a:ln>
                  </pic:spPr>
                </pic:pic>
              </a:graphicData>
            </a:graphic>
          </wp:inline>
        </w:drawing>
      </w:r>
    </w:p>
    <w:p w14:paraId="2A05C7A9" w14:textId="77777777" w:rsidR="000853D6" w:rsidRDefault="00685D91" w:rsidP="00685D91">
      <w:pPr>
        <w:pStyle w:val="ENG-Figure"/>
        <w:rPr>
          <w:cs/>
        </w:rPr>
      </w:pPr>
      <w:bookmarkStart w:id="162" w:name="_Toc241944337"/>
      <w:r>
        <w:rPr>
          <w:rFonts w:hint="cs"/>
          <w:cs/>
        </w:rPr>
        <w:t xml:space="preserve">การจับระนาบ </w:t>
      </w:r>
      <w:r>
        <w:t xml:space="preserve">Pier-01 </w:t>
      </w:r>
      <w:r>
        <w:rPr>
          <w:rFonts w:hint="cs"/>
          <w:cs/>
        </w:rPr>
        <w:t>ด้านที่ 3</w:t>
      </w:r>
      <w:bookmarkStart w:id="163" w:name="_Toc225709562"/>
      <w:bookmarkEnd w:id="162"/>
      <w:bookmarkEnd w:id="163"/>
    </w:p>
    <w:p w14:paraId="3AC95E3C" w14:textId="77777777" w:rsidR="00E472DE" w:rsidRDefault="00166D79">
      <w:pPr>
        <w:keepNext/>
        <w:spacing w:before="240"/>
        <w:jc w:val="center"/>
      </w:pPr>
      <w:r>
        <w:rPr>
          <w:noProof/>
        </w:rPr>
        <w:drawing>
          <wp:inline distT="0" distB="0" distL="0" distR="0" wp14:anchorId="682928DE" wp14:editId="0E11BF24">
            <wp:extent cx="3111500" cy="311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11500" cy="3111500"/>
                    </a:xfrm>
                    <a:prstGeom prst="rect">
                      <a:avLst/>
                    </a:prstGeom>
                    <a:noFill/>
                    <a:ln>
                      <a:noFill/>
                    </a:ln>
                  </pic:spPr>
                </pic:pic>
              </a:graphicData>
            </a:graphic>
          </wp:inline>
        </w:drawing>
      </w:r>
    </w:p>
    <w:p w14:paraId="5A30F458" w14:textId="77777777" w:rsidR="009E34D4" w:rsidRPr="00685D91" w:rsidRDefault="00685D91" w:rsidP="00685D91">
      <w:pPr>
        <w:pStyle w:val="ENG-Figure"/>
        <w:rPr>
          <w:cs/>
        </w:rPr>
      </w:pPr>
      <w:bookmarkStart w:id="164" w:name="_Toc241944338"/>
      <w:r w:rsidRPr="00685D91">
        <w:rPr>
          <w:rFonts w:hint="cs"/>
          <w:cs/>
        </w:rPr>
        <w:t xml:space="preserve">การจับระนาบ </w:t>
      </w:r>
      <w:r w:rsidRPr="00685D91">
        <w:t xml:space="preserve">Pier-01 </w:t>
      </w:r>
      <w:r w:rsidRPr="00685D91">
        <w:rPr>
          <w:rFonts w:hint="cs"/>
          <w:cs/>
        </w:rPr>
        <w:t>ด้านที่ 4</w:t>
      </w:r>
      <w:bookmarkEnd w:id="164"/>
    </w:p>
    <w:p w14:paraId="231AB7ED" w14:textId="77777777" w:rsidR="00E472DE" w:rsidRDefault="00166D79">
      <w:pPr>
        <w:keepNext/>
        <w:spacing w:before="240"/>
        <w:jc w:val="center"/>
      </w:pPr>
      <w:r>
        <w:rPr>
          <w:noProof/>
        </w:rPr>
        <w:drawing>
          <wp:inline distT="0" distB="0" distL="0" distR="0" wp14:anchorId="59DE9088" wp14:editId="4A5BA40C">
            <wp:extent cx="2968625" cy="2968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68625" cy="2968625"/>
                    </a:xfrm>
                    <a:prstGeom prst="rect">
                      <a:avLst/>
                    </a:prstGeom>
                    <a:noFill/>
                    <a:ln>
                      <a:noFill/>
                    </a:ln>
                  </pic:spPr>
                </pic:pic>
              </a:graphicData>
            </a:graphic>
          </wp:inline>
        </w:drawing>
      </w:r>
    </w:p>
    <w:p w14:paraId="530EBE69" w14:textId="77777777" w:rsidR="00C722DF" w:rsidRPr="00C722DF" w:rsidRDefault="00685D91" w:rsidP="00C722DF">
      <w:pPr>
        <w:pStyle w:val="ENG-Figure"/>
        <w:rPr>
          <w:noProof/>
        </w:rPr>
      </w:pPr>
      <w:bookmarkStart w:id="165" w:name="_Toc241944339"/>
      <w:r>
        <w:rPr>
          <w:rFonts w:hint="cs"/>
          <w:noProof/>
          <w:cs/>
        </w:rPr>
        <w:t xml:space="preserve">การจับระนาบ </w:t>
      </w:r>
      <w:r>
        <w:rPr>
          <w:noProof/>
        </w:rPr>
        <w:t xml:space="preserve">Pier-04 </w:t>
      </w:r>
      <w:r>
        <w:rPr>
          <w:rFonts w:hint="cs"/>
          <w:noProof/>
          <w:cs/>
        </w:rPr>
        <w:t>ด้านที่ 1</w:t>
      </w:r>
      <w:bookmarkStart w:id="166" w:name="_Toc225709565"/>
      <w:bookmarkEnd w:id="165"/>
      <w:bookmarkEnd w:id="166"/>
    </w:p>
    <w:p w14:paraId="77ABAEA3" w14:textId="77777777" w:rsidR="00E472DE" w:rsidRDefault="00166D79">
      <w:pPr>
        <w:keepNext/>
        <w:spacing w:before="240"/>
        <w:jc w:val="center"/>
      </w:pPr>
      <w:r>
        <w:rPr>
          <w:noProof/>
        </w:rPr>
        <w:drawing>
          <wp:inline distT="0" distB="0" distL="0" distR="0" wp14:anchorId="38B136C1" wp14:editId="018E4E27">
            <wp:extent cx="2921000" cy="2921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21000" cy="2921000"/>
                    </a:xfrm>
                    <a:prstGeom prst="rect">
                      <a:avLst/>
                    </a:prstGeom>
                    <a:noFill/>
                    <a:ln>
                      <a:noFill/>
                    </a:ln>
                  </pic:spPr>
                </pic:pic>
              </a:graphicData>
            </a:graphic>
          </wp:inline>
        </w:drawing>
      </w:r>
    </w:p>
    <w:p w14:paraId="1057A405" w14:textId="77777777" w:rsidR="00C722DF" w:rsidRDefault="00C722DF" w:rsidP="00C722DF">
      <w:pPr>
        <w:pStyle w:val="ENG-Figure"/>
        <w:rPr>
          <w:noProof/>
          <w:cs/>
        </w:rPr>
      </w:pPr>
      <w:bookmarkStart w:id="167" w:name="_Toc241944340"/>
      <w:r>
        <w:rPr>
          <w:rFonts w:hint="cs"/>
          <w:noProof/>
          <w:cs/>
        </w:rPr>
        <w:t xml:space="preserve">การจับระนาบ </w:t>
      </w:r>
      <w:r>
        <w:rPr>
          <w:noProof/>
        </w:rPr>
        <w:t xml:space="preserve">Pier-04 </w:t>
      </w:r>
      <w:r>
        <w:rPr>
          <w:rFonts w:hint="cs"/>
          <w:noProof/>
          <w:cs/>
        </w:rPr>
        <w:t>ด้านที่ 2</w:t>
      </w:r>
      <w:bookmarkEnd w:id="167"/>
    </w:p>
    <w:p w14:paraId="0D3C1096" w14:textId="77777777" w:rsidR="00E472DE" w:rsidRDefault="00166D79">
      <w:pPr>
        <w:keepNext/>
        <w:spacing w:before="240"/>
        <w:jc w:val="center"/>
      </w:pPr>
      <w:r>
        <w:rPr>
          <w:noProof/>
        </w:rPr>
        <w:drawing>
          <wp:inline distT="0" distB="0" distL="0" distR="0" wp14:anchorId="4B58DEF2" wp14:editId="2B6DCD46">
            <wp:extent cx="3104410" cy="31044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04410" cy="3104410"/>
                    </a:xfrm>
                    <a:prstGeom prst="rect">
                      <a:avLst/>
                    </a:prstGeom>
                    <a:noFill/>
                    <a:ln>
                      <a:noFill/>
                    </a:ln>
                  </pic:spPr>
                </pic:pic>
              </a:graphicData>
            </a:graphic>
          </wp:inline>
        </w:drawing>
      </w:r>
    </w:p>
    <w:p w14:paraId="545509E1" w14:textId="77777777" w:rsidR="00C722DF" w:rsidRPr="00C722DF" w:rsidRDefault="00C722DF" w:rsidP="00C722DF">
      <w:pPr>
        <w:pStyle w:val="ENG-Figure"/>
        <w:rPr>
          <w:noProof/>
        </w:rPr>
      </w:pPr>
      <w:bookmarkStart w:id="168" w:name="_Toc241944341"/>
      <w:r>
        <w:rPr>
          <w:rFonts w:hint="cs"/>
          <w:noProof/>
          <w:cs/>
        </w:rPr>
        <w:t xml:space="preserve">การจับระนาบ </w:t>
      </w:r>
      <w:r>
        <w:rPr>
          <w:noProof/>
        </w:rPr>
        <w:t xml:space="preserve">Pier-04 </w:t>
      </w:r>
      <w:r>
        <w:rPr>
          <w:rFonts w:hint="cs"/>
          <w:noProof/>
          <w:cs/>
        </w:rPr>
        <w:t>ด้านที่ 3</w:t>
      </w:r>
      <w:bookmarkStart w:id="169" w:name="_Toc225709568"/>
      <w:bookmarkEnd w:id="168"/>
      <w:bookmarkEnd w:id="169"/>
    </w:p>
    <w:p w14:paraId="5D68F034" w14:textId="77777777" w:rsidR="00E472DE" w:rsidRDefault="00166D79">
      <w:pPr>
        <w:keepNext/>
        <w:spacing w:before="240"/>
        <w:jc w:val="center"/>
      </w:pPr>
      <w:r>
        <w:rPr>
          <w:noProof/>
        </w:rPr>
        <w:drawing>
          <wp:inline distT="0" distB="0" distL="0" distR="0" wp14:anchorId="2E68AFD3" wp14:editId="012E10BE">
            <wp:extent cx="3084195" cy="30841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84195" cy="3084195"/>
                    </a:xfrm>
                    <a:prstGeom prst="rect">
                      <a:avLst/>
                    </a:prstGeom>
                    <a:noFill/>
                    <a:ln>
                      <a:noFill/>
                    </a:ln>
                  </pic:spPr>
                </pic:pic>
              </a:graphicData>
            </a:graphic>
          </wp:inline>
        </w:drawing>
      </w:r>
    </w:p>
    <w:p w14:paraId="1DD3D136" w14:textId="77777777" w:rsidR="00C722DF" w:rsidRDefault="00C722DF" w:rsidP="00C722DF">
      <w:pPr>
        <w:pStyle w:val="ENG-Figure"/>
        <w:rPr>
          <w:noProof/>
          <w:cs/>
        </w:rPr>
      </w:pPr>
      <w:bookmarkStart w:id="170" w:name="_Toc241944342"/>
      <w:r>
        <w:rPr>
          <w:rFonts w:hint="cs"/>
          <w:noProof/>
          <w:cs/>
        </w:rPr>
        <w:t xml:space="preserve">การจับระนาบ </w:t>
      </w:r>
      <w:r>
        <w:rPr>
          <w:noProof/>
        </w:rPr>
        <w:t xml:space="preserve">Pier-04 </w:t>
      </w:r>
      <w:r>
        <w:rPr>
          <w:rFonts w:hint="cs"/>
          <w:noProof/>
          <w:cs/>
        </w:rPr>
        <w:t>ด้านที่ 4</w:t>
      </w:r>
      <w:bookmarkEnd w:id="170"/>
    </w:p>
    <w:p w14:paraId="620DC1AF" w14:textId="77777777" w:rsidR="00E472DE" w:rsidRDefault="00166D79">
      <w:pPr>
        <w:keepNext/>
        <w:spacing w:before="240"/>
        <w:jc w:val="center"/>
      </w:pPr>
      <w:r>
        <w:rPr>
          <w:noProof/>
        </w:rPr>
        <w:drawing>
          <wp:inline distT="0" distB="0" distL="0" distR="0" wp14:anchorId="5F44E964" wp14:editId="71BA8D26">
            <wp:extent cx="6120130" cy="429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20130" cy="429260"/>
                    </a:xfrm>
                    <a:prstGeom prst="rect">
                      <a:avLst/>
                    </a:prstGeom>
                    <a:noFill/>
                    <a:ln>
                      <a:noFill/>
                    </a:ln>
                  </pic:spPr>
                </pic:pic>
              </a:graphicData>
            </a:graphic>
          </wp:inline>
        </w:drawing>
      </w:r>
    </w:p>
    <w:p w14:paraId="44CC31D6" w14:textId="77777777" w:rsidR="00C722DF" w:rsidRDefault="00C722DF" w:rsidP="00C722DF">
      <w:pPr>
        <w:pStyle w:val="ENG-Figure"/>
        <w:rPr>
          <w:noProof/>
        </w:rPr>
      </w:pPr>
      <w:bookmarkStart w:id="171" w:name="_Toc241944343"/>
      <w:r>
        <w:rPr>
          <w:rFonts w:hint="cs"/>
          <w:noProof/>
          <w:cs/>
        </w:rPr>
        <w:t xml:space="preserve">การจับระนาบ </w:t>
      </w:r>
      <w:r>
        <w:rPr>
          <w:noProof/>
        </w:rPr>
        <w:t xml:space="preserve">Girder-01 </w:t>
      </w:r>
      <w:r>
        <w:rPr>
          <w:rFonts w:hint="cs"/>
          <w:noProof/>
          <w:cs/>
        </w:rPr>
        <w:t>ผิวข้างที่ 1</w:t>
      </w:r>
      <w:bookmarkStart w:id="172" w:name="_Toc225709571"/>
      <w:bookmarkEnd w:id="171"/>
      <w:bookmarkEnd w:id="172"/>
    </w:p>
    <w:p w14:paraId="68A0C1B8" w14:textId="77777777" w:rsidR="00E472DE" w:rsidRDefault="00166D79">
      <w:pPr>
        <w:keepNext/>
        <w:spacing w:before="240"/>
        <w:jc w:val="center"/>
      </w:pPr>
      <w:r>
        <w:rPr>
          <w:noProof/>
        </w:rPr>
        <w:drawing>
          <wp:inline distT="0" distB="0" distL="0" distR="0" wp14:anchorId="57850224" wp14:editId="4C1D6087">
            <wp:extent cx="6120130" cy="429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79555" cy="433539"/>
                    </a:xfrm>
                    <a:prstGeom prst="rect">
                      <a:avLst/>
                    </a:prstGeom>
                    <a:noFill/>
                    <a:ln>
                      <a:noFill/>
                    </a:ln>
                  </pic:spPr>
                </pic:pic>
              </a:graphicData>
            </a:graphic>
          </wp:inline>
        </w:drawing>
      </w:r>
    </w:p>
    <w:p w14:paraId="7A34AE05" w14:textId="77777777" w:rsidR="00C722DF" w:rsidRDefault="00C722DF" w:rsidP="00C722DF">
      <w:pPr>
        <w:pStyle w:val="ENG-Figure"/>
        <w:rPr>
          <w:noProof/>
        </w:rPr>
      </w:pPr>
      <w:bookmarkStart w:id="173" w:name="_Toc241944344"/>
      <w:r>
        <w:rPr>
          <w:rFonts w:hint="cs"/>
          <w:noProof/>
          <w:cs/>
        </w:rPr>
        <w:t xml:space="preserve">การจับระนาบ </w:t>
      </w:r>
      <w:r>
        <w:rPr>
          <w:noProof/>
        </w:rPr>
        <w:t>Girder-0</w:t>
      </w:r>
      <w:r>
        <w:rPr>
          <w:rFonts w:hint="cs"/>
          <w:noProof/>
          <w:cs/>
        </w:rPr>
        <w:t>1</w:t>
      </w:r>
      <w:r>
        <w:rPr>
          <w:noProof/>
        </w:rPr>
        <w:t xml:space="preserve"> </w:t>
      </w:r>
      <w:r>
        <w:rPr>
          <w:rFonts w:hint="cs"/>
          <w:noProof/>
          <w:cs/>
        </w:rPr>
        <w:t>ผิวข้างที่ 2</w:t>
      </w:r>
      <w:bookmarkStart w:id="174" w:name="_Toc225709573"/>
      <w:bookmarkEnd w:id="173"/>
      <w:bookmarkEnd w:id="174"/>
    </w:p>
    <w:p w14:paraId="5204F186" w14:textId="77777777" w:rsidR="00E472DE" w:rsidRDefault="00166D79">
      <w:pPr>
        <w:keepNext/>
        <w:spacing w:before="240"/>
        <w:jc w:val="center"/>
      </w:pPr>
      <w:r>
        <w:rPr>
          <w:noProof/>
        </w:rPr>
        <w:drawing>
          <wp:inline distT="0" distB="0" distL="0" distR="0" wp14:anchorId="722A96A1" wp14:editId="73567C65">
            <wp:extent cx="6120130" cy="2273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20130" cy="227330"/>
                    </a:xfrm>
                    <a:prstGeom prst="rect">
                      <a:avLst/>
                    </a:prstGeom>
                    <a:noFill/>
                    <a:ln>
                      <a:noFill/>
                    </a:ln>
                  </pic:spPr>
                </pic:pic>
              </a:graphicData>
            </a:graphic>
          </wp:inline>
        </w:drawing>
      </w:r>
    </w:p>
    <w:p w14:paraId="22B27753" w14:textId="77777777" w:rsidR="00C722DF" w:rsidRDefault="00C722DF" w:rsidP="00C722DF">
      <w:pPr>
        <w:pStyle w:val="ENG-Figure"/>
        <w:rPr>
          <w:noProof/>
        </w:rPr>
      </w:pPr>
      <w:bookmarkStart w:id="175" w:name="_Toc241944345"/>
      <w:r>
        <w:rPr>
          <w:rFonts w:hint="cs"/>
          <w:noProof/>
          <w:cs/>
        </w:rPr>
        <w:t xml:space="preserve">การจับระนาบ </w:t>
      </w:r>
      <w:r>
        <w:rPr>
          <w:noProof/>
        </w:rPr>
        <w:t xml:space="preserve">Girder-01 </w:t>
      </w:r>
      <w:r>
        <w:rPr>
          <w:rFonts w:hint="cs"/>
          <w:noProof/>
          <w:cs/>
        </w:rPr>
        <w:t>ผิวด้านใต้</w:t>
      </w:r>
      <w:bookmarkStart w:id="176" w:name="_Toc225709575"/>
      <w:bookmarkEnd w:id="175"/>
      <w:bookmarkEnd w:id="176"/>
    </w:p>
    <w:p w14:paraId="3398763B" w14:textId="77777777" w:rsidR="00E472DE" w:rsidRDefault="00166D79">
      <w:pPr>
        <w:keepNext/>
        <w:spacing w:before="240"/>
        <w:jc w:val="center"/>
      </w:pPr>
      <w:r>
        <w:rPr>
          <w:noProof/>
        </w:rPr>
        <w:drawing>
          <wp:inline distT="0" distB="0" distL="0" distR="0" wp14:anchorId="79274308" wp14:editId="72438EAD">
            <wp:extent cx="6120130" cy="918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20130" cy="918210"/>
                    </a:xfrm>
                    <a:prstGeom prst="rect">
                      <a:avLst/>
                    </a:prstGeom>
                    <a:noFill/>
                    <a:ln>
                      <a:noFill/>
                    </a:ln>
                  </pic:spPr>
                </pic:pic>
              </a:graphicData>
            </a:graphic>
          </wp:inline>
        </w:drawing>
      </w:r>
    </w:p>
    <w:p w14:paraId="7AFC8F6B" w14:textId="77777777" w:rsidR="00F34884" w:rsidRDefault="00F34884" w:rsidP="00F34884">
      <w:pPr>
        <w:pStyle w:val="ENG-Figure"/>
        <w:rPr>
          <w:noProof/>
        </w:rPr>
      </w:pPr>
      <w:bookmarkStart w:id="177" w:name="_Toc241944346"/>
      <w:r>
        <w:rPr>
          <w:rFonts w:hint="cs"/>
          <w:noProof/>
          <w:cs/>
        </w:rPr>
        <w:t xml:space="preserve">การจับระนาบ </w:t>
      </w:r>
      <w:r>
        <w:rPr>
          <w:noProof/>
        </w:rPr>
        <w:t>Deck Soffit-01</w:t>
      </w:r>
      <w:bookmarkStart w:id="178" w:name="_Toc225709577"/>
      <w:bookmarkEnd w:id="177"/>
      <w:bookmarkEnd w:id="178"/>
    </w:p>
    <w:p w14:paraId="461701D8" w14:textId="77777777" w:rsidR="00E472DE" w:rsidRDefault="00166D79">
      <w:pPr>
        <w:keepNext/>
        <w:spacing w:before="240"/>
        <w:jc w:val="center"/>
      </w:pPr>
      <w:r>
        <w:rPr>
          <w:noProof/>
        </w:rPr>
        <w:drawing>
          <wp:inline distT="0" distB="0" distL="0" distR="0" wp14:anchorId="55101102" wp14:editId="1A5159D9">
            <wp:extent cx="6120130" cy="975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20130" cy="975360"/>
                    </a:xfrm>
                    <a:prstGeom prst="rect">
                      <a:avLst/>
                    </a:prstGeom>
                    <a:noFill/>
                    <a:ln>
                      <a:noFill/>
                    </a:ln>
                  </pic:spPr>
                </pic:pic>
              </a:graphicData>
            </a:graphic>
          </wp:inline>
        </w:drawing>
      </w:r>
    </w:p>
    <w:p w14:paraId="7BAE8C9D" w14:textId="77777777" w:rsidR="00F34884" w:rsidRDefault="00F34884" w:rsidP="00F34884">
      <w:pPr>
        <w:pStyle w:val="ENG-Figure"/>
        <w:rPr>
          <w:noProof/>
        </w:rPr>
      </w:pPr>
      <w:bookmarkStart w:id="179" w:name="_Toc241944347"/>
      <w:r>
        <w:rPr>
          <w:rFonts w:hint="cs"/>
          <w:noProof/>
          <w:cs/>
        </w:rPr>
        <w:t xml:space="preserve">การจับระนาบ </w:t>
      </w:r>
      <w:r>
        <w:rPr>
          <w:noProof/>
        </w:rPr>
        <w:t>Deck Soffit-02</w:t>
      </w:r>
      <w:bookmarkEnd w:id="179"/>
    </w:p>
    <w:p w14:paraId="7255585F" w14:textId="77777777" w:rsidR="00E472DE" w:rsidRDefault="00166D79">
      <w:pPr>
        <w:keepNext/>
        <w:spacing w:before="240"/>
        <w:jc w:val="center"/>
      </w:pPr>
      <w:r>
        <w:rPr>
          <w:noProof/>
        </w:rPr>
        <w:drawing>
          <wp:inline distT="0" distB="0" distL="0" distR="0" wp14:anchorId="1CC5DEB9" wp14:editId="6DFE12AE">
            <wp:extent cx="6120130" cy="951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120130" cy="951230"/>
                    </a:xfrm>
                    <a:prstGeom prst="rect">
                      <a:avLst/>
                    </a:prstGeom>
                    <a:noFill/>
                    <a:ln>
                      <a:noFill/>
                    </a:ln>
                  </pic:spPr>
                </pic:pic>
              </a:graphicData>
            </a:graphic>
          </wp:inline>
        </w:drawing>
      </w:r>
    </w:p>
    <w:p w14:paraId="4F2C1FBC" w14:textId="77777777" w:rsidR="003C5327" w:rsidRDefault="00F34884" w:rsidP="00F34884">
      <w:pPr>
        <w:pStyle w:val="ENG-Figure"/>
        <w:rPr>
          <w:noProof/>
        </w:rPr>
      </w:pPr>
      <w:bookmarkStart w:id="180" w:name="_Toc241944348"/>
      <w:r>
        <w:rPr>
          <w:rFonts w:hint="cs"/>
          <w:noProof/>
          <w:cs/>
        </w:rPr>
        <w:t xml:space="preserve">การจับระนาบ </w:t>
      </w:r>
      <w:r>
        <w:rPr>
          <w:noProof/>
        </w:rPr>
        <w:t>Deck Soffit-03</w:t>
      </w:r>
      <w:bookmarkEnd w:id="180"/>
    </w:p>
    <w:p w14:paraId="6ACA4670" w14:textId="77777777" w:rsidR="00E472DE" w:rsidRDefault="00166D79">
      <w:pPr>
        <w:keepNext/>
        <w:spacing w:before="240"/>
        <w:jc w:val="center"/>
      </w:pPr>
      <w:r>
        <w:rPr>
          <w:noProof/>
        </w:rPr>
        <w:drawing>
          <wp:inline distT="0" distB="0" distL="0" distR="0" wp14:anchorId="22967F1E" wp14:editId="603BCCB7">
            <wp:extent cx="3051544" cy="3051544"/>
            <wp:effectExtent l="0" t="0" r="0" b="0"/>
            <wp:docPr id="4117" name="DECK_SURFACE-01" descr="DECK_SURFACE-01" title="DECK_SURFAC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059255" cy="3059255"/>
                    </a:xfrm>
                    <a:prstGeom prst="rect">
                      <a:avLst/>
                    </a:prstGeom>
                  </pic:spPr>
                </pic:pic>
              </a:graphicData>
            </a:graphic>
          </wp:inline>
        </w:drawing>
      </w:r>
    </w:p>
    <w:p w14:paraId="6CFD1A0A" w14:textId="77777777" w:rsidR="003C5327" w:rsidRDefault="003C5327" w:rsidP="003C5327">
      <w:pPr>
        <w:pStyle w:val="ENG-Figure"/>
        <w:rPr>
          <w:noProof/>
        </w:rPr>
      </w:pPr>
      <w:bookmarkStart w:id="181" w:name="_Toc241944349"/>
      <w:r>
        <w:rPr>
          <w:rFonts w:hint="cs"/>
          <w:noProof/>
          <w:cs/>
        </w:rPr>
        <w:t xml:space="preserve">การจับระนาบ </w:t>
      </w:r>
      <w:r>
        <w:rPr>
          <w:noProof/>
        </w:rPr>
        <w:t>Deck Surface</w:t>
      </w:r>
      <w:bookmarkEnd w:id="181"/>
    </w:p>
    <w:p w14:paraId="44DCEC71" w14:textId="77777777" w:rsidR="00E472DE" w:rsidRDefault="00166D79">
      <w:pPr>
        <w:keepNext/>
        <w:spacing w:before="240"/>
        <w:jc w:val="center"/>
      </w:pPr>
      <w:r w:rsidRPr="003C5327">
        <w:rPr>
          <w:noProof/>
        </w:rPr>
        <w:drawing>
          <wp:inline distT="0" distB="0" distL="0" distR="0" wp14:anchorId="60AC26D1" wp14:editId="475A06F4">
            <wp:extent cx="6120130" cy="4819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20130" cy="481965"/>
                    </a:xfrm>
                    <a:prstGeom prst="rect">
                      <a:avLst/>
                    </a:prstGeom>
                    <a:noFill/>
                    <a:ln>
                      <a:noFill/>
                    </a:ln>
                  </pic:spPr>
                </pic:pic>
              </a:graphicData>
            </a:graphic>
          </wp:inline>
        </w:drawing>
      </w:r>
    </w:p>
    <w:p w14:paraId="6A6779CC" w14:textId="77777777" w:rsidR="003C5327" w:rsidRPr="003C5327" w:rsidRDefault="003C5327" w:rsidP="003C5327">
      <w:pPr>
        <w:pStyle w:val="ENG-Figure"/>
      </w:pPr>
      <w:bookmarkStart w:id="182" w:name="_Toc241944350"/>
      <w:r>
        <w:rPr>
          <w:rFonts w:hint="cs"/>
          <w:cs/>
        </w:rPr>
        <w:t xml:space="preserve">การจับระนาบ </w:t>
      </w:r>
      <w:r>
        <w:t xml:space="preserve">CAP_Upper-01 </w:t>
      </w:r>
      <w:r>
        <w:rPr>
          <w:rFonts w:hint="cs"/>
          <w:cs/>
        </w:rPr>
        <w:t>ด้านใต้</w:t>
      </w:r>
      <w:bookmarkEnd w:id="182"/>
    </w:p>
    <w:p w14:paraId="1EB883A4" w14:textId="77777777" w:rsidR="00E472DE" w:rsidRDefault="00166D79">
      <w:pPr>
        <w:keepNext/>
        <w:spacing w:before="240"/>
        <w:jc w:val="center"/>
      </w:pPr>
      <w:r w:rsidRPr="003C5327">
        <w:rPr>
          <w:noProof/>
        </w:rPr>
        <w:drawing>
          <wp:inline distT="0" distB="0" distL="0" distR="0" wp14:anchorId="66283ED6" wp14:editId="243EB1AD">
            <wp:extent cx="6119645" cy="6485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11719" b="8857"/>
                    <a:stretch>
                      <a:fillRect/>
                    </a:stretch>
                  </pic:blipFill>
                  <pic:spPr bwMode="auto">
                    <a:xfrm>
                      <a:off x="0" y="0"/>
                      <a:ext cx="6120130" cy="648578"/>
                    </a:xfrm>
                    <a:prstGeom prst="rect">
                      <a:avLst/>
                    </a:prstGeom>
                    <a:noFill/>
                    <a:ln>
                      <a:noFill/>
                    </a:ln>
                    <a:extLst>
                      <a:ext uri="{53640926-AAD7-44D8-BBD7-CCE9431645EC}">
                        <a14:shadowObscured xmlns:a14="http://schemas.microsoft.com/office/drawing/2010/main"/>
                      </a:ext>
                    </a:extLst>
                  </pic:spPr>
                </pic:pic>
              </a:graphicData>
            </a:graphic>
          </wp:inline>
        </w:drawing>
      </w:r>
    </w:p>
    <w:p w14:paraId="279F0013" w14:textId="77777777" w:rsidR="003C5327" w:rsidRDefault="003C5327" w:rsidP="003C5327">
      <w:pPr>
        <w:pStyle w:val="ENG-Figure"/>
      </w:pPr>
      <w:bookmarkStart w:id="183" w:name="_Toc241944351"/>
      <w:r>
        <w:rPr>
          <w:rFonts w:hint="cs"/>
          <w:cs/>
        </w:rPr>
        <w:t xml:space="preserve">การจับระนาบ </w:t>
      </w:r>
      <w:r>
        <w:t xml:space="preserve">CAP_Upper-01 </w:t>
      </w:r>
      <w:r>
        <w:rPr>
          <w:rFonts w:hint="cs"/>
          <w:cs/>
        </w:rPr>
        <w:t xml:space="preserve">ด้านข้าง </w:t>
      </w:r>
      <w:r>
        <w:t>(1)</w:t>
      </w:r>
      <w:bookmarkEnd w:id="183"/>
    </w:p>
    <w:p w14:paraId="19D2960C" w14:textId="77777777" w:rsidR="00E472DE" w:rsidRDefault="00166D79">
      <w:pPr>
        <w:keepNext/>
        <w:spacing w:before="240"/>
        <w:jc w:val="center"/>
      </w:pPr>
      <w:r w:rsidRPr="003C5327">
        <w:rPr>
          <w:noProof/>
        </w:rPr>
        <w:drawing>
          <wp:inline distT="0" distB="0" distL="0" distR="0" wp14:anchorId="4443BAAE" wp14:editId="5C727B87">
            <wp:extent cx="6120130" cy="7258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10490"/>
                    <a:stretch>
                      <a:fillRect/>
                    </a:stretch>
                  </pic:blipFill>
                  <pic:spPr bwMode="auto">
                    <a:xfrm>
                      <a:off x="0" y="0"/>
                      <a:ext cx="6120130" cy="725835"/>
                    </a:xfrm>
                    <a:prstGeom prst="rect">
                      <a:avLst/>
                    </a:prstGeom>
                    <a:noFill/>
                    <a:ln>
                      <a:noFill/>
                    </a:ln>
                    <a:extLst>
                      <a:ext uri="{53640926-AAD7-44D8-BBD7-CCE9431645EC}">
                        <a14:shadowObscured xmlns:a14="http://schemas.microsoft.com/office/drawing/2010/main"/>
                      </a:ext>
                    </a:extLst>
                  </pic:spPr>
                </pic:pic>
              </a:graphicData>
            </a:graphic>
          </wp:inline>
        </w:drawing>
      </w:r>
    </w:p>
    <w:p w14:paraId="3ED3063A" w14:textId="77777777" w:rsidR="003C5327" w:rsidRDefault="003C5327" w:rsidP="003C5327">
      <w:pPr>
        <w:pStyle w:val="ENG-Figure"/>
      </w:pPr>
      <w:bookmarkStart w:id="184" w:name="_Toc241944352"/>
      <w:r>
        <w:rPr>
          <w:rFonts w:hint="cs"/>
          <w:cs/>
        </w:rPr>
        <w:t xml:space="preserve">การจับระนาบ </w:t>
      </w:r>
      <w:r>
        <w:t xml:space="preserve">CAP_Upper-01 </w:t>
      </w:r>
      <w:r>
        <w:rPr>
          <w:rFonts w:hint="cs"/>
          <w:cs/>
        </w:rPr>
        <w:t xml:space="preserve">ด้านข้าง </w:t>
      </w:r>
      <w:r>
        <w:t>(2)</w:t>
      </w:r>
      <w:bookmarkEnd w:id="184"/>
    </w:p>
    <w:p w14:paraId="40A2BDEE" w14:textId="77777777" w:rsidR="00E472DE" w:rsidRDefault="00166D79">
      <w:pPr>
        <w:keepNext/>
        <w:spacing w:before="240"/>
        <w:jc w:val="center"/>
      </w:pPr>
      <w:r>
        <w:rPr>
          <w:noProof/>
        </w:rPr>
        <w:drawing>
          <wp:inline distT="0" distB="0" distL="0" distR="0" wp14:anchorId="471F953F" wp14:editId="21AD6B6E">
            <wp:extent cx="4610100" cy="28136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610100" cy="2813685"/>
                    </a:xfrm>
                    <a:prstGeom prst="rect">
                      <a:avLst/>
                    </a:prstGeom>
                    <a:noFill/>
                    <a:ln>
                      <a:noFill/>
                    </a:ln>
                  </pic:spPr>
                </pic:pic>
              </a:graphicData>
            </a:graphic>
          </wp:inline>
        </w:drawing>
      </w:r>
    </w:p>
    <w:p w14:paraId="3E5D2BA7" w14:textId="77777777" w:rsidR="003C5327" w:rsidRDefault="003C5327" w:rsidP="003C5327">
      <w:pPr>
        <w:pStyle w:val="ENG-Figure"/>
      </w:pPr>
      <w:bookmarkStart w:id="185" w:name="_Toc241944353"/>
      <w:r>
        <w:rPr>
          <w:rFonts w:hint="cs"/>
          <w:cs/>
        </w:rPr>
        <w:t xml:space="preserve">การจับระนาบ </w:t>
      </w:r>
      <w:r>
        <w:t xml:space="preserve">CAP_Upper-01 </w:t>
      </w:r>
      <w:r>
        <w:rPr>
          <w:rFonts w:hint="cs"/>
          <w:cs/>
        </w:rPr>
        <w:t xml:space="preserve">ด้านข้าง </w:t>
      </w:r>
      <w:r>
        <w:t>(3)</w:t>
      </w:r>
      <w:bookmarkStart w:id="186" w:name="_Toc225709585"/>
      <w:bookmarkEnd w:id="185"/>
      <w:bookmarkEnd w:id="186"/>
    </w:p>
    <w:p w14:paraId="1760777E" w14:textId="77777777" w:rsidR="00E472DE" w:rsidRDefault="00166D79">
      <w:pPr>
        <w:keepNext/>
        <w:spacing w:before="240"/>
        <w:jc w:val="center"/>
      </w:pPr>
      <w:r>
        <w:rPr>
          <w:noProof/>
        </w:rPr>
        <w:drawing>
          <wp:inline distT="0" distB="0" distL="0" distR="0" wp14:anchorId="14FF10C3" wp14:editId="1832CC5A">
            <wp:extent cx="4623435" cy="2901950"/>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623435" cy="2901950"/>
                    </a:xfrm>
                    <a:prstGeom prst="rect">
                      <a:avLst/>
                    </a:prstGeom>
                    <a:noFill/>
                    <a:ln>
                      <a:noFill/>
                    </a:ln>
                  </pic:spPr>
                </pic:pic>
              </a:graphicData>
            </a:graphic>
          </wp:inline>
        </w:drawing>
      </w:r>
    </w:p>
    <w:p w14:paraId="6AD4DDBC" w14:textId="77777777" w:rsidR="00D1223E" w:rsidRDefault="003C5327" w:rsidP="003C5327">
      <w:pPr>
        <w:pStyle w:val="ENG-Figure"/>
        <w:rPr>
          <w:noProof/>
          <w:cs/>
        </w:rPr>
      </w:pPr>
      <w:bookmarkStart w:id="187" w:name="_Toc241944354"/>
      <w:r>
        <w:rPr>
          <w:rFonts w:hint="cs"/>
          <w:noProof/>
          <w:cs/>
        </w:rPr>
        <w:t>การ</w:t>
      </w:r>
      <w:r w:rsidRPr="003C5327">
        <w:rPr>
          <w:noProof/>
          <w:cs/>
        </w:rPr>
        <w:t xml:space="preserve">จับระนาบ </w:t>
      </w:r>
      <w:r w:rsidRPr="003C5327">
        <w:rPr>
          <w:noProof/>
        </w:rPr>
        <w:t>CAP_Upper-</w:t>
      </w:r>
      <w:r w:rsidRPr="003C5327">
        <w:rPr>
          <w:noProof/>
          <w:cs/>
        </w:rPr>
        <w:t>01 ด้านข้าง (</w:t>
      </w:r>
      <w:r>
        <w:rPr>
          <w:rFonts w:hint="cs"/>
          <w:noProof/>
          <w:cs/>
        </w:rPr>
        <w:t>4</w:t>
      </w:r>
      <w:r w:rsidRPr="003C5327">
        <w:rPr>
          <w:noProof/>
          <w:cs/>
        </w:rPr>
        <w:t>)</w:t>
      </w:r>
      <w:bookmarkEnd w:id="187"/>
    </w:p>
    <w:p w14:paraId="034B61A6" w14:textId="77777777" w:rsidR="00397173" w:rsidRDefault="00F01F71" w:rsidP="00B66C6D">
      <w:pPr>
        <w:pStyle w:val="ENG-H2"/>
        <w:rPr>
          <w:noProof/>
        </w:rPr>
      </w:pPr>
      <w:bookmarkStart w:id="188" w:name="_Toc241944277"/>
      <w:r w:rsidRPr="00F01F71">
        <w:rPr>
          <w:noProof/>
          <w:cs/>
        </w:rPr>
        <w:t>ผลลัพธ์เชิงคุณภาพจากระบบ</w:t>
      </w:r>
      <w:r>
        <w:rPr>
          <w:rFonts w:hint="cs"/>
          <w:noProof/>
          <w:cs/>
        </w:rPr>
        <w:t>จำแนกและประเมินสภาพโครงสร้างโดยรวมของสะพาน</w:t>
      </w:r>
      <w:r w:rsidR="00EA726F">
        <w:rPr>
          <w:noProof/>
        </w:rPr>
        <w:t>: INFRAPULSE</w:t>
      </w:r>
      <w:bookmarkEnd w:id="188"/>
    </w:p>
    <w:p w14:paraId="7DEDC397" w14:textId="77777777" w:rsidR="00EA726F" w:rsidRDefault="00EA726F" w:rsidP="00EA726F">
      <w:pPr>
        <w:spacing w:after="120"/>
        <w:ind w:firstLine="720"/>
        <w:rPr>
          <w:noProof/>
          <w:lang w:bidi="th-TH"/>
        </w:rPr>
      </w:pPr>
      <w:r w:rsidRPr="00EA726F">
        <w:rPr>
          <w:noProof/>
          <w:cs/>
          <w:lang w:bidi="th-TH"/>
        </w:rPr>
        <w:t>ระบบจำแนกและประเมินสภาพโครงสร้างโดยรวมของสะพาน</w:t>
      </w:r>
      <w:r>
        <w:rPr>
          <w:rFonts w:hint="cs"/>
          <w:noProof/>
          <w:cs/>
          <w:lang w:bidi="th-TH"/>
        </w:rPr>
        <w:t xml:space="preserve">ในชื่อ </w:t>
      </w:r>
      <w:r>
        <w:rPr>
          <w:noProof/>
          <w:lang w:bidi="th-TH"/>
        </w:rPr>
        <w:t xml:space="preserve">INFRAPULSE </w:t>
      </w:r>
      <w:r w:rsidRPr="00EA726F">
        <w:rPr>
          <w:noProof/>
          <w:cs/>
          <w:lang w:bidi="th-TH"/>
        </w:rPr>
        <w:t xml:space="preserve">สามารถทำให้กระบวนการตรวจสอบสะพานตามมาตรฐาน </w:t>
      </w:r>
      <w:r w:rsidRPr="00EA726F">
        <w:rPr>
          <w:noProof/>
        </w:rPr>
        <w:t xml:space="preserve">DOH </w:t>
      </w:r>
      <w:r w:rsidRPr="00EA726F">
        <w:rPr>
          <w:noProof/>
          <w:cs/>
          <w:lang w:bidi="th-TH"/>
        </w:rPr>
        <w:t>แบบเดิมซึ่งเผชิญกับอุปสรรคหลายประการมีประสิทธิภาพมากขึ้น</w:t>
      </w:r>
    </w:p>
    <w:p w14:paraId="25757118" w14:textId="77777777" w:rsidR="00EA726F" w:rsidRPr="00EA726F" w:rsidRDefault="00EA726F" w:rsidP="00EA726F">
      <w:pPr>
        <w:pStyle w:val="ENG-Table"/>
        <w:rPr>
          <w:noProof/>
        </w:rPr>
      </w:pPr>
      <w:bookmarkStart w:id="189" w:name="_Toc241944299"/>
      <w:r w:rsidRPr="00EA726F">
        <w:rPr>
          <w:noProof/>
          <w:cs/>
        </w:rPr>
        <w:t>การ</w:t>
      </w:r>
      <w:r>
        <w:rPr>
          <w:rFonts w:hint="cs"/>
          <w:noProof/>
          <w:cs/>
        </w:rPr>
        <w:t xml:space="preserve">ยกระดับกระบวนการตรวจแบบเดิมด้วยระบบ </w:t>
      </w:r>
      <w:r>
        <w:rPr>
          <w:noProof/>
        </w:rPr>
        <w:t>INFRAPULSE</w:t>
      </w:r>
      <w:bookmarkEnd w:id="189"/>
    </w:p>
    <w:tbl>
      <w:tblPr>
        <w:tblStyle w:val="PlainTable1"/>
        <w:tblW w:w="0" w:type="auto"/>
        <w:tblLook w:val="04A0" w:firstRow="1" w:lastRow="0" w:firstColumn="1" w:lastColumn="0" w:noHBand="0" w:noVBand="1"/>
      </w:tblPr>
      <w:tblGrid>
        <w:gridCol w:w="1753"/>
        <w:gridCol w:w="2860"/>
        <w:gridCol w:w="3911"/>
        <w:gridCol w:w="1437"/>
      </w:tblGrid>
      <w:tr w:rsidR="00EA726F" w:rsidRPr="00EA726F" w14:paraId="64D5EE64" w14:textId="77777777" w:rsidTr="00EA72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806C3A" w14:textId="77777777" w:rsidR="00EA726F" w:rsidRPr="00EA726F" w:rsidRDefault="00EA726F" w:rsidP="00EA726F">
            <w:pPr>
              <w:keepNext/>
              <w:spacing w:after="160" w:line="278" w:lineRule="auto"/>
              <w:jc w:val="center"/>
              <w:rPr>
                <w:rFonts w:eastAsia="Calibri"/>
                <w:kern w:val="2"/>
                <w:lang w:eastAsia="en-US" w:bidi="th-TH"/>
              </w:rPr>
            </w:pPr>
            <w:r w:rsidRPr="00EA726F">
              <w:rPr>
                <w:rFonts w:eastAsia="Calibri"/>
                <w:kern w:val="2"/>
                <w:cs/>
                <w:lang w:eastAsia="en-US" w:bidi="th-TH"/>
              </w:rPr>
              <w:t>มิติ</w:t>
            </w:r>
          </w:p>
        </w:tc>
        <w:tc>
          <w:tcPr>
            <w:tcW w:w="2860" w:type="dxa"/>
            <w:vAlign w:val="center"/>
            <w:hideMark/>
          </w:tcPr>
          <w:p w14:paraId="4AC4C3FD" w14:textId="77777777" w:rsidR="00EA726F" w:rsidRPr="00EA726F" w:rsidRDefault="00EA726F" w:rsidP="00EA726F">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EA726F">
              <w:rPr>
                <w:rFonts w:eastAsia="Calibri"/>
                <w:kern w:val="2"/>
                <w:cs/>
                <w:lang w:eastAsia="en-US" w:bidi="th-TH"/>
              </w:rPr>
              <w:t>แบบเดิม</w:t>
            </w:r>
          </w:p>
        </w:tc>
        <w:tc>
          <w:tcPr>
            <w:tcW w:w="3911" w:type="dxa"/>
            <w:vAlign w:val="center"/>
            <w:hideMark/>
          </w:tcPr>
          <w:p w14:paraId="799F8F5B" w14:textId="77777777" w:rsidR="00EA726F" w:rsidRPr="00EA726F" w:rsidRDefault="00EA726F" w:rsidP="00EA726F">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EA726F">
              <w:rPr>
                <w:rFonts w:eastAsia="Calibri"/>
                <w:kern w:val="2"/>
                <w:lang w:eastAsia="en-US" w:bidi="th-TH"/>
              </w:rPr>
              <w:t>INFRAPULSE</w:t>
            </w:r>
          </w:p>
        </w:tc>
        <w:tc>
          <w:tcPr>
            <w:tcW w:w="0" w:type="auto"/>
            <w:vAlign w:val="center"/>
            <w:hideMark/>
          </w:tcPr>
          <w:p w14:paraId="794B9D14" w14:textId="77777777" w:rsidR="00EA726F" w:rsidRPr="00EA726F" w:rsidRDefault="00EA726F" w:rsidP="00EA726F">
            <w:pPr>
              <w:keepNext/>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Calibri"/>
                <w:kern w:val="2"/>
                <w:lang w:eastAsia="en-US" w:bidi="th-TH"/>
              </w:rPr>
            </w:pPr>
            <w:r w:rsidRPr="00EA726F">
              <w:rPr>
                <w:rFonts w:eastAsia="Calibri"/>
                <w:kern w:val="2"/>
                <w:cs/>
                <w:lang w:eastAsia="en-US" w:bidi="th-TH"/>
              </w:rPr>
              <w:t>ระดับการยกระดับ</w:t>
            </w:r>
          </w:p>
        </w:tc>
      </w:tr>
      <w:tr w:rsidR="00EA726F" w:rsidRPr="00EA726F" w14:paraId="1774A3CF" w14:textId="77777777" w:rsidTr="00EA72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276258" w14:textId="77777777" w:rsidR="00EA726F" w:rsidRPr="00EA726F" w:rsidRDefault="00EA726F" w:rsidP="00EA726F">
            <w:pPr>
              <w:keepNext/>
              <w:spacing w:after="160" w:line="278" w:lineRule="auto"/>
              <w:jc w:val="center"/>
              <w:rPr>
                <w:rFonts w:eastAsia="Calibri"/>
                <w:kern w:val="2"/>
                <w:lang w:eastAsia="en-US" w:bidi="th-TH"/>
              </w:rPr>
            </w:pPr>
            <w:r w:rsidRPr="00EA726F">
              <w:rPr>
                <w:rFonts w:eastAsia="Calibri"/>
                <w:kern w:val="2"/>
                <w:lang w:eastAsia="en-US" w:bidi="th-TH"/>
              </w:rPr>
              <w:t>Accessibility</w:t>
            </w:r>
          </w:p>
        </w:tc>
        <w:tc>
          <w:tcPr>
            <w:tcW w:w="2860" w:type="dxa"/>
            <w:vAlign w:val="center"/>
            <w:hideMark/>
          </w:tcPr>
          <w:p w14:paraId="47F4B903" w14:textId="77777777" w:rsidR="00EA726F" w:rsidRPr="00EA726F" w:rsidRDefault="00EA726F" w:rsidP="00EA726F">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EA726F">
              <w:rPr>
                <w:rFonts w:eastAsia="Calibri"/>
                <w:kern w:val="2"/>
                <w:cs/>
                <w:lang w:eastAsia="en-US" w:bidi="th-TH"/>
              </w:rPr>
              <w:t xml:space="preserve">ต้องติดตั้งซอฟต์แวร์เฉพาะทาง + </w:t>
            </w:r>
            <w:r w:rsidRPr="00EA726F">
              <w:rPr>
                <w:rFonts w:eastAsia="Calibri"/>
                <w:kern w:val="2"/>
                <w:lang w:eastAsia="en-US" w:bidi="th-TH"/>
              </w:rPr>
              <w:t xml:space="preserve">GPU </w:t>
            </w:r>
            <w:r w:rsidRPr="00EA726F">
              <w:rPr>
                <w:rFonts w:eastAsia="Calibri"/>
                <w:kern w:val="2"/>
                <w:cs/>
                <w:lang w:eastAsia="en-US" w:bidi="th-TH"/>
              </w:rPr>
              <w:t>แรง</w:t>
            </w:r>
          </w:p>
        </w:tc>
        <w:tc>
          <w:tcPr>
            <w:tcW w:w="3911" w:type="dxa"/>
            <w:vAlign w:val="center"/>
            <w:hideMark/>
          </w:tcPr>
          <w:p w14:paraId="126A896D" w14:textId="77777777" w:rsidR="00EA726F" w:rsidRPr="00EA726F" w:rsidRDefault="00EA726F" w:rsidP="00EA726F">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EA726F">
              <w:rPr>
                <w:rFonts w:eastAsia="Calibri"/>
                <w:kern w:val="2"/>
                <w:lang w:eastAsia="en-US" w:bidi="th-TH"/>
              </w:rPr>
              <w:t xml:space="preserve">Web browser </w:t>
            </w:r>
            <w:r w:rsidRPr="00EA726F">
              <w:rPr>
                <w:rFonts w:eastAsia="Calibri"/>
                <w:kern w:val="2"/>
                <w:cs/>
                <w:lang w:eastAsia="en-US" w:bidi="th-TH"/>
              </w:rPr>
              <w:t>บนเครื่องใดก็ได้</w:t>
            </w:r>
          </w:p>
        </w:tc>
        <w:tc>
          <w:tcPr>
            <w:tcW w:w="0" w:type="auto"/>
            <w:vAlign w:val="center"/>
            <w:hideMark/>
          </w:tcPr>
          <w:p w14:paraId="1C26CC34" w14:textId="77777777" w:rsidR="00EA726F" w:rsidRPr="00EA726F" w:rsidRDefault="00EA726F" w:rsidP="00EA726F">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EA726F">
              <w:rPr>
                <w:rFonts w:eastAsia="Calibri"/>
                <w:kern w:val="2"/>
                <w:cs/>
                <w:lang w:eastAsia="en-US" w:bidi="th-TH"/>
              </w:rPr>
              <w:t>สูง</w:t>
            </w:r>
          </w:p>
        </w:tc>
      </w:tr>
      <w:tr w:rsidR="00EA726F" w:rsidRPr="00EA726F" w14:paraId="102B3E22" w14:textId="77777777" w:rsidTr="00EA726F">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BD0986" w14:textId="77777777" w:rsidR="00EA726F" w:rsidRPr="00EA726F" w:rsidRDefault="00EA726F" w:rsidP="00EA726F">
            <w:pPr>
              <w:keepNext/>
              <w:spacing w:after="160" w:line="278" w:lineRule="auto"/>
              <w:jc w:val="center"/>
              <w:rPr>
                <w:rFonts w:eastAsia="Calibri"/>
                <w:kern w:val="2"/>
                <w:lang w:eastAsia="en-US" w:bidi="th-TH"/>
              </w:rPr>
            </w:pPr>
            <w:r w:rsidRPr="00EA726F">
              <w:rPr>
                <w:rFonts w:eastAsia="Calibri"/>
                <w:kern w:val="2"/>
                <w:lang w:eastAsia="en-US" w:bidi="th-TH"/>
              </w:rPr>
              <w:t>AI Readiness</w:t>
            </w:r>
          </w:p>
        </w:tc>
        <w:tc>
          <w:tcPr>
            <w:tcW w:w="2860" w:type="dxa"/>
            <w:vAlign w:val="center"/>
            <w:hideMark/>
          </w:tcPr>
          <w:p w14:paraId="1F2344E8" w14:textId="77777777" w:rsidR="00EA726F" w:rsidRPr="00EA726F" w:rsidRDefault="00EA726F" w:rsidP="00EA726F">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EA726F">
              <w:rPr>
                <w:rFonts w:eastAsia="Calibri"/>
                <w:kern w:val="2"/>
                <w:cs/>
                <w:lang w:eastAsia="en-US" w:bidi="th-TH"/>
              </w:rPr>
              <w:t xml:space="preserve">ต้อง </w:t>
            </w:r>
            <w:r w:rsidRPr="00EA726F">
              <w:rPr>
                <w:rFonts w:eastAsia="Calibri"/>
                <w:kern w:val="2"/>
                <w:lang w:eastAsia="en-US" w:bidi="th-TH"/>
              </w:rPr>
              <w:t xml:space="preserve">train model </w:t>
            </w:r>
            <w:r w:rsidRPr="00EA726F">
              <w:rPr>
                <w:rFonts w:eastAsia="Calibri"/>
                <w:kern w:val="2"/>
                <w:cs/>
                <w:lang w:eastAsia="en-US" w:bidi="th-TH"/>
              </w:rPr>
              <w:t>ก่อนใช้งาน (สัปดาห์-เดือน)</w:t>
            </w:r>
          </w:p>
        </w:tc>
        <w:tc>
          <w:tcPr>
            <w:tcW w:w="3911" w:type="dxa"/>
            <w:vAlign w:val="center"/>
            <w:hideMark/>
          </w:tcPr>
          <w:p w14:paraId="27172910" w14:textId="77777777" w:rsidR="00EA726F" w:rsidRPr="00EA726F" w:rsidRDefault="00EA726F" w:rsidP="00EA726F">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EA726F">
              <w:rPr>
                <w:rFonts w:eastAsia="Calibri"/>
                <w:kern w:val="2"/>
                <w:lang w:eastAsia="en-US" w:bidi="th-TH"/>
              </w:rPr>
              <w:t xml:space="preserve">Zero-shot </w:t>
            </w:r>
            <w:r w:rsidRPr="00EA726F">
              <w:rPr>
                <w:rFonts w:eastAsia="Calibri"/>
                <w:kern w:val="2"/>
                <w:cs/>
                <w:lang w:eastAsia="en-US" w:bidi="th-TH"/>
              </w:rPr>
              <w:t>ใช้งานได้ทันที (นาที)</w:t>
            </w:r>
          </w:p>
        </w:tc>
        <w:tc>
          <w:tcPr>
            <w:tcW w:w="0" w:type="auto"/>
            <w:vAlign w:val="center"/>
            <w:hideMark/>
          </w:tcPr>
          <w:p w14:paraId="3E8F07CE" w14:textId="77777777" w:rsidR="00EA726F" w:rsidRPr="00EA726F" w:rsidRDefault="00EA726F" w:rsidP="00EA726F">
            <w:pPr>
              <w:keepNext/>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EA726F">
              <w:rPr>
                <w:rFonts w:eastAsia="Calibri"/>
                <w:kern w:val="2"/>
                <w:cs/>
                <w:lang w:eastAsia="en-US" w:bidi="th-TH"/>
              </w:rPr>
              <w:t>สูงมาก</w:t>
            </w:r>
          </w:p>
        </w:tc>
      </w:tr>
      <w:tr w:rsidR="00EA726F" w:rsidRPr="00EA726F" w14:paraId="1A2910D5" w14:textId="77777777" w:rsidTr="00EA72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FB5F16" w14:textId="77777777" w:rsidR="00EA726F" w:rsidRPr="00EA726F" w:rsidRDefault="00EA726F" w:rsidP="00EA726F">
            <w:pPr>
              <w:keepNext/>
              <w:spacing w:after="160" w:line="278" w:lineRule="auto"/>
              <w:jc w:val="center"/>
              <w:rPr>
                <w:rFonts w:eastAsia="Calibri"/>
                <w:kern w:val="2"/>
                <w:lang w:eastAsia="en-US" w:bidi="th-TH"/>
              </w:rPr>
            </w:pPr>
            <w:r w:rsidRPr="00EA726F">
              <w:rPr>
                <w:rFonts w:eastAsia="Calibri"/>
                <w:kern w:val="2"/>
                <w:lang w:eastAsia="en-US" w:bidi="th-TH"/>
              </w:rPr>
              <w:t>Data Traceability</w:t>
            </w:r>
          </w:p>
        </w:tc>
        <w:tc>
          <w:tcPr>
            <w:tcW w:w="2860" w:type="dxa"/>
            <w:vAlign w:val="center"/>
            <w:hideMark/>
          </w:tcPr>
          <w:p w14:paraId="777BCCCB" w14:textId="77777777" w:rsidR="00EA726F" w:rsidRPr="00EA726F" w:rsidRDefault="00EA726F" w:rsidP="00EA726F">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EA726F">
              <w:rPr>
                <w:rFonts w:eastAsia="Calibri"/>
                <w:kern w:val="2"/>
                <w:cs/>
                <w:lang w:eastAsia="en-US" w:bidi="th-TH"/>
              </w:rPr>
              <w:t>ข้อมูลกระจายหลายที่ ตรวจสอบย้อนหลังยาก</w:t>
            </w:r>
          </w:p>
        </w:tc>
        <w:tc>
          <w:tcPr>
            <w:tcW w:w="3911" w:type="dxa"/>
            <w:vAlign w:val="center"/>
            <w:hideMark/>
          </w:tcPr>
          <w:p w14:paraId="636C86F9" w14:textId="77777777" w:rsidR="00EA726F" w:rsidRPr="00EA726F" w:rsidRDefault="00EA726F" w:rsidP="00EA726F">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EA726F">
              <w:rPr>
                <w:rFonts w:eastAsia="Calibri"/>
                <w:kern w:val="2"/>
                <w:lang w:eastAsia="en-US" w:bidi="th-TH"/>
              </w:rPr>
              <w:t xml:space="preserve">End-to-end audit trail </w:t>
            </w:r>
            <w:r w:rsidRPr="00EA726F">
              <w:rPr>
                <w:rFonts w:eastAsia="Calibri"/>
                <w:kern w:val="2"/>
                <w:cs/>
                <w:lang w:eastAsia="en-US" w:bidi="th-TH"/>
              </w:rPr>
              <w:t>ในระบบเดียว</w:t>
            </w:r>
          </w:p>
        </w:tc>
        <w:tc>
          <w:tcPr>
            <w:tcW w:w="0" w:type="auto"/>
            <w:vAlign w:val="center"/>
            <w:hideMark/>
          </w:tcPr>
          <w:p w14:paraId="5582E8C7" w14:textId="77777777" w:rsidR="00EA726F" w:rsidRPr="00EA726F" w:rsidRDefault="00EA726F" w:rsidP="00EA726F">
            <w:pPr>
              <w:keepNext/>
              <w:spacing w:after="160" w:line="278" w:lineRule="auto"/>
              <w:jc w:val="center"/>
              <w:cnfStyle w:val="000000100000" w:firstRow="0" w:lastRow="0" w:firstColumn="0" w:lastColumn="0" w:oddVBand="0" w:evenVBand="0" w:oddHBand="1" w:evenHBand="0" w:firstRowFirstColumn="0" w:firstRowLastColumn="0" w:lastRowFirstColumn="0" w:lastRowLastColumn="0"/>
              <w:rPr>
                <w:rFonts w:eastAsia="Calibri"/>
                <w:kern w:val="2"/>
                <w:lang w:eastAsia="en-US" w:bidi="th-TH"/>
              </w:rPr>
            </w:pPr>
            <w:r w:rsidRPr="00EA726F">
              <w:rPr>
                <w:rFonts w:eastAsia="Calibri"/>
                <w:kern w:val="2"/>
                <w:cs/>
                <w:lang w:eastAsia="en-US" w:bidi="th-TH"/>
              </w:rPr>
              <w:t>สูง</w:t>
            </w:r>
          </w:p>
        </w:tc>
      </w:tr>
      <w:tr w:rsidR="00EA726F" w:rsidRPr="00EA726F" w14:paraId="0AA909A7" w14:textId="77777777" w:rsidTr="00EA726F">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777C7E" w14:textId="77777777" w:rsidR="00EA726F" w:rsidRPr="00EA726F" w:rsidRDefault="00EA726F" w:rsidP="00EA726F">
            <w:pPr>
              <w:spacing w:after="160" w:line="278" w:lineRule="auto"/>
              <w:jc w:val="center"/>
              <w:rPr>
                <w:rFonts w:eastAsia="Calibri"/>
                <w:kern w:val="2"/>
                <w:lang w:eastAsia="en-US" w:bidi="th-TH"/>
              </w:rPr>
            </w:pPr>
            <w:r w:rsidRPr="00EA726F">
              <w:rPr>
                <w:rFonts w:eastAsia="Calibri"/>
                <w:kern w:val="2"/>
                <w:lang w:eastAsia="en-US" w:bidi="th-TH"/>
              </w:rPr>
              <w:t>Decision Support</w:t>
            </w:r>
          </w:p>
        </w:tc>
        <w:tc>
          <w:tcPr>
            <w:tcW w:w="2860" w:type="dxa"/>
            <w:vAlign w:val="center"/>
            <w:hideMark/>
          </w:tcPr>
          <w:p w14:paraId="66EFC1B1" w14:textId="77777777" w:rsidR="00EA726F" w:rsidRPr="00EA726F" w:rsidRDefault="00EA726F" w:rsidP="00EA726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EA726F">
              <w:rPr>
                <w:rFonts w:eastAsia="Calibri"/>
                <w:kern w:val="2"/>
                <w:cs/>
                <w:lang w:eastAsia="en-US" w:bidi="th-TH"/>
              </w:rPr>
              <w:t xml:space="preserve">วิศวกรคำนวณ </w:t>
            </w:r>
            <w:r w:rsidRPr="00EA726F">
              <w:rPr>
                <w:rFonts w:eastAsia="Calibri"/>
                <w:kern w:val="2"/>
                <w:lang w:eastAsia="en-US" w:bidi="th-TH"/>
              </w:rPr>
              <w:t xml:space="preserve">DOH/PI </w:t>
            </w:r>
            <w:r w:rsidRPr="00EA726F">
              <w:rPr>
                <w:rFonts w:eastAsia="Calibri"/>
                <w:kern w:val="2"/>
                <w:cs/>
                <w:lang w:eastAsia="en-US" w:bidi="th-TH"/>
              </w:rPr>
              <w:t>ด้วยมือ</w:t>
            </w:r>
          </w:p>
        </w:tc>
        <w:tc>
          <w:tcPr>
            <w:tcW w:w="3911" w:type="dxa"/>
            <w:vAlign w:val="center"/>
            <w:hideMark/>
          </w:tcPr>
          <w:p w14:paraId="16E68DED" w14:textId="77777777" w:rsidR="00EA726F" w:rsidRPr="00EA726F" w:rsidRDefault="00EA726F" w:rsidP="00EA726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EA726F">
              <w:rPr>
                <w:rFonts w:eastAsia="Calibri"/>
                <w:kern w:val="2"/>
                <w:lang w:eastAsia="en-US" w:bidi="th-TH"/>
              </w:rPr>
              <w:t xml:space="preserve">Auto-calculate </w:t>
            </w:r>
            <w:r w:rsidRPr="00EA726F">
              <w:rPr>
                <w:rFonts w:eastAsia="Calibri"/>
                <w:kern w:val="2"/>
                <w:cs/>
                <w:lang w:eastAsia="en-US" w:bidi="th-TH"/>
              </w:rPr>
              <w:t xml:space="preserve">พร้อม </w:t>
            </w:r>
            <w:r w:rsidRPr="00EA726F">
              <w:rPr>
                <w:rFonts w:eastAsia="Calibri"/>
                <w:kern w:val="2"/>
                <w:lang w:eastAsia="en-US" w:bidi="th-TH"/>
              </w:rPr>
              <w:t>recommendation</w:t>
            </w:r>
          </w:p>
        </w:tc>
        <w:tc>
          <w:tcPr>
            <w:tcW w:w="0" w:type="auto"/>
            <w:vAlign w:val="center"/>
            <w:hideMark/>
          </w:tcPr>
          <w:p w14:paraId="25DF82C8" w14:textId="77777777" w:rsidR="00EA726F" w:rsidRPr="00EA726F" w:rsidRDefault="00EA726F" w:rsidP="00EA726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eastAsia="Calibri"/>
                <w:kern w:val="2"/>
                <w:lang w:eastAsia="en-US" w:bidi="th-TH"/>
              </w:rPr>
            </w:pPr>
            <w:r w:rsidRPr="00EA726F">
              <w:rPr>
                <w:rFonts w:eastAsia="Calibri"/>
                <w:kern w:val="2"/>
                <w:cs/>
                <w:lang w:eastAsia="en-US" w:bidi="th-TH"/>
              </w:rPr>
              <w:t>ปานกลาง-สูง</w:t>
            </w:r>
          </w:p>
        </w:tc>
      </w:tr>
    </w:tbl>
    <w:p w14:paraId="11E3FABA" w14:textId="77777777" w:rsidR="00E472DE" w:rsidRDefault="00166D79">
      <w:pPr>
        <w:keepNext/>
        <w:spacing w:before="240"/>
        <w:jc w:val="center"/>
      </w:pPr>
      <w:r>
        <w:rPr>
          <w:noProof/>
          <w:color w:val="000000"/>
          <w:lang w:val="th-TH"/>
        </w:rPr>
        <w:drawing>
          <wp:inline distT="0" distB="0" distL="0" distR="0" wp14:anchorId="0237B9D4" wp14:editId="60C0AF7B">
            <wp:extent cx="4641855" cy="2558561"/>
            <wp:effectExtent l="0" t="0" r="6350" b="0"/>
            <wp:docPr id="175251282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12823" name="รูปภาพ 175251282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671636" cy="2574976"/>
                    </a:xfrm>
                    <a:prstGeom prst="rect">
                      <a:avLst/>
                    </a:prstGeom>
                  </pic:spPr>
                </pic:pic>
              </a:graphicData>
            </a:graphic>
          </wp:inline>
        </w:drawing>
      </w:r>
    </w:p>
    <w:p w14:paraId="721667BE" w14:textId="77777777" w:rsidR="00EA726F" w:rsidRDefault="00EA726F" w:rsidP="00EA726F">
      <w:pPr>
        <w:pStyle w:val="ENG-Figure"/>
      </w:pPr>
      <w:bookmarkStart w:id="190" w:name="_Toc241944355"/>
      <w:r w:rsidRPr="00EA726F">
        <w:rPr>
          <w:cs/>
        </w:rPr>
        <w:t>การจำแนกและระบุคุณลักษณะความเสียหาย</w:t>
      </w:r>
      <w:r w:rsidR="00B7363B">
        <w:rPr>
          <w:rFonts w:hint="cs"/>
          <w:cs/>
        </w:rPr>
        <w:t>ของชิ้นส่วนเสา</w:t>
      </w:r>
      <w:bookmarkEnd w:id="190"/>
    </w:p>
    <w:p w14:paraId="6096CA60" w14:textId="77777777" w:rsidR="00E472DE" w:rsidRDefault="00166D79">
      <w:pPr>
        <w:keepNext/>
        <w:spacing w:before="240"/>
        <w:jc w:val="center"/>
      </w:pPr>
      <w:r w:rsidRPr="00D127A1">
        <w:rPr>
          <w:noProof/>
          <w:lang w:bidi="th-TH"/>
        </w:rPr>
        <w:drawing>
          <wp:inline distT="0" distB="0" distL="0" distR="0" wp14:anchorId="35D18EC7" wp14:editId="470F75E4">
            <wp:extent cx="4454438" cy="5046785"/>
            <wp:effectExtent l="0" t="0" r="3810" b="1905"/>
            <wp:docPr id="180656487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64875" name=""/>
                    <pic:cNvPicPr/>
                  </pic:nvPicPr>
                  <pic:blipFill>
                    <a:blip r:embed="rId66"/>
                    <a:stretch>
                      <a:fillRect/>
                    </a:stretch>
                  </pic:blipFill>
                  <pic:spPr>
                    <a:xfrm>
                      <a:off x="0" y="0"/>
                      <a:ext cx="4472307" cy="5067030"/>
                    </a:xfrm>
                    <a:prstGeom prst="rect">
                      <a:avLst/>
                    </a:prstGeom>
                  </pic:spPr>
                </pic:pic>
              </a:graphicData>
            </a:graphic>
          </wp:inline>
        </w:drawing>
      </w:r>
    </w:p>
    <w:p w14:paraId="13DEA383" w14:textId="77777777" w:rsidR="00EA726F" w:rsidRDefault="00D127A1" w:rsidP="00D127A1">
      <w:pPr>
        <w:pStyle w:val="ENG-Figure"/>
        <w:rPr>
          <w:cs/>
        </w:rPr>
      </w:pPr>
      <w:bookmarkStart w:id="191" w:name="_Toc241944356"/>
      <w:r>
        <w:rPr>
          <w:rFonts w:hint="cs"/>
          <w:cs/>
        </w:rPr>
        <w:t>รายงานการตรวจสอบและประเมินสภาพของโครงสร้างสะพาน</w:t>
      </w:r>
      <w:bookmarkEnd w:id="191"/>
    </w:p>
    <w:p w14:paraId="5F339BE0" w14:textId="77777777" w:rsidR="00AF39EA" w:rsidRPr="003F6C80" w:rsidRDefault="009E34D4" w:rsidP="00B62AC7">
      <w:pPr>
        <w:pStyle w:val="ENG-H1"/>
        <w:rPr>
          <w:lang w:bidi="th-TH"/>
        </w:rPr>
      </w:pPr>
      <w:bookmarkStart w:id="192" w:name="_Toc241944278"/>
      <w:r w:rsidRPr="003F6C80">
        <w:rPr>
          <w:cs/>
          <w:lang w:bidi="th-TH"/>
        </w:rPr>
        <w:t>บทที่ 5 สรุปผลการดำเนินงานและข้อเสนอแนะ</w:t>
      </w:r>
      <w:bookmarkEnd w:id="192"/>
    </w:p>
    <w:p w14:paraId="59EFBE8F" w14:textId="77777777" w:rsidR="00397173" w:rsidRDefault="00397173" w:rsidP="00641B3C">
      <w:pPr>
        <w:spacing w:after="120"/>
        <w:ind w:firstLine="720"/>
        <w:jc w:val="thaiDistribute"/>
        <w:rPr>
          <w:lang w:bidi="th-TH"/>
        </w:rPr>
      </w:pPr>
      <w:r w:rsidRPr="00397173">
        <w:rPr>
          <w:cs/>
          <w:lang w:bidi="th-TH"/>
        </w:rPr>
        <w:t>การวิจัยนี้มีวัตถุประสงค์หลักในการพัฒนากรอบการทำงานระบบกึ่งอัตโนมัติ (</w:t>
      </w:r>
      <w:r w:rsidRPr="00397173">
        <w:t xml:space="preserve">Semi-Automated Framework) </w:t>
      </w:r>
      <w:r w:rsidRPr="00397173">
        <w:rPr>
          <w:cs/>
          <w:lang w:bidi="th-TH"/>
        </w:rPr>
        <w:t xml:space="preserve">สำหรับการประเมินสภาพสะพานจากข้อมูลพอยต์คลาวด์ 3 มิติ โดยบูรณาการเทคโนโลยีการสำรวจด้วย </w:t>
      </w:r>
      <w:r w:rsidRPr="00397173">
        <w:t xml:space="preserve">UAV </w:t>
      </w:r>
      <w:r w:rsidRPr="00397173">
        <w:rPr>
          <w:cs/>
          <w:lang w:bidi="th-TH"/>
        </w:rPr>
        <w:t xml:space="preserve">และ </w:t>
      </w:r>
      <w:r w:rsidRPr="00397173">
        <w:t xml:space="preserve">TLS </w:t>
      </w:r>
      <w:r w:rsidRPr="00397173">
        <w:rPr>
          <w:cs/>
          <w:lang w:bidi="th-TH"/>
        </w:rPr>
        <w:t xml:space="preserve">เข้ากับกระบวนการประมวลผลพอยต์คลาวด์ การจำแนกองค์ประกอบสะพานด้วยอัลกอริทึม และการตรวจจับความเสียหายด้วย </w:t>
      </w:r>
      <w:r w:rsidRPr="00397173">
        <w:t xml:space="preserve">AI </w:t>
      </w:r>
      <w:r w:rsidRPr="00397173">
        <w:rPr>
          <w:cs/>
          <w:lang w:bidi="th-TH"/>
        </w:rPr>
        <w:t>เพื่อให้ได้รายงานผลที่มีมาตรฐาน</w:t>
      </w:r>
    </w:p>
    <w:p w14:paraId="5D6E5A26" w14:textId="77777777" w:rsidR="00397173" w:rsidRDefault="00397173" w:rsidP="00337AF1">
      <w:pPr>
        <w:spacing w:after="120"/>
        <w:ind w:firstLine="720"/>
        <w:jc w:val="thaiDistribute"/>
        <w:rPr>
          <w:lang w:bidi="th-TH"/>
        </w:rPr>
      </w:pPr>
      <w:r>
        <w:rPr>
          <w:rFonts w:hint="cs"/>
          <w:cs/>
          <w:lang w:bidi="th-TH"/>
        </w:rPr>
        <w:t>สามารถสรุปโดยรวมได้ว่า</w:t>
      </w:r>
      <w:r w:rsidRPr="00397173">
        <w:rPr>
          <w:cs/>
          <w:lang w:bidi="th-TH"/>
        </w:rPr>
        <w:t xml:space="preserve">กรอบการทำงานที่พัฒนาขึ้นในงานวิจัยนี้ ทำงานได้จริงในสภาพภาคสนาม ครอบคลุมขั้นตอนตั้งแต่การเก็บข้อมูลพอยต์คลาวด์ การประมวลผล การจำแนกส่วนประกอบ ไปจนถึงการสร้างภาพ </w:t>
      </w:r>
      <w:r w:rsidRPr="00397173">
        <w:t xml:space="preserve">Plane Capture </w:t>
      </w:r>
      <w:r w:rsidRPr="00397173">
        <w:rPr>
          <w:cs/>
          <w:lang w:bidi="th-TH"/>
        </w:rPr>
        <w:t xml:space="preserve">ของส่วนประกอบสะพานทั้งหมด และพร้อมสำหรับกระบวนการตรวจจับความเสียหายด้วย </w:t>
      </w:r>
      <w:r w:rsidRPr="00397173">
        <w:t xml:space="preserve">AI </w:t>
      </w:r>
      <w:r w:rsidRPr="00397173">
        <w:rPr>
          <w:cs/>
          <w:lang w:bidi="th-TH"/>
        </w:rPr>
        <w:t>ในขั้นตอนต่อไป</w:t>
      </w:r>
    </w:p>
    <w:p w14:paraId="6D855AB7" w14:textId="77777777" w:rsidR="00397173" w:rsidRPr="00397173" w:rsidRDefault="00397173" w:rsidP="00FF17BF">
      <w:pPr>
        <w:pStyle w:val="ListParagraph"/>
        <w:numPr>
          <w:ilvl w:val="0"/>
          <w:numId w:val="22"/>
        </w:numPr>
        <w:spacing w:before="240" w:after="120"/>
        <w:contextualSpacing w:val="0"/>
        <w:jc w:val="thaiDistribute"/>
        <w:rPr>
          <w:b/>
          <w:bCs/>
          <w:vanish/>
          <w:cs/>
        </w:rPr>
      </w:pPr>
      <w:bookmarkStart w:id="193" w:name="_Toc225709513"/>
      <w:bookmarkStart w:id="194" w:name="_Toc225712263"/>
      <w:bookmarkEnd w:id="193"/>
      <w:bookmarkEnd w:id="194"/>
    </w:p>
    <w:p w14:paraId="2FF60270" w14:textId="77777777" w:rsidR="00397173" w:rsidRPr="00397173" w:rsidRDefault="00397173" w:rsidP="00337AF1">
      <w:pPr>
        <w:pStyle w:val="ENG-H2"/>
        <w:jc w:val="thaiDistribute"/>
      </w:pPr>
      <w:bookmarkStart w:id="195" w:name="_Toc241944279"/>
      <w:r w:rsidRPr="00397173">
        <w:rPr>
          <w:cs/>
        </w:rPr>
        <w:t>สรุปตามวัตถุประสงค์การวิจัย</w:t>
      </w:r>
      <w:bookmarkEnd w:id="195"/>
    </w:p>
    <w:p w14:paraId="0BC84228" w14:textId="77777777" w:rsidR="00397173" w:rsidRDefault="00397173" w:rsidP="007F7223">
      <w:pPr>
        <w:pStyle w:val="ENG-H3"/>
      </w:pPr>
      <w:bookmarkStart w:id="196" w:name="_Toc241944280"/>
      <w:r w:rsidRPr="00397173">
        <w:rPr>
          <w:cs/>
        </w:rPr>
        <w:t xml:space="preserve">การพัฒนากรอบการทำงาน </w:t>
      </w:r>
      <w:r w:rsidRPr="00397173">
        <w:t>Semi-Automated Pipeline</w:t>
      </w:r>
      <w:bookmarkEnd w:id="196"/>
    </w:p>
    <w:p w14:paraId="1C9EA63D" w14:textId="77777777" w:rsidR="00397173" w:rsidRPr="00397173" w:rsidRDefault="00397173" w:rsidP="00EC1CF1">
      <w:pPr>
        <w:spacing w:after="120"/>
        <w:ind w:firstLine="720"/>
        <w:jc w:val="thaiDistribute"/>
      </w:pPr>
      <w:r w:rsidRPr="00397173">
        <w:rPr>
          <w:cs/>
          <w:lang w:bidi="th-TH"/>
        </w:rPr>
        <w:t xml:space="preserve">กรอบการทำงานที่พัฒนาขึ้นครอบคลุมขั้นตอนการเก็บข้อมูล </w:t>
      </w:r>
      <w:r w:rsidR="00840D3A">
        <w:rPr>
          <w:rFonts w:hint="cs"/>
          <w:cs/>
          <w:lang w:bidi="th-TH"/>
        </w:rPr>
        <w:t>การจำแนก</w:t>
      </w:r>
      <w:r w:rsidRPr="00397173">
        <w:rPr>
          <w:cs/>
          <w:lang w:bidi="th-TH"/>
        </w:rPr>
        <w:t>ส่วนประกอบสะพาน</w:t>
      </w:r>
      <w:r w:rsidR="00840D3A">
        <w:rPr>
          <w:lang w:bidi="th-TH"/>
        </w:rPr>
        <w:t xml:space="preserve"> </w:t>
      </w:r>
      <w:r w:rsidRPr="00397173">
        <w:rPr>
          <w:cs/>
          <w:lang w:bidi="th-TH"/>
        </w:rPr>
        <w:t>และการสร้างภาพออร์โธกราฟิก ได้รับการทดสอบและพิสูจน์ว่าทำงานได้จริงบนสะพานกรณีศึกษา</w:t>
      </w:r>
    </w:p>
    <w:p w14:paraId="0D5C445C" w14:textId="77777777" w:rsidR="00337AF1" w:rsidRDefault="00397173" w:rsidP="007F7223">
      <w:pPr>
        <w:pStyle w:val="ENG-H3"/>
      </w:pPr>
      <w:bookmarkStart w:id="197" w:name="_Toc241944281"/>
      <w:r w:rsidRPr="00397173">
        <w:rPr>
          <w:cs/>
        </w:rPr>
        <w:t xml:space="preserve">การสร้างชุดข้อมูล </w:t>
      </w:r>
      <w:r w:rsidRPr="00397173">
        <w:t xml:space="preserve">Plane Capture </w:t>
      </w:r>
      <w:r w:rsidRPr="00397173">
        <w:rPr>
          <w:cs/>
        </w:rPr>
        <w:t xml:space="preserve">สำหรับ </w:t>
      </w:r>
      <w:r w:rsidRPr="00397173">
        <w:t>AI</w:t>
      </w:r>
      <w:bookmarkEnd w:id="197"/>
    </w:p>
    <w:p w14:paraId="27B73ADD" w14:textId="77777777" w:rsidR="00397173" w:rsidRPr="00397173" w:rsidRDefault="00641B3C" w:rsidP="00EC1CF1">
      <w:pPr>
        <w:spacing w:after="120"/>
        <w:ind w:firstLine="720"/>
        <w:jc w:val="thaiDistribute"/>
      </w:pPr>
      <w:r w:rsidRPr="00641B3C">
        <w:rPr>
          <w:lang w:bidi="th-TH"/>
        </w:rPr>
        <w:t xml:space="preserve">Plane Capture Pipeline </w:t>
      </w:r>
      <w:r w:rsidRPr="00641B3C">
        <w:rPr>
          <w:cs/>
          <w:lang w:bidi="th-TH"/>
        </w:rPr>
        <w:t>ผลิตภาพออร์โธกราฟิกขนาด 4</w:t>
      </w:r>
      <w:r w:rsidRPr="00641B3C">
        <w:rPr>
          <w:lang w:bidi="th-TH"/>
        </w:rPr>
        <w:t>,</w:t>
      </w:r>
      <w:r w:rsidRPr="00641B3C">
        <w:rPr>
          <w:cs/>
          <w:lang w:bidi="th-TH"/>
        </w:rPr>
        <w:t>096</w:t>
      </w:r>
      <w:r w:rsidRPr="00641B3C">
        <w:rPr>
          <w:lang w:bidi="th-TH"/>
        </w:rPr>
        <w:t>×</w:t>
      </w:r>
      <w:r w:rsidRPr="00641B3C">
        <w:rPr>
          <w:cs/>
          <w:lang w:bidi="th-TH"/>
        </w:rPr>
        <w:t>4</w:t>
      </w:r>
      <w:r w:rsidRPr="00641B3C">
        <w:rPr>
          <w:lang w:bidi="th-TH"/>
        </w:rPr>
        <w:t>,</w:t>
      </w:r>
      <w:r w:rsidRPr="00641B3C">
        <w:rPr>
          <w:cs/>
          <w:lang w:bidi="th-TH"/>
        </w:rPr>
        <w:t xml:space="preserve">096 </w:t>
      </w:r>
      <w:r w:rsidRPr="00641B3C">
        <w:rPr>
          <w:lang w:bidi="th-TH"/>
        </w:rPr>
        <w:t xml:space="preserve">pixels </w:t>
      </w:r>
      <w:r w:rsidRPr="00641B3C">
        <w:rPr>
          <w:cs/>
          <w:lang w:bidi="th-TH"/>
        </w:rPr>
        <w:t xml:space="preserve">ประกอบด้วย </w:t>
      </w:r>
      <w:r w:rsidRPr="00641B3C">
        <w:rPr>
          <w:lang w:bidi="th-TH"/>
        </w:rPr>
        <w:t xml:space="preserve">Pier </w:t>
      </w:r>
      <w:r w:rsidRPr="00641B3C">
        <w:rPr>
          <w:cs/>
          <w:lang w:bidi="th-TH"/>
        </w:rPr>
        <w:t>4 ด้าน</w:t>
      </w:r>
      <w:r w:rsidRPr="00641B3C">
        <w:rPr>
          <w:lang w:bidi="th-TH"/>
        </w:rPr>
        <w:t xml:space="preserve">, Girder </w:t>
      </w:r>
      <w:r w:rsidRPr="00641B3C">
        <w:rPr>
          <w:cs/>
          <w:lang w:bidi="th-TH"/>
        </w:rPr>
        <w:t>3 ด้าน</w:t>
      </w:r>
      <w:r w:rsidRPr="00641B3C">
        <w:rPr>
          <w:lang w:bidi="th-TH"/>
        </w:rPr>
        <w:t xml:space="preserve">, Deck </w:t>
      </w:r>
      <w:r w:rsidRPr="00641B3C">
        <w:rPr>
          <w:cs/>
          <w:lang w:bidi="th-TH"/>
        </w:rPr>
        <w:t xml:space="preserve">1 ด้าน และ </w:t>
      </w:r>
      <w:r w:rsidRPr="00641B3C">
        <w:rPr>
          <w:lang w:bidi="th-TH"/>
        </w:rPr>
        <w:t xml:space="preserve">Cap Beam </w:t>
      </w:r>
      <w:r w:rsidRPr="00641B3C">
        <w:rPr>
          <w:cs/>
          <w:lang w:bidi="th-TH"/>
        </w:rPr>
        <w:t xml:space="preserve">6 ด้าน ภาพที่ได้มีความชัดเจนพอให้เห็นรายละเอียดพื้นผิว คราบความชื้น คราบสนิม และรอยแตกบนผิว </w:t>
      </w:r>
      <w:r w:rsidRPr="00641B3C">
        <w:rPr>
          <w:lang w:bidi="th-TH"/>
        </w:rPr>
        <w:t xml:space="preserve">Cap Beam </w:t>
      </w:r>
      <w:r w:rsidRPr="00641B3C">
        <w:rPr>
          <w:cs/>
          <w:lang w:bidi="th-TH"/>
        </w:rPr>
        <w:t xml:space="preserve">และ </w:t>
      </w:r>
      <w:r w:rsidRPr="00641B3C">
        <w:rPr>
          <w:lang w:bidi="th-TH"/>
        </w:rPr>
        <w:t>Pier</w:t>
      </w:r>
    </w:p>
    <w:p w14:paraId="3B5A0807" w14:textId="77777777" w:rsidR="00337AF1" w:rsidRDefault="00397173" w:rsidP="007F7223">
      <w:pPr>
        <w:pStyle w:val="ENG-H3"/>
      </w:pPr>
      <w:bookmarkStart w:id="198" w:name="_Toc241944282"/>
      <w:r w:rsidRPr="00397173">
        <w:rPr>
          <w:cs/>
        </w:rPr>
        <w:t>การพัฒนาระบบ</w:t>
      </w:r>
      <w:r w:rsidR="00337AF1">
        <w:rPr>
          <w:rFonts w:hint="cs"/>
          <w:cs/>
        </w:rPr>
        <w:t>ประเมินสภาพสะพาน</w:t>
      </w:r>
      <w:bookmarkEnd w:id="198"/>
    </w:p>
    <w:p w14:paraId="07F2C2EC" w14:textId="77777777" w:rsidR="00397173" w:rsidRDefault="00397173" w:rsidP="00337AF1">
      <w:pPr>
        <w:spacing w:after="120"/>
        <w:ind w:firstLine="720"/>
        <w:jc w:val="thaiDistribute"/>
        <w:rPr>
          <w:lang w:bidi="th-TH"/>
        </w:rPr>
      </w:pPr>
      <w:r w:rsidRPr="00397173">
        <w:rPr>
          <w:cs/>
          <w:lang w:bidi="th-TH"/>
        </w:rPr>
        <w:t>ระบบรายงานและแสดงผลการตรวจสอบสะพานได้รับการพัฒนาขึ้นเพื่อทำหน้าที่ เป็นส่วนต่อประสานผู้ใช้และ</w:t>
      </w:r>
      <w:r w:rsidRPr="00337AF1">
        <w:rPr>
          <w:cs/>
          <w:lang w:bidi="th-TH"/>
        </w:rPr>
        <w:t>แพลตฟอร์มออกรายงาน ตามมาตรฐานกรมทางหลวง ครอบคลุมทั้งการแสดงผลระดับความเสียหายและการออกรายงาน</w:t>
      </w:r>
      <w:r w:rsidRPr="00397173">
        <w:rPr>
          <w:cs/>
          <w:lang w:bidi="th-TH"/>
        </w:rPr>
        <w:t>ผลการตรวจสอบ</w:t>
      </w:r>
    </w:p>
    <w:p w14:paraId="072C8B10" w14:textId="77777777" w:rsidR="00397173" w:rsidRPr="00397173" w:rsidRDefault="00397173" w:rsidP="00337AF1">
      <w:pPr>
        <w:pStyle w:val="ENG-H2"/>
      </w:pPr>
      <w:bookmarkStart w:id="199" w:name="_Toc241944283"/>
      <w:r w:rsidRPr="00397173">
        <w:rPr>
          <w:cs/>
        </w:rPr>
        <w:t xml:space="preserve">ผลการพัฒนากรอบการทำงาน </w:t>
      </w:r>
      <w:r w:rsidRPr="00397173">
        <w:t>Semi-Automated Framework</w:t>
      </w:r>
      <w:bookmarkEnd w:id="199"/>
    </w:p>
    <w:p w14:paraId="52DFA88C" w14:textId="77777777" w:rsidR="00397173" w:rsidRPr="00397173" w:rsidRDefault="00397173" w:rsidP="00337AF1">
      <w:pPr>
        <w:spacing w:after="120"/>
        <w:ind w:firstLine="720"/>
        <w:jc w:val="thaiDistribute"/>
      </w:pPr>
      <w:r w:rsidRPr="00397173">
        <w:rPr>
          <w:cs/>
          <w:lang w:bidi="th-TH"/>
        </w:rPr>
        <w:t>กรอบการทำงานที่พัฒนาขึ้นประกอบด้วย 8 ขั้นตอนหลักที่เชื่อมต่อกันอย่างต่อเนื่อง สอดคล้องกับแนวทางการตรวจสอบสะพานของกรมทางหลวง (2555) และสอดคล้องกับงานวิจัยที่ผ่านมา</w:t>
      </w:r>
      <w:r w:rsidR="00337AF1">
        <w:rPr>
          <w:rFonts w:hint="cs"/>
          <w:cs/>
          <w:lang w:bidi="th-TH"/>
        </w:rPr>
        <w:t xml:space="preserve"> โดย</w:t>
      </w:r>
      <w:r w:rsidRPr="00397173">
        <w:rPr>
          <w:cs/>
          <w:lang w:bidi="th-TH"/>
        </w:rPr>
        <w:t xml:space="preserve">ขั้นตอน </w:t>
      </w:r>
      <w:r w:rsidRPr="00397173">
        <w:t xml:space="preserve">Plane Capture Pipeline </w:t>
      </w:r>
      <w:r w:rsidRPr="00397173">
        <w:rPr>
          <w:cs/>
          <w:lang w:bidi="th-TH"/>
        </w:rPr>
        <w:t xml:space="preserve">ซึ่งเป็นส่วนที่พัฒนาขึ้นใหม่ในงานวิจัยนี้ ใช้วิธี </w:t>
      </w:r>
      <w:r w:rsidRPr="00397173">
        <w:t xml:space="preserve">Screened Poisson Surface Reconstruction </w:t>
      </w:r>
      <w:r w:rsidRPr="00397173">
        <w:rPr>
          <w:cs/>
          <w:lang w:bidi="th-TH"/>
        </w:rPr>
        <w:t xml:space="preserve">ในการสร้าง </w:t>
      </w:r>
      <w:r w:rsidRPr="00397173">
        <w:t xml:space="preserve">Mesh </w:t>
      </w:r>
      <w:r w:rsidRPr="00397173">
        <w:rPr>
          <w:cs/>
          <w:lang w:bidi="th-TH"/>
        </w:rPr>
        <w:t>จากพอยต์คลาวด์ ร่วมกับการสกัดระนาบ (</w:t>
      </w:r>
      <w:r w:rsidRPr="00397173">
        <w:t>Tiered Distance Trimming + ROT</w:t>
      </w:r>
      <w:r w:rsidRPr="00397173">
        <w:rPr>
          <w:cs/>
          <w:lang w:bidi="th-TH"/>
        </w:rPr>
        <w:t>90</w:t>
      </w:r>
      <w:r w:rsidRPr="00397173">
        <w:t>_</w:t>
      </w:r>
      <w:r w:rsidRPr="00397173">
        <w:rPr>
          <w:cs/>
          <w:lang w:bidi="th-TH"/>
        </w:rPr>
        <w:t>4</w:t>
      </w:r>
      <w:r w:rsidRPr="00397173">
        <w:t xml:space="preserve">SIDES/DECK Mode) </w:t>
      </w:r>
      <w:r w:rsidRPr="00397173">
        <w:rPr>
          <w:cs/>
          <w:lang w:bidi="th-TH"/>
        </w:rPr>
        <w:t xml:space="preserve">และการถ่ายภาพออร์โธกราฟิก แนวทางนี้ช่วยแก้ปัญหา การตรวจจับความเสียหายบนพื้นหลังที่ซับซ้อนในภาพ 2 มิติทั่วไปมีความแม่นยำต่ำ โดยให้ภาพที่มีพื้นหลังสะอาดและมาตราส่วนที่แม่นยำสำหรับการวิเคราะห์ </w:t>
      </w:r>
      <w:r w:rsidRPr="00397173">
        <w:t>AI</w:t>
      </w:r>
    </w:p>
    <w:p w14:paraId="6951E47D" w14:textId="77777777" w:rsidR="00397173" w:rsidRPr="00397173" w:rsidRDefault="00397173" w:rsidP="00337AF1">
      <w:pPr>
        <w:pStyle w:val="ENG-H2"/>
      </w:pPr>
      <w:bookmarkStart w:id="200" w:name="_Toc241944284"/>
      <w:r w:rsidRPr="00397173">
        <w:rPr>
          <w:cs/>
        </w:rPr>
        <w:t>ข้อค้นพบสำคัญ</w:t>
      </w:r>
      <w:bookmarkEnd w:id="200"/>
    </w:p>
    <w:p w14:paraId="05B78341" w14:textId="77777777" w:rsidR="00397173" w:rsidRPr="00337AF1" w:rsidRDefault="00397173" w:rsidP="00FF17BF">
      <w:pPr>
        <w:pStyle w:val="ListParagraph"/>
        <w:numPr>
          <w:ilvl w:val="0"/>
          <w:numId w:val="36"/>
        </w:numPr>
        <w:spacing w:after="120"/>
        <w:ind w:left="922"/>
        <w:contextualSpacing w:val="0"/>
        <w:jc w:val="thaiDistribute"/>
      </w:pPr>
      <w:r w:rsidRPr="00337AF1">
        <w:rPr>
          <w:cs/>
        </w:rPr>
        <w:t xml:space="preserve">การผสาน </w:t>
      </w:r>
      <w:r w:rsidRPr="00337AF1">
        <w:t xml:space="preserve">UAV + TLS </w:t>
      </w:r>
      <w:r w:rsidRPr="00337AF1">
        <w:rPr>
          <w:cs/>
        </w:rPr>
        <w:t>เป็นแนวทางที่เหมาะสมสำหรับสะพาน</w:t>
      </w:r>
      <w:r w:rsidR="00071ECA">
        <w:rPr>
          <w:rFonts w:hint="cs"/>
          <w:cs/>
        </w:rPr>
        <w:t>คอนกรีตเสริมเหล็ก</w:t>
      </w:r>
      <w:r w:rsidR="00337AF1">
        <w:rPr>
          <w:rFonts w:hint="cs"/>
          <w:cs/>
        </w:rPr>
        <w:t xml:space="preserve"> โดย</w:t>
      </w:r>
      <w:r w:rsidRPr="00337AF1">
        <w:rPr>
          <w:cs/>
        </w:rPr>
        <w:t xml:space="preserve"> </w:t>
      </w:r>
      <w:r w:rsidRPr="00337AF1">
        <w:t xml:space="preserve">UAV </w:t>
      </w:r>
      <w:r w:rsidRPr="00337AF1">
        <w:rPr>
          <w:cs/>
        </w:rPr>
        <w:t xml:space="preserve">ให้ข้อมูลภาพรวมและผิวสะพานด้านบน ส่วน </w:t>
      </w:r>
      <w:r w:rsidRPr="00337AF1">
        <w:t xml:space="preserve">TLS </w:t>
      </w:r>
      <w:r w:rsidRPr="00337AF1">
        <w:rPr>
          <w:cs/>
        </w:rPr>
        <w:t xml:space="preserve">ให้รายละเอียดส่วนล่างสะพานที่ </w:t>
      </w:r>
      <w:r w:rsidRPr="00337AF1">
        <w:t xml:space="preserve">UAV </w:t>
      </w:r>
      <w:r w:rsidRPr="00337AF1">
        <w:rPr>
          <w:cs/>
        </w:rPr>
        <w:t>เข้าถึงได้ยาก</w:t>
      </w:r>
    </w:p>
    <w:p w14:paraId="6C33010B" w14:textId="77777777" w:rsidR="00397173" w:rsidRPr="00337AF1" w:rsidRDefault="00397173" w:rsidP="00FF17BF">
      <w:pPr>
        <w:pStyle w:val="ListParagraph"/>
        <w:numPr>
          <w:ilvl w:val="0"/>
          <w:numId w:val="36"/>
        </w:numPr>
        <w:spacing w:after="120"/>
        <w:ind w:left="922"/>
        <w:contextualSpacing w:val="0"/>
        <w:jc w:val="thaiDistribute"/>
      </w:pPr>
      <w:r w:rsidRPr="00337AF1">
        <w:rPr>
          <w:cs/>
        </w:rPr>
        <w:t>อัลกอริทึมสามารถจำแนกส่วนประกอบสะพาน</w:t>
      </w:r>
      <w:r w:rsidR="00071ECA">
        <w:rPr>
          <w:rFonts w:hint="cs"/>
          <w:cs/>
        </w:rPr>
        <w:t>คอนกรีตเสริมเหล็ก</w:t>
      </w:r>
      <w:r w:rsidRPr="00337AF1">
        <w:rPr>
          <w:cs/>
        </w:rPr>
        <w:t xml:space="preserve">ที่มีโครงสร้างซับซ้อนได้โดยอัตโนมัติ โดยไม่ต้องใช้ </w:t>
      </w:r>
      <w:r w:rsidRPr="00337AF1">
        <w:t xml:space="preserve">Machine Learning Model </w:t>
      </w:r>
      <w:r w:rsidRPr="00337AF1">
        <w:rPr>
          <w:cs/>
        </w:rPr>
        <w:t xml:space="preserve">ที่ต้องการ </w:t>
      </w:r>
      <w:r w:rsidRPr="00337AF1">
        <w:t xml:space="preserve">Training Data </w:t>
      </w:r>
      <w:r w:rsidRPr="00337AF1">
        <w:rPr>
          <w:cs/>
        </w:rPr>
        <w:t>ขนาดใหญ่</w:t>
      </w:r>
    </w:p>
    <w:p w14:paraId="7BBBF82E" w14:textId="77777777" w:rsidR="00397173" w:rsidRPr="00337AF1" w:rsidRDefault="00397173" w:rsidP="00FF17BF">
      <w:pPr>
        <w:pStyle w:val="ListParagraph"/>
        <w:numPr>
          <w:ilvl w:val="0"/>
          <w:numId w:val="36"/>
        </w:numPr>
        <w:spacing w:after="120"/>
        <w:ind w:left="922"/>
        <w:contextualSpacing w:val="0"/>
        <w:jc w:val="thaiDistribute"/>
      </w:pPr>
      <w:r w:rsidRPr="00337AF1">
        <w:rPr>
          <w:cs/>
        </w:rPr>
        <w:t>กระบวนการ</w:t>
      </w:r>
      <w:r w:rsidR="00071ECA">
        <w:rPr>
          <w:rFonts w:hint="cs"/>
          <w:cs/>
        </w:rPr>
        <w:t>การจับระนาบ</w:t>
      </w:r>
      <w:r w:rsidRPr="00337AF1">
        <w:rPr>
          <w:cs/>
        </w:rPr>
        <w:t>สามารถผลิตภาพออร์โธกราฟิกคุณภาพสูง (4,096</w:t>
      </w:r>
      <w:r w:rsidRPr="00337AF1">
        <w:t xml:space="preserve"> × </w:t>
      </w:r>
      <w:r w:rsidRPr="00337AF1">
        <w:rPr>
          <w:cs/>
        </w:rPr>
        <w:t>4,096</w:t>
      </w:r>
      <w:r w:rsidRPr="00337AF1">
        <w:t xml:space="preserve"> px) </w:t>
      </w:r>
      <w:r w:rsidRPr="00337AF1">
        <w:rPr>
          <w:cs/>
        </w:rPr>
        <w:t>ของส่วนประกอบสะพาน</w:t>
      </w:r>
      <w:r w:rsidR="00337AF1">
        <w:rPr>
          <w:rFonts w:hint="cs"/>
          <w:cs/>
        </w:rPr>
        <w:t>ได้ค่อนข้างสมบูรณ์</w:t>
      </w:r>
      <w:r w:rsidRPr="00337AF1">
        <w:rPr>
          <w:cs/>
        </w:rPr>
        <w:t xml:space="preserve"> ซึ่งเป็นชุดข้อมูลที่มีมาตรฐานและสามารถนำไปใช้ ฝึกโมเดล </w:t>
      </w:r>
      <w:r w:rsidRPr="00337AF1">
        <w:t xml:space="preserve">AI </w:t>
      </w:r>
      <w:r w:rsidRPr="00337AF1">
        <w:rPr>
          <w:cs/>
        </w:rPr>
        <w:t>ตรวจจับความเสียหายได้โดยตรง</w:t>
      </w:r>
    </w:p>
    <w:p w14:paraId="752D0035" w14:textId="77777777" w:rsidR="00397173" w:rsidRPr="00337AF1" w:rsidRDefault="00397173" w:rsidP="00FF17BF">
      <w:pPr>
        <w:pStyle w:val="ListParagraph"/>
        <w:numPr>
          <w:ilvl w:val="0"/>
          <w:numId w:val="36"/>
        </w:numPr>
        <w:spacing w:after="120"/>
        <w:ind w:left="922"/>
        <w:contextualSpacing w:val="0"/>
        <w:jc w:val="thaiDistribute"/>
      </w:pPr>
      <w:r w:rsidRPr="00337AF1">
        <w:rPr>
          <w:cs/>
        </w:rPr>
        <w:t xml:space="preserve">รูปแบบการประเมินกึ่งอัตโนมัติที่ผสาน </w:t>
      </w:r>
      <w:r w:rsidRPr="00337AF1">
        <w:t xml:space="preserve">AI </w:t>
      </w:r>
      <w:r w:rsidRPr="00337AF1">
        <w:rPr>
          <w:cs/>
        </w:rPr>
        <w:t xml:space="preserve">กับการยืนยันโดยวิศวกร เป็นแนวทางที่สมดุลระหว่างประสิทธิภาพและความน่าเชื่อถือ </w:t>
      </w:r>
      <w:r w:rsidR="00337AF1">
        <w:rPr>
          <w:rFonts w:hint="cs"/>
          <w:cs/>
        </w:rPr>
        <w:t>ซึ่งก็คือ</w:t>
      </w:r>
      <w:r w:rsidRPr="00337AF1">
        <w:rPr>
          <w:cs/>
        </w:rPr>
        <w:t xml:space="preserve">การใช้ </w:t>
      </w:r>
      <w:r w:rsidRPr="00337AF1">
        <w:t xml:space="preserve">Computer Vision </w:t>
      </w:r>
      <w:r w:rsidRPr="00337AF1">
        <w:rPr>
          <w:cs/>
        </w:rPr>
        <w:t>เป็นเครื่องมือสนับสนุนการตัดสินใจ ไม่ใช่การแทนที่ผู้เชี่ยวชาญโดยสมบูรณ์</w:t>
      </w:r>
    </w:p>
    <w:p w14:paraId="5A6DE910" w14:textId="77777777" w:rsidR="00337AF1" w:rsidRPr="00337AF1" w:rsidRDefault="00397173" w:rsidP="00FF17BF">
      <w:pPr>
        <w:pStyle w:val="ListParagraph"/>
        <w:numPr>
          <w:ilvl w:val="0"/>
          <w:numId w:val="36"/>
        </w:numPr>
        <w:spacing w:after="120"/>
        <w:ind w:left="922"/>
        <w:contextualSpacing w:val="0"/>
        <w:jc w:val="thaiDistribute"/>
        <w:rPr>
          <w:b/>
          <w:bCs/>
          <w:sz w:val="40"/>
          <w:szCs w:val="40"/>
        </w:rPr>
      </w:pPr>
      <w:r w:rsidRPr="00337AF1">
        <w:rPr>
          <w:cs/>
        </w:rPr>
        <w:t>การบูรณาการข้อมูลการตรวจสอบเข้ากับระบบให้สามารถติดตามสภาพสะพานในระยะยาวและ สนับสนุนการตัดสินใจซ่อมบำรุงตามหลักฐานเชิงประจักษ์</w:t>
      </w:r>
    </w:p>
    <w:p w14:paraId="4592F5BC" w14:textId="77777777" w:rsidR="00337AF1" w:rsidRPr="00337AF1" w:rsidRDefault="00337AF1" w:rsidP="00337AF1">
      <w:pPr>
        <w:pStyle w:val="ENG-H2"/>
        <w:rPr>
          <w:sz w:val="40"/>
          <w:szCs w:val="40"/>
        </w:rPr>
      </w:pPr>
      <w:bookmarkStart w:id="201" w:name="_Toc241944285"/>
      <w:r>
        <w:rPr>
          <w:rFonts w:hint="cs"/>
          <w:cs/>
        </w:rPr>
        <w:t>ข้อจำกัด</w:t>
      </w:r>
      <w:bookmarkEnd w:id="201"/>
    </w:p>
    <w:p w14:paraId="31EA0EDB" w14:textId="77777777" w:rsidR="009C41CA" w:rsidRPr="009C41CA" w:rsidRDefault="009C41CA" w:rsidP="009C41CA">
      <w:pPr>
        <w:pStyle w:val="ListParagraph"/>
        <w:numPr>
          <w:ilvl w:val="0"/>
          <w:numId w:val="42"/>
        </w:numPr>
        <w:spacing w:after="120"/>
        <w:ind w:left="922"/>
        <w:contextualSpacing w:val="0"/>
      </w:pPr>
      <w:r w:rsidRPr="009C41CA">
        <w:rPr>
          <w:cs/>
        </w:rPr>
        <w:t xml:space="preserve">การทดสอบดำเนินการบนสะพานเดียวซึ่งเป็นสะพานคอนกรีตเสริมเหล็กประเภท </w:t>
      </w:r>
      <w:r w:rsidRPr="009C41CA">
        <w:t xml:space="preserve">Slab-Girder </w:t>
      </w:r>
      <w:r w:rsidRPr="009C41CA">
        <w:rPr>
          <w:cs/>
        </w:rPr>
        <w:t>ผลลัพธ์ที่ได้มาจึงมีโอกาสสูงที่ซอฟต์แวร์อาจไม่สามารถนำไปใช้ได้โดยตรงกับโครงสร้างสะพานประเภทอื่น หรือสะพานที่มีสภาพความเสียหายรุนแรงหรือซับซ้อนเกินกว่าขอบเขตกรณีศึกษา</w:t>
      </w:r>
    </w:p>
    <w:p w14:paraId="7B48AE10" w14:textId="77777777" w:rsidR="009C41CA" w:rsidRPr="009C41CA" w:rsidRDefault="009C41CA" w:rsidP="009C41CA">
      <w:pPr>
        <w:pStyle w:val="ListParagraph"/>
        <w:numPr>
          <w:ilvl w:val="0"/>
          <w:numId w:val="42"/>
        </w:numPr>
        <w:spacing w:after="120"/>
        <w:ind w:left="922"/>
        <w:contextualSpacing w:val="0"/>
      </w:pPr>
      <w:r w:rsidRPr="009C41CA">
        <w:rPr>
          <w:cs/>
        </w:rPr>
        <w:t xml:space="preserve">การเก็บข้อมูล </w:t>
      </w:r>
      <w:r w:rsidRPr="009C41CA">
        <w:t xml:space="preserve">UAV </w:t>
      </w:r>
      <w:r w:rsidRPr="009C41CA">
        <w:rPr>
          <w:cs/>
        </w:rPr>
        <w:t xml:space="preserve">มีข้อจำกัดด้านสภาพอากาศ โดยเฉพาะเรื่องแสงมืดเกินไปหรือสว่างเกินไป และกฎระเบียบการบิน ส่วน </w:t>
      </w:r>
      <w:r w:rsidRPr="009C41CA">
        <w:t xml:space="preserve">TLS </w:t>
      </w:r>
      <w:r w:rsidRPr="009C41CA">
        <w:rPr>
          <w:cs/>
        </w:rPr>
        <w:t>มีข้อจำกัดด้านการเข้าถึงพื้นที่บางส่วนของสะพาน ซึ่งอาจทำให้ข้อมูลบางพื้นที่มีความหนาแน่นของพอยต์คลาวด์ไม่เพียงพอ</w:t>
      </w:r>
    </w:p>
    <w:p w14:paraId="2E4A9918" w14:textId="77777777" w:rsidR="009C41CA" w:rsidRPr="009C41CA" w:rsidRDefault="009C41CA" w:rsidP="009C41CA">
      <w:pPr>
        <w:pStyle w:val="ListParagraph"/>
        <w:numPr>
          <w:ilvl w:val="0"/>
          <w:numId w:val="42"/>
        </w:numPr>
        <w:spacing w:after="120"/>
        <w:ind w:left="922"/>
        <w:contextualSpacing w:val="0"/>
      </w:pPr>
      <w:r w:rsidRPr="009C41CA">
        <w:rPr>
          <w:cs/>
        </w:rPr>
        <w:t>กระบวนการประมวลผลข้อมูลพอยต์คลาวด์ต้องใช้ทรัพยากรการประมวลผลสูงและมีระยะเวลานาน ซึ่งอาจเป็นอุปสรรคสำหรับการนำไปใช้งานในระดับปฏิบัติการที่ต้องการผลรวดเร็ว</w:t>
      </w:r>
    </w:p>
    <w:p w14:paraId="7EDFFC2A" w14:textId="77777777" w:rsidR="001B3433" w:rsidRPr="001B3433" w:rsidRDefault="001B3433" w:rsidP="001B3433">
      <w:pPr>
        <w:pStyle w:val="ENG-H2"/>
        <w:rPr>
          <w:sz w:val="40"/>
          <w:szCs w:val="40"/>
        </w:rPr>
      </w:pPr>
      <w:bookmarkStart w:id="202" w:name="_Toc241944286"/>
      <w:r>
        <w:rPr>
          <w:rFonts w:hint="cs"/>
          <w:cs/>
        </w:rPr>
        <w:t>ข้อเสนอแนะ</w:t>
      </w:r>
      <w:bookmarkEnd w:id="202"/>
    </w:p>
    <w:p w14:paraId="71D9DE47" w14:textId="77777777" w:rsidR="009C41CA" w:rsidRPr="009C41CA" w:rsidRDefault="009C41CA" w:rsidP="009C41CA">
      <w:pPr>
        <w:pStyle w:val="ListParagraph"/>
        <w:numPr>
          <w:ilvl w:val="0"/>
          <w:numId w:val="42"/>
        </w:numPr>
        <w:spacing w:after="120"/>
        <w:ind w:left="922"/>
        <w:contextualSpacing w:val="0"/>
        <w:jc w:val="thaiDistribute"/>
      </w:pPr>
      <w:r w:rsidRPr="009C41CA">
        <w:rPr>
          <w:cs/>
        </w:rPr>
        <w:t>ควรทดสอบเพิ่มเติมบนสะพานประเภทอื่น เช่น สะพานแขวน สะพานโครงเหล็ก หรือสะพานกล่องสี่เหลี่ยม เพื่อประเมินความสามารถของกรอบการทำงาน การขยายการทดสอบไปยังสะพานหลายรูปแบบ</w:t>
      </w:r>
    </w:p>
    <w:p w14:paraId="4E312FEB" w14:textId="77777777" w:rsidR="009C41CA" w:rsidRPr="009C41CA" w:rsidRDefault="009C41CA" w:rsidP="009C41CA">
      <w:pPr>
        <w:pStyle w:val="ListParagraph"/>
        <w:numPr>
          <w:ilvl w:val="0"/>
          <w:numId w:val="42"/>
        </w:numPr>
        <w:spacing w:after="120"/>
        <w:ind w:left="922"/>
        <w:contextualSpacing w:val="0"/>
        <w:jc w:val="thaiDistribute"/>
      </w:pPr>
      <w:r w:rsidRPr="009C41CA">
        <w:rPr>
          <w:cs/>
        </w:rPr>
        <w:t xml:space="preserve">ควรทำชุดข้อมูลขนาดใหญ่จากภาพการจับระนาบที่ได้มา พร้อม </w:t>
      </w:r>
      <w:r w:rsidRPr="009C41CA">
        <w:t xml:space="preserve">Annotation </w:t>
      </w:r>
      <w:r w:rsidRPr="009C41CA">
        <w:rPr>
          <w:cs/>
        </w:rPr>
        <w:t>ความเสียหายประเภทต่าง ๆ เช่น รอยแตก</w:t>
      </w:r>
      <w:r w:rsidRPr="009C41CA">
        <w:t xml:space="preserve">, </w:t>
      </w:r>
      <w:r w:rsidRPr="009C41CA">
        <w:rPr>
          <w:cs/>
        </w:rPr>
        <w:t>การลอกหลุด</w:t>
      </w:r>
      <w:r w:rsidRPr="009C41CA">
        <w:t xml:space="preserve">, </w:t>
      </w:r>
      <w:r w:rsidRPr="009C41CA">
        <w:rPr>
          <w:cs/>
        </w:rPr>
        <w:t xml:space="preserve">สนิม เพื่อฝึกโมเดล ที่มีความแม่นยำสูงบน </w:t>
      </w:r>
      <w:r w:rsidRPr="009C41CA">
        <w:t xml:space="preserve">Domain </w:t>
      </w:r>
      <w:r w:rsidRPr="009C41CA">
        <w:rPr>
          <w:cs/>
        </w:rPr>
        <w:t>เฉพาะของสะพานไทย</w:t>
      </w:r>
    </w:p>
    <w:p w14:paraId="50083A63" w14:textId="77777777" w:rsidR="009C41CA" w:rsidRDefault="009C41CA" w:rsidP="009C41CA">
      <w:pPr>
        <w:pStyle w:val="ListParagraph"/>
        <w:numPr>
          <w:ilvl w:val="0"/>
          <w:numId w:val="42"/>
        </w:numPr>
        <w:spacing w:after="120"/>
        <w:ind w:left="922"/>
        <w:contextualSpacing w:val="0"/>
        <w:jc w:val="thaiDistribute"/>
      </w:pPr>
      <w:r w:rsidRPr="009C41CA">
        <w:rPr>
          <w:cs/>
        </w:rPr>
        <w:t xml:space="preserve">ควรนำกลไก </w:t>
      </w:r>
      <w:r w:rsidRPr="009C41CA">
        <w:t xml:space="preserve">Active Learning </w:t>
      </w:r>
      <w:r w:rsidRPr="009C41CA">
        <w:rPr>
          <w:cs/>
        </w:rPr>
        <w:t xml:space="preserve">มาใช้ควบคู่ไปด้วย เพื่อให้โมเดล </w:t>
      </w:r>
      <w:r w:rsidRPr="009C41CA">
        <w:t xml:space="preserve">AI </w:t>
      </w:r>
      <w:r w:rsidRPr="009C41CA">
        <w:rPr>
          <w:cs/>
        </w:rPr>
        <w:t>เกิดการปรับปรุงตัวเองจากผล การยืนยันของวิศวกรในแต่ละครั้งที่ตรวจสอบ ทำให้ความแม่นยำเพิ่มขึ้นตามเวลา</w:t>
      </w:r>
    </w:p>
    <w:p w14:paraId="66B4D702" w14:textId="77777777" w:rsidR="00150428" w:rsidRPr="009C41CA" w:rsidRDefault="00150428" w:rsidP="009C41CA">
      <w:pPr>
        <w:pStyle w:val="ListParagraph"/>
        <w:numPr>
          <w:ilvl w:val="0"/>
          <w:numId w:val="42"/>
        </w:numPr>
        <w:spacing w:after="120"/>
        <w:ind w:left="922"/>
        <w:contextualSpacing w:val="0"/>
        <w:jc w:val="thaiDistribute"/>
      </w:pPr>
      <w:r w:rsidRPr="00150428">
        <w:rPr>
          <w:cs/>
        </w:rPr>
        <w:t xml:space="preserve">ควรพิจารณานำโมเดล </w:t>
      </w:r>
      <w:r w:rsidRPr="00150428">
        <w:t xml:space="preserve">Vision Language Model (VLM) </w:t>
      </w:r>
      <w:r w:rsidRPr="00150428">
        <w:rPr>
          <w:cs/>
        </w:rPr>
        <w:t xml:space="preserve">รุ่นที่มีประสิทธิภาพสูงขึ้นมาทดแทนโมเดลที่ใช้ในระยะนำร่อง เนื่องจากโมเดล </w:t>
      </w:r>
      <w:r w:rsidRPr="00150428">
        <w:t xml:space="preserve">Gemini </w:t>
      </w:r>
      <w:r w:rsidRPr="00150428">
        <w:rPr>
          <w:cs/>
        </w:rPr>
        <w:t xml:space="preserve">2.5 </w:t>
      </w:r>
      <w:r w:rsidRPr="00150428">
        <w:t xml:space="preserve">Flash </w:t>
      </w:r>
      <w:r w:rsidRPr="00150428">
        <w:rPr>
          <w:cs/>
        </w:rPr>
        <w:t>ที่ใช้ในโครงงานนี้ได้รับการคัดเลือกโดยคำนึงถึงความเหมาะสมสำหรับการพิสูจน์แนวคิดเป็นหลัก การนำโมเดลที่มีความสามารถสูงกว่า ทั้งในด้านความละเอียดของการรับรู้ตำแหน่ง และความแม่นยำในการจำแนกประเภทความเสียหายที่ซับซ้อน มาประยุกต์ใช้ในระบบ จะช่วยยกระดับคุณภาพของผลการตรวจจับความเสียหายให้ใกล้เคียงกับมาตรฐานการตรวจสอบโดยผู้เชี่ยวชาญมากยิ่งขึ้น ซึ่งเป็นปัจจัยสำคัญต่อความน่าเชื่อถือของระบบในการนำไปใช้งานจริง</w:t>
      </w:r>
    </w:p>
    <w:p w14:paraId="42A948E9" w14:textId="77777777" w:rsidR="009C41CA" w:rsidRPr="009C41CA" w:rsidRDefault="009C41CA" w:rsidP="009C41CA">
      <w:pPr>
        <w:pStyle w:val="ListParagraph"/>
        <w:numPr>
          <w:ilvl w:val="0"/>
          <w:numId w:val="42"/>
        </w:numPr>
        <w:spacing w:after="120"/>
        <w:ind w:left="922"/>
        <w:contextualSpacing w:val="0"/>
        <w:jc w:val="thaiDistribute"/>
      </w:pPr>
      <w:r w:rsidRPr="009C41CA">
        <w:rPr>
          <w:cs/>
        </w:rPr>
        <w:t>ควรพัฒนาระบบสำหรับวัดความกว้าง ขนาด และปริมาตรความเสียหายโดยตรงจากพอยต์คลาวด์ เพื่อให้การประเมินระดับความเสียหายมีความแม่นยำตามเกณฑ์ของกรมทางหลวง (</w:t>
      </w:r>
      <w:r w:rsidRPr="009C41CA">
        <w:t>2555)</w:t>
      </w:r>
    </w:p>
    <w:p w14:paraId="735EDCAC" w14:textId="77777777" w:rsidR="00AF39EA" w:rsidRPr="00071ECA" w:rsidRDefault="009C41CA" w:rsidP="009C41CA">
      <w:pPr>
        <w:pStyle w:val="ListParagraph"/>
        <w:numPr>
          <w:ilvl w:val="0"/>
          <w:numId w:val="42"/>
        </w:numPr>
        <w:spacing w:after="120"/>
        <w:ind w:left="922"/>
        <w:contextualSpacing w:val="0"/>
        <w:jc w:val="thaiDistribute"/>
        <w:rPr>
          <w:b/>
          <w:bCs/>
          <w:sz w:val="40"/>
          <w:szCs w:val="40"/>
          <w:cs/>
        </w:rPr>
      </w:pPr>
      <w:r w:rsidRPr="009C41CA">
        <w:rPr>
          <w:cs/>
        </w:rPr>
        <w:t>ควรพัฒนาความสามารถในการเปรียบเทียบข้อมูลระหว่างรอบการตรวจสอบเพื่อตรวจจับการเปลี่ยนแปลงของสภาพสะพานในแต่ละช่วงเวลาซึ่งเป็นข้อมูลสำคัญสำหรับการวางแผนงานซ่อมบำรุงเชิงป้องกัน</w:t>
      </w:r>
    </w:p>
    <w:p w14:paraId="19449E02" w14:textId="77777777" w:rsidR="007325E6" w:rsidRPr="003F6C80" w:rsidRDefault="007325E6" w:rsidP="00B62AC7">
      <w:pPr>
        <w:pStyle w:val="ENG-H1"/>
        <w:rPr>
          <w:sz w:val="48"/>
          <w:szCs w:val="48"/>
        </w:rPr>
      </w:pPr>
      <w:bookmarkStart w:id="203" w:name="_Toc241944287"/>
      <w:r w:rsidRPr="003F6C80">
        <w:rPr>
          <w:cs/>
          <w:lang w:bidi="th-TH"/>
        </w:rPr>
        <w:t>บรรณานุกรม</w:t>
      </w:r>
      <w:bookmarkEnd w:id="57"/>
      <w:bookmarkEnd w:id="58"/>
      <w:bookmarkEnd w:id="203"/>
    </w:p>
    <w:p w14:paraId="786E7F60" w14:textId="77777777" w:rsidR="009C41CA" w:rsidRPr="009C41CA" w:rsidRDefault="009C41CA" w:rsidP="009C41CA">
      <w:pPr>
        <w:spacing w:before="60" w:after="60"/>
        <w:ind w:left="720" w:hanging="720"/>
      </w:pPr>
      <w:r w:rsidRPr="009C41CA">
        <w:rPr>
          <w:cs/>
          <w:lang w:bidi="th-TH"/>
        </w:rPr>
        <w:t>กรมทางหลวง. (</w:t>
      </w:r>
      <w:r w:rsidRPr="009C41CA">
        <w:t xml:space="preserve">2555). </w:t>
      </w:r>
      <w:r w:rsidRPr="009C41CA">
        <w:rPr>
          <w:cs/>
          <w:lang w:bidi="th-TH"/>
        </w:rPr>
        <w:t>คู่มือการสำรวจและตรวจสอบสะพาน. กรุงเทพมหานคร: กรมทางหลวง กระทรวงคมนาคม.</w:t>
      </w:r>
    </w:p>
    <w:p w14:paraId="42197F1C" w14:textId="77777777" w:rsidR="009C41CA" w:rsidRDefault="009C41CA" w:rsidP="009C41CA">
      <w:pPr>
        <w:spacing w:before="60" w:after="60"/>
        <w:ind w:left="720" w:hanging="720"/>
        <w:rPr>
          <w:lang w:bidi="th-TH"/>
        </w:rPr>
      </w:pPr>
      <w:r w:rsidRPr="009C41CA">
        <w:rPr>
          <w:cs/>
          <w:lang w:bidi="th-TH"/>
        </w:rPr>
        <w:t>กรมทางหลวง. (</w:t>
      </w:r>
      <w:r w:rsidRPr="009C41CA">
        <w:t xml:space="preserve">2566). </w:t>
      </w:r>
      <w:r w:rsidRPr="009C41CA">
        <w:rPr>
          <w:cs/>
          <w:lang w:bidi="th-TH"/>
        </w:rPr>
        <w:t xml:space="preserve">รายงานสถิติสะพานทางหลวงประจำปี </w:t>
      </w:r>
      <w:r w:rsidRPr="009C41CA">
        <w:t xml:space="preserve">2566. </w:t>
      </w:r>
      <w:r w:rsidRPr="009C41CA">
        <w:rPr>
          <w:cs/>
          <w:lang w:bidi="th-TH"/>
        </w:rPr>
        <w:t>กรุงเทพมหานคร: สำนักบริหารบำรุงทาง กรมทางหลวง กระทรวงคมนาคม.</w:t>
      </w:r>
    </w:p>
    <w:p w14:paraId="672E2B1D" w14:textId="77777777" w:rsidR="00B66C6D" w:rsidRPr="00B66C6D" w:rsidRDefault="00B66C6D" w:rsidP="00B66C6D">
      <w:pPr>
        <w:spacing w:before="60" w:after="60"/>
        <w:ind w:left="720" w:hanging="720"/>
      </w:pPr>
      <w:r w:rsidRPr="00B66C6D">
        <w:t>Bentley Systems. (2024). iTwin Capture Modeler (ContextCapture) Version 22.x. Exton, PA: Bentley Systems Inc. Retrieved from https://www.bentley.com/software/contextcapture/</w:t>
      </w:r>
    </w:p>
    <w:p w14:paraId="7138DE7C" w14:textId="77777777" w:rsidR="00B66C6D" w:rsidRPr="00B66C6D" w:rsidRDefault="00B66C6D" w:rsidP="00B66C6D">
      <w:pPr>
        <w:spacing w:before="60" w:after="60"/>
        <w:ind w:left="720" w:hanging="720"/>
      </w:pPr>
      <w:r w:rsidRPr="00B66C6D">
        <w:t>Ester, M., Kriegel, H.-P., Sander, J., &amp; Xu, X. (1996). A density-based algorithm for discovering clusters in large spatial databases with noise. Proceedings of the 2nd International Conference on Knowledge Discovery and Data Mining (KDD-96), 226-231. AAAI Press.</w:t>
      </w:r>
    </w:p>
    <w:p w14:paraId="2DBC2AEB" w14:textId="77777777" w:rsidR="00B66C6D" w:rsidRPr="00B66C6D" w:rsidRDefault="00B66C6D" w:rsidP="00B66C6D">
      <w:pPr>
        <w:spacing w:before="60" w:after="60"/>
        <w:ind w:left="720" w:hanging="720"/>
      </w:pPr>
      <w:r w:rsidRPr="00B66C6D">
        <w:t>Fischler, M. A., &amp; Bolles, R. C. (1981). Random sample consensus: A paradigm for model fitting with applications to image analysis and automated cartography. Communications of the ACM, 24(6), 381-395. https://doi.org/10.1145/358669.358692</w:t>
      </w:r>
    </w:p>
    <w:p w14:paraId="26C73431" w14:textId="77777777" w:rsidR="00B66C6D" w:rsidRPr="00B66C6D" w:rsidRDefault="00B66C6D" w:rsidP="00B66C6D">
      <w:pPr>
        <w:spacing w:before="60" w:after="60"/>
        <w:ind w:left="720" w:hanging="720"/>
      </w:pPr>
      <w:r w:rsidRPr="00B66C6D">
        <w:t>Kazhdan, M., &amp; Hoppe, H. (2013). Screened Poisson Surface Reconstruction. ACM Transactions on Graphics, 32(3), Article 29. https://doi.org/10.1145/2487228.2487237</w:t>
      </w:r>
    </w:p>
    <w:p w14:paraId="432A05D4" w14:textId="77777777" w:rsidR="00B66C6D" w:rsidRPr="00B66C6D" w:rsidRDefault="00B66C6D" w:rsidP="009C41CA">
      <w:pPr>
        <w:spacing w:before="60" w:after="60"/>
        <w:ind w:left="720" w:hanging="720"/>
      </w:pPr>
      <w:r>
        <w:t>Kim, H., Narazaki, Y., &amp; Spencer, B. F., Jr. (2023). Automated bridge component recognition using close-range images from unmanned aerial vehicles. Engineering Structures, 274, 115184. https://doi.org/10.1016/j.engstruct.2022.115184</w:t>
      </w:r>
    </w:p>
    <w:p w14:paraId="3E2E818A" w14:textId="77777777" w:rsidR="00B66C6D" w:rsidRPr="00B66C6D" w:rsidRDefault="00B66C6D" w:rsidP="00B66C6D">
      <w:pPr>
        <w:spacing w:before="60" w:after="60"/>
        <w:ind w:left="720" w:hanging="720"/>
      </w:pPr>
      <w:r>
        <w:t>Lin, C., Chen, Y., Itakura, K., Maharjan, S., &amp; Chun, P.-J. (2025). Bridge inspection using image-point cloud fusion with image filtering, damage detection and 3D registration. Automation in Construction, 180, 106538. https://doi.org/10.1016/j.autcon.2025.106538</w:t>
      </w:r>
    </w:p>
    <w:p w14:paraId="192C57B6" w14:textId="77777777" w:rsidR="00B66C6D" w:rsidRPr="00B66C6D" w:rsidRDefault="00B66C6D" w:rsidP="00B66C6D">
      <w:pPr>
        <w:spacing w:before="60" w:after="60"/>
        <w:ind w:left="720" w:hanging="720"/>
      </w:pPr>
      <w:r>
        <w:t>Pellegrino, C., Pipinato, A., &amp; Modena, C. (2011). A simplified management procedure for bridge network maintenance. Structure and Infrastructure Engineering, 7(5), 341-351. https://doi.org/10.1080/15732470802659084</w:t>
      </w:r>
    </w:p>
    <w:p w14:paraId="552DAD05" w14:textId="77777777" w:rsidR="00453EC0" w:rsidRPr="00403C6F" w:rsidRDefault="00453EC0" w:rsidP="00B66C6D">
      <w:pPr>
        <w:spacing w:before="60" w:after="60"/>
        <w:ind w:left="720" w:hanging="720"/>
        <w:rPr>
          <w:color w:val="FF0000"/>
          <w:lang w:bidi="th-TH"/>
        </w:rPr>
      </w:pPr>
      <w:r>
        <w:t>Ribeiro, D., Rakoczy, A. M., Cabral, R., Hoskere, V., Narazaki, Y., Santos, R., Tondo, G., Gonzalez, L., Matos, J. C., Massao Futai, M., Guo, Y., Trias, A., Tinoco, J., Samec, V., Minh, T. Q., Moreu, F., Popescu, C., Mirzazade, A., Jorge, T., . . . Fonseca, J. (2025). Methodologies for remote bridge inspection—Review. Sensors, 25(18), 5708. https://doi.org/10.3390/s25185708</w:t>
      </w:r>
    </w:p>
    <w:p w14:paraId="545372BB" w14:textId="77777777" w:rsidR="00B66C6D" w:rsidRPr="00B66C6D" w:rsidRDefault="00B66C6D" w:rsidP="00B66C6D">
      <w:pPr>
        <w:spacing w:before="60" w:after="60"/>
        <w:ind w:left="720" w:hanging="720"/>
      </w:pPr>
      <w:r>
        <w:t>Santos, C., Luleci, F., Amado, J., Matos, J. C., &amp; Catbas, F. N. (2025). Automating inspection data from bridge management system into bridge information model. Automation in Construction, 174, 106128. https://doi.org/10.1016/j.autcon.2025.106128</w:t>
      </w:r>
    </w:p>
    <w:p w14:paraId="20654893" w14:textId="77777777" w:rsidR="00B66C6D" w:rsidRPr="00B66C6D" w:rsidRDefault="00B66C6D" w:rsidP="00B66C6D">
      <w:pPr>
        <w:spacing w:before="60" w:after="60"/>
        <w:ind w:left="720" w:hanging="720"/>
      </w:pPr>
      <w:r w:rsidRPr="00B66C6D">
        <w:t>Zhou, Q.-Y., Park, J., &amp; Koltun, V. (2018). Open3D: A modern library for 3D data processing. arXiv preprint arXiv:1801.09847. https://doi.org/10.48550/arXiv.1801.09847</w:t>
      </w:r>
      <w:bookmarkStart w:id="204" w:name="_Toc272509442"/>
      <w:bookmarkStart w:id="205" w:name="_Toc272512488"/>
      <w:bookmarkStart w:id="206" w:name="_Toc272866823"/>
      <w:bookmarkStart w:id="207" w:name="_Toc272873406"/>
      <w:bookmarkStart w:id="208" w:name="_Toc272873563"/>
      <w:bookmarkStart w:id="209" w:name="_Toc272873797"/>
      <w:bookmarkStart w:id="210" w:name="_Toc272873975"/>
      <w:bookmarkStart w:id="211" w:name="_Toc272880231"/>
      <w:bookmarkStart w:id="212" w:name="_Toc272885671"/>
      <w:bookmarkStart w:id="213" w:name="_Toc273106128"/>
      <w:bookmarkStart w:id="214" w:name="_Toc273107751"/>
    </w:p>
    <w:p w14:paraId="689E04AB" w14:textId="77777777" w:rsidR="00C6147E" w:rsidRPr="003F6C80" w:rsidRDefault="00C6147E" w:rsidP="00CE59FD">
      <w:pPr>
        <w:pStyle w:val="ENG-Header"/>
        <w:pageBreakBefore/>
        <w:rPr>
          <w:sz w:val="96"/>
          <w:szCs w:val="96"/>
        </w:rPr>
      </w:pPr>
      <w:bookmarkStart w:id="215" w:name="_Toc241944288"/>
      <w:r w:rsidRPr="003F6C80">
        <w:rPr>
          <w:cs/>
        </w:rPr>
        <w:t>ประวัตินิสิต</w:t>
      </w:r>
      <w:bookmarkEnd w:id="204"/>
      <w:bookmarkEnd w:id="205"/>
      <w:bookmarkEnd w:id="206"/>
      <w:bookmarkEnd w:id="207"/>
      <w:bookmarkEnd w:id="208"/>
      <w:bookmarkEnd w:id="209"/>
      <w:bookmarkEnd w:id="210"/>
      <w:bookmarkEnd w:id="211"/>
      <w:bookmarkEnd w:id="212"/>
      <w:bookmarkEnd w:id="213"/>
      <w:bookmarkEnd w:id="214"/>
      <w:bookmarkEnd w:id="215"/>
    </w:p>
    <w:p w14:paraId="11260916" w14:textId="77777777" w:rsidR="00C6147E" w:rsidRPr="003F6C80" w:rsidRDefault="00E2496B" w:rsidP="00E2496B">
      <w:pPr>
        <w:pStyle w:val="Normal-Header"/>
        <w:keepNext/>
        <w:numPr>
          <w:ilvl w:val="0"/>
          <w:numId w:val="18"/>
        </w:numPr>
        <w:tabs>
          <w:tab w:val="left" w:pos="284"/>
        </w:tabs>
        <w:ind w:left="284" w:hanging="284"/>
      </w:pPr>
      <w:r>
        <w:rPr>
          <w:rFonts w:hint="cs"/>
          <w:cs/>
        </w:rPr>
        <w:t xml:space="preserve">นายอิทธิกร ชื่นชิต </w:t>
      </w:r>
      <w:r w:rsidR="00C6147E" w:rsidRPr="003F6C80">
        <w:rPr>
          <w:cs/>
        </w:rPr>
        <w:t>เลขประจำตัวนิสิต</w:t>
      </w:r>
      <w:r>
        <w:t xml:space="preserve"> 6510502470</w:t>
      </w:r>
    </w:p>
    <w:p w14:paraId="7B375938" w14:textId="77777777" w:rsidR="00C6147E" w:rsidRPr="003F6C80" w:rsidRDefault="00C6147E" w:rsidP="00E2496B">
      <w:pPr>
        <w:pStyle w:val="Normal-Header"/>
        <w:keepNext/>
        <w:tabs>
          <w:tab w:val="left" w:pos="284"/>
        </w:tabs>
        <w:ind w:left="284"/>
      </w:pPr>
      <w:r w:rsidRPr="003F6C80">
        <w:rPr>
          <w:cs/>
        </w:rPr>
        <w:t>ภาควิชาวิศวกรรมโยธา</w:t>
      </w:r>
      <w:r w:rsidR="00E2496B">
        <w:rPr>
          <w:rFonts w:hint="cs"/>
          <w:cs/>
        </w:rPr>
        <w:t xml:space="preserve"> </w:t>
      </w:r>
      <w:r w:rsidRPr="003F6C80">
        <w:rPr>
          <w:cs/>
        </w:rPr>
        <w:t>คณะวิศวกรรมศาสตร์ มหาวิทยาลัยเกษตรศาสตร์</w:t>
      </w:r>
    </w:p>
    <w:p w14:paraId="1566BD72" w14:textId="77777777" w:rsidR="00C6147E" w:rsidRPr="003F6C80" w:rsidRDefault="00CE59FD" w:rsidP="00E2496B">
      <w:pPr>
        <w:pStyle w:val="Normal-Header"/>
        <w:keepNext/>
        <w:tabs>
          <w:tab w:val="left" w:pos="284"/>
        </w:tabs>
        <w:ind w:left="284" w:hanging="284"/>
        <w:rPr>
          <w:cs/>
        </w:rPr>
      </w:pPr>
      <w:r w:rsidRPr="003F6C80">
        <w:rPr>
          <w:cs/>
        </w:rPr>
        <w:tab/>
      </w:r>
      <w:r>
        <w:rPr>
          <w:rFonts w:hint="cs"/>
          <w:cs/>
        </w:rPr>
        <w:t>ที่อยู่ (ตัดออกในฉบับตัวอย่าง)</w:t>
      </w:r>
    </w:p>
    <w:p w14:paraId="217E7AE2" w14:textId="77777777" w:rsidR="00C6147E" w:rsidRPr="003F6C80" w:rsidRDefault="00CE59FD" w:rsidP="00E2496B">
      <w:pPr>
        <w:pStyle w:val="Normal-Header"/>
        <w:keepNext/>
        <w:tabs>
          <w:tab w:val="left" w:pos="284"/>
        </w:tabs>
        <w:ind w:left="284" w:hanging="284"/>
      </w:pPr>
      <w:r w:rsidRPr="00E2496B">
        <w:rPr>
          <w:b/>
          <w:bCs/>
          <w:cs/>
        </w:rPr>
        <w:tab/>
        <w:t>โทรศัพท์เคลื่อนที่</w:t>
      </w:r>
      <w:r w:rsidR="00E2496B" w:rsidRPr="00E2496B">
        <w:rPr>
          <w:b/>
          <w:bCs/>
        </w:rPr>
        <w:t>:</w:t>
      </w:r>
      <w:r w:rsidR="00E2496B">
        <w:t xml:space="preserve"> </w:t>
      </w:r>
      <w:r w:rsidR="00E2496B">
        <w:rPr>
          <w:cs/>
        </w:rPr>
        <w:tab/>
      </w:r>
      <w:r w:rsidR="00E2496B">
        <w:t>(ตัดออก)</w:t>
      </w:r>
      <w:r w:rsidR="00E2496B">
        <w:tab/>
      </w:r>
      <w:r w:rsidR="00E2496B" w:rsidRPr="00E2496B">
        <w:rPr>
          <w:b/>
          <w:bCs/>
          <w:cs/>
        </w:rPr>
        <w:tab/>
      </w:r>
      <w:r w:rsidR="00C6147E" w:rsidRPr="00E2496B">
        <w:rPr>
          <w:b/>
          <w:bCs/>
        </w:rPr>
        <w:t>E-mail</w:t>
      </w:r>
      <w:r w:rsidR="00E2496B" w:rsidRPr="00E2496B">
        <w:rPr>
          <w:b/>
          <w:bCs/>
        </w:rPr>
        <w:t>:</w:t>
      </w:r>
      <w:r w:rsidR="00E2496B">
        <w:t xml:space="preserve"> (ตัดออก)</w:t>
      </w:r>
    </w:p>
    <w:p w14:paraId="0C3CF9FC" w14:textId="77777777" w:rsidR="00C6147E" w:rsidRPr="003F6C80" w:rsidRDefault="00CE59FD" w:rsidP="00E2496B">
      <w:pPr>
        <w:pStyle w:val="Normal-Header"/>
        <w:keepNext/>
        <w:tabs>
          <w:tab w:val="left" w:pos="284"/>
        </w:tabs>
        <w:ind w:left="284" w:hanging="284"/>
        <w:rPr>
          <w:cs/>
        </w:rPr>
      </w:pPr>
      <w:r w:rsidRPr="00E2496B">
        <w:rPr>
          <w:b/>
          <w:bCs/>
          <w:cs/>
        </w:rPr>
        <w:tab/>
      </w:r>
      <w:r w:rsidR="00734334" w:rsidRPr="00E2496B">
        <w:rPr>
          <w:b/>
          <w:bCs/>
          <w:cs/>
        </w:rPr>
        <w:t>ระดับการศึกษา</w:t>
      </w:r>
      <w:r w:rsidR="00C6147E" w:rsidRPr="00E2496B">
        <w:rPr>
          <w:b/>
          <w:bCs/>
        </w:rPr>
        <w:t>:</w:t>
      </w:r>
      <w:r w:rsidR="00C6147E" w:rsidRPr="003F6C80">
        <w:t xml:space="preserve"> </w:t>
      </w:r>
      <w:r w:rsidR="00E2496B">
        <w:rPr>
          <w:cs/>
        </w:rPr>
        <w:tab/>
      </w:r>
      <w:r w:rsidR="00E2496B">
        <w:rPr>
          <w:rFonts w:hint="cs"/>
          <w:cs/>
        </w:rPr>
        <w:t>ปริญญาตรี</w:t>
      </w:r>
    </w:p>
    <w:p w14:paraId="1A4EEFC6" w14:textId="77777777" w:rsidR="00C6147E" w:rsidRPr="00E2496B" w:rsidRDefault="00CE59FD" w:rsidP="00E2496B">
      <w:pPr>
        <w:pStyle w:val="Normal-Header"/>
        <w:keepNext/>
        <w:tabs>
          <w:tab w:val="left" w:pos="284"/>
        </w:tabs>
        <w:ind w:left="284" w:hanging="284"/>
        <w:rPr>
          <w:b/>
          <w:bCs/>
          <w:cs/>
        </w:rPr>
      </w:pPr>
      <w:r w:rsidRPr="00E2496B">
        <w:rPr>
          <w:b/>
          <w:bCs/>
          <w:cs/>
        </w:rPr>
        <w:tab/>
      </w:r>
      <w:r w:rsidR="00C6147E" w:rsidRPr="00E2496B">
        <w:rPr>
          <w:b/>
          <w:bCs/>
          <w:cs/>
        </w:rPr>
        <w:t>คุณวุฒิการศึกษา</w:t>
      </w:r>
      <w:r w:rsidR="00E2496B">
        <w:rPr>
          <w:b/>
          <w:bCs/>
          <w:cs/>
        </w:rPr>
        <w:tab/>
      </w:r>
      <w:r w:rsidR="00E2496B">
        <w:rPr>
          <w:b/>
          <w:bCs/>
          <w:cs/>
        </w:rPr>
        <w:tab/>
      </w:r>
      <w:r w:rsidR="00E2496B">
        <w:rPr>
          <w:b/>
          <w:bCs/>
          <w:cs/>
        </w:rPr>
        <w:tab/>
      </w:r>
      <w:r w:rsidR="00C6147E" w:rsidRPr="00E2496B">
        <w:rPr>
          <w:b/>
          <w:bCs/>
          <w:cs/>
        </w:rPr>
        <w:t>จากโรงเรียน/สถาบัน</w:t>
      </w:r>
      <w:r w:rsidR="00C6147E" w:rsidRPr="00E2496B">
        <w:rPr>
          <w:b/>
          <w:bCs/>
          <w:cs/>
        </w:rPr>
        <w:tab/>
      </w:r>
      <w:r w:rsidR="00C6147E" w:rsidRPr="00E2496B">
        <w:rPr>
          <w:b/>
          <w:bCs/>
          <w:cs/>
        </w:rPr>
        <w:tab/>
      </w:r>
      <w:r w:rsidR="00A10BBB" w:rsidRPr="00E2496B">
        <w:rPr>
          <w:b/>
          <w:bCs/>
          <w:cs/>
        </w:rPr>
        <w:tab/>
      </w:r>
      <w:r w:rsidR="00E2496B">
        <w:rPr>
          <w:b/>
          <w:bCs/>
          <w:cs/>
        </w:rPr>
        <w:tab/>
      </w:r>
      <w:r w:rsidR="00C6147E" w:rsidRPr="00E2496B">
        <w:rPr>
          <w:b/>
          <w:bCs/>
          <w:cs/>
        </w:rPr>
        <w:t>ปีการศึกษาที่จบ</w:t>
      </w:r>
    </w:p>
    <w:p w14:paraId="61512D62" w14:textId="77777777" w:rsidR="00C6147E" w:rsidRPr="003F6C80" w:rsidRDefault="00CE59FD" w:rsidP="00E2496B">
      <w:pPr>
        <w:pStyle w:val="Normal-Header"/>
        <w:keepNext/>
        <w:tabs>
          <w:tab w:val="left" w:pos="284"/>
        </w:tabs>
        <w:ind w:left="284" w:hanging="284"/>
      </w:pPr>
      <w:r w:rsidRPr="003F6C80">
        <w:rPr>
          <w:cs/>
        </w:rPr>
        <w:tab/>
      </w:r>
      <w:r w:rsidR="00A10BBB" w:rsidRPr="003F6C80">
        <w:rPr>
          <w:cs/>
        </w:rPr>
        <w:t xml:space="preserve">มัธยมศึกษาตอนปลาย </w:t>
      </w:r>
      <w:r w:rsidR="00E2496B">
        <w:rPr>
          <w:cs/>
        </w:rPr>
        <w:tab/>
      </w:r>
      <w:r w:rsidR="00E2496B">
        <w:rPr>
          <w:cs/>
        </w:rPr>
        <w:tab/>
      </w:r>
      <w:r w:rsidR="00E2496B">
        <w:rPr>
          <w:rFonts w:hint="cs"/>
          <w:cs/>
        </w:rPr>
        <w:t>สวนกุหลาบวิทยาลัย นนทบุรี</w:t>
      </w:r>
      <w:r w:rsidR="00E2496B">
        <w:rPr>
          <w:cs/>
        </w:rPr>
        <w:tab/>
      </w:r>
      <w:r w:rsidR="00E2496B">
        <w:rPr>
          <w:cs/>
        </w:rPr>
        <w:tab/>
      </w:r>
      <w:r w:rsidR="00E2496B">
        <w:rPr>
          <w:cs/>
        </w:rPr>
        <w:tab/>
      </w:r>
      <w:r w:rsidR="00E2496B">
        <w:rPr>
          <w:rFonts w:hint="cs"/>
          <w:cs/>
        </w:rPr>
        <w:t>2564</w:t>
      </w:r>
    </w:p>
    <w:p w14:paraId="0246FA1F" w14:textId="77777777" w:rsidR="00C6147E" w:rsidRDefault="00CE59FD" w:rsidP="00E2496B">
      <w:pPr>
        <w:pStyle w:val="Normal-Header"/>
        <w:tabs>
          <w:tab w:val="left" w:pos="284"/>
        </w:tabs>
        <w:ind w:left="284" w:hanging="284"/>
      </w:pPr>
      <w:r w:rsidRPr="003F6C80">
        <w:rPr>
          <w:cs/>
        </w:rPr>
        <w:tab/>
      </w:r>
      <w:r w:rsidR="00C6147E" w:rsidRPr="003F6C80">
        <w:rPr>
          <w:cs/>
        </w:rPr>
        <w:t>มัธยมศึกษาตอนต้น</w:t>
      </w:r>
      <w:r w:rsidR="00E2496B">
        <w:rPr>
          <w:cs/>
        </w:rPr>
        <w:tab/>
      </w:r>
      <w:r w:rsidR="00E2496B">
        <w:rPr>
          <w:cs/>
        </w:rPr>
        <w:tab/>
      </w:r>
      <w:r w:rsidR="00E2496B">
        <w:rPr>
          <w:cs/>
        </w:rPr>
        <w:tab/>
      </w:r>
      <w:r w:rsidR="00E2496B">
        <w:rPr>
          <w:rFonts w:hint="cs"/>
          <w:cs/>
        </w:rPr>
        <w:t>สวนกุหลาบวิทยาลัย นนทบุรี</w:t>
      </w:r>
      <w:r w:rsidR="00E2496B">
        <w:rPr>
          <w:cs/>
        </w:rPr>
        <w:tab/>
      </w:r>
      <w:r w:rsidR="00E2496B">
        <w:rPr>
          <w:cs/>
        </w:rPr>
        <w:tab/>
      </w:r>
      <w:r w:rsidR="00E2496B">
        <w:rPr>
          <w:cs/>
        </w:rPr>
        <w:tab/>
      </w:r>
      <w:r w:rsidR="00E2496B">
        <w:rPr>
          <w:rFonts w:hint="cs"/>
          <w:cs/>
        </w:rPr>
        <w:t>2561</w:t>
      </w:r>
    </w:p>
    <w:p w14:paraId="77F631DA" w14:textId="77777777" w:rsidR="00E2496B" w:rsidRPr="003F6C80" w:rsidRDefault="00E2496B" w:rsidP="00E2496B">
      <w:pPr>
        <w:pStyle w:val="Normal-Header"/>
        <w:tabs>
          <w:tab w:val="left" w:pos="284"/>
        </w:tabs>
        <w:ind w:left="284" w:hanging="284"/>
      </w:pPr>
    </w:p>
    <w:p w14:paraId="3AE37A0D" w14:textId="77777777" w:rsidR="00E2496B" w:rsidRPr="003F6C80" w:rsidRDefault="00E2496B" w:rsidP="00E2496B">
      <w:pPr>
        <w:pStyle w:val="Normal-Header"/>
        <w:keepNext/>
        <w:numPr>
          <w:ilvl w:val="0"/>
          <w:numId w:val="18"/>
        </w:numPr>
        <w:tabs>
          <w:tab w:val="left" w:pos="284"/>
        </w:tabs>
        <w:spacing w:before="240"/>
        <w:ind w:left="284" w:hanging="284"/>
      </w:pPr>
      <w:r>
        <w:rPr>
          <w:rFonts w:hint="cs"/>
          <w:cs/>
        </w:rPr>
        <w:t>นาย</w:t>
      </w:r>
      <w:r w:rsidR="00863FF6">
        <w:rPr>
          <w:rFonts w:hint="cs"/>
          <w:cs/>
        </w:rPr>
        <w:t>ณัฐพงษ์</w:t>
      </w:r>
      <w:r>
        <w:rPr>
          <w:rFonts w:hint="cs"/>
          <w:cs/>
        </w:rPr>
        <w:t xml:space="preserve"> </w:t>
      </w:r>
      <w:r w:rsidR="00863FF6">
        <w:rPr>
          <w:rFonts w:hint="cs"/>
          <w:cs/>
        </w:rPr>
        <w:t>จินดาหรา</w:t>
      </w:r>
      <w:r>
        <w:rPr>
          <w:rFonts w:hint="cs"/>
          <w:cs/>
        </w:rPr>
        <w:t xml:space="preserve"> </w:t>
      </w:r>
      <w:r w:rsidRPr="003F6C80">
        <w:rPr>
          <w:cs/>
        </w:rPr>
        <w:t>เลขประจำตัวนิสิต</w:t>
      </w:r>
      <w:r>
        <w:t xml:space="preserve"> 651050</w:t>
      </w:r>
      <w:r w:rsidR="00863FF6">
        <w:rPr>
          <w:rFonts w:hint="cs"/>
          <w:cs/>
        </w:rPr>
        <w:t>1805</w:t>
      </w:r>
    </w:p>
    <w:p w14:paraId="43CE06E2" w14:textId="77777777" w:rsidR="00E2496B" w:rsidRPr="003F6C80" w:rsidRDefault="00E2496B" w:rsidP="00E2496B">
      <w:pPr>
        <w:pStyle w:val="Normal-Header"/>
        <w:keepNext/>
        <w:tabs>
          <w:tab w:val="left" w:pos="284"/>
        </w:tabs>
        <w:ind w:left="284"/>
      </w:pPr>
      <w:r w:rsidRPr="003F6C80">
        <w:rPr>
          <w:cs/>
        </w:rPr>
        <w:t>ภาควิชาวิศวกรรมโยธา</w:t>
      </w:r>
      <w:r>
        <w:rPr>
          <w:rFonts w:hint="cs"/>
          <w:cs/>
        </w:rPr>
        <w:t xml:space="preserve"> </w:t>
      </w:r>
      <w:r w:rsidRPr="003F6C80">
        <w:rPr>
          <w:cs/>
        </w:rPr>
        <w:t>คณะวิศวกรรมศาสตร์ มหาวิทยาลัยเกษตรศาสตร์</w:t>
      </w:r>
    </w:p>
    <w:p w14:paraId="51EAF4DA" w14:textId="77777777" w:rsidR="00E2496B" w:rsidRPr="003F6C80" w:rsidRDefault="00E2496B" w:rsidP="00E2496B">
      <w:pPr>
        <w:pStyle w:val="Normal-Header"/>
        <w:keepNext/>
        <w:tabs>
          <w:tab w:val="left" w:pos="284"/>
        </w:tabs>
        <w:ind w:left="284" w:hanging="284"/>
        <w:rPr>
          <w:cs/>
        </w:rPr>
      </w:pPr>
      <w:r w:rsidRPr="003F6C80">
        <w:rPr>
          <w:cs/>
        </w:rPr>
        <w:tab/>
      </w:r>
      <w:r>
        <w:rPr>
          <w:rFonts w:hint="cs"/>
          <w:cs/>
        </w:rPr>
        <w:t>ที่อยู่ (ตัดออกในฉบับตัวอย่าง)</w:t>
      </w:r>
    </w:p>
    <w:p w14:paraId="3DC0267D" w14:textId="77777777" w:rsidR="00E2496B" w:rsidRPr="003F6C80" w:rsidRDefault="00E2496B" w:rsidP="00E2496B">
      <w:pPr>
        <w:pStyle w:val="Normal-Header"/>
        <w:keepNext/>
        <w:tabs>
          <w:tab w:val="left" w:pos="284"/>
        </w:tabs>
        <w:ind w:left="284" w:hanging="284"/>
      </w:pPr>
      <w:r w:rsidRPr="00E2496B">
        <w:rPr>
          <w:b/>
          <w:bCs/>
          <w:cs/>
        </w:rPr>
        <w:tab/>
        <w:t>โทรศัพท์เคลื่อนที่</w:t>
      </w:r>
      <w:r w:rsidRPr="00E2496B">
        <w:rPr>
          <w:b/>
          <w:bCs/>
        </w:rPr>
        <w:t>:</w:t>
      </w:r>
      <w:r>
        <w:t xml:space="preserve"> </w:t>
      </w:r>
      <w:r>
        <w:rPr>
          <w:cs/>
        </w:rPr>
        <w:tab/>
      </w:r>
      <w:r>
        <w:t>(ตัดออก)</w:t>
      </w:r>
      <w:r>
        <w:tab/>
      </w:r>
      <w:r w:rsidRPr="00E2496B">
        <w:rPr>
          <w:b/>
          <w:bCs/>
          <w:cs/>
        </w:rPr>
        <w:tab/>
      </w:r>
      <w:r w:rsidRPr="00E2496B">
        <w:rPr>
          <w:b/>
          <w:bCs/>
        </w:rPr>
        <w:t>E-mail:</w:t>
      </w:r>
      <w:r>
        <w:t xml:space="preserve"> </w:t>
      </w:r>
      <w:r w:rsidR="00863FF6">
        <w:t>(ตัดออก)</w:t>
      </w:r>
    </w:p>
    <w:p w14:paraId="0F915457" w14:textId="77777777" w:rsidR="00E2496B" w:rsidRPr="003F6C80" w:rsidRDefault="00E2496B" w:rsidP="00E2496B">
      <w:pPr>
        <w:pStyle w:val="Normal-Header"/>
        <w:keepNext/>
        <w:tabs>
          <w:tab w:val="left" w:pos="284"/>
        </w:tabs>
        <w:ind w:left="284" w:hanging="284"/>
        <w:rPr>
          <w:cs/>
        </w:rPr>
      </w:pPr>
      <w:r w:rsidRPr="00E2496B">
        <w:rPr>
          <w:b/>
          <w:bCs/>
          <w:cs/>
        </w:rPr>
        <w:tab/>
        <w:t>ระดับการศึกษา</w:t>
      </w:r>
      <w:r w:rsidRPr="00E2496B">
        <w:rPr>
          <w:b/>
          <w:bCs/>
        </w:rPr>
        <w:t>:</w:t>
      </w:r>
      <w:r w:rsidRPr="003F6C80">
        <w:t xml:space="preserve"> </w:t>
      </w:r>
      <w:r>
        <w:rPr>
          <w:cs/>
        </w:rPr>
        <w:tab/>
      </w:r>
      <w:r>
        <w:rPr>
          <w:rFonts w:hint="cs"/>
          <w:cs/>
        </w:rPr>
        <w:t>ปริญญาตรี</w:t>
      </w:r>
    </w:p>
    <w:p w14:paraId="555D59A8" w14:textId="77777777" w:rsidR="00E2496B" w:rsidRPr="00E2496B" w:rsidRDefault="00E2496B" w:rsidP="00E2496B">
      <w:pPr>
        <w:pStyle w:val="Normal-Header"/>
        <w:keepNext/>
        <w:tabs>
          <w:tab w:val="left" w:pos="284"/>
        </w:tabs>
        <w:ind w:left="284" w:hanging="284"/>
        <w:rPr>
          <w:b/>
          <w:bCs/>
          <w:cs/>
        </w:rPr>
      </w:pPr>
      <w:r w:rsidRPr="00E2496B">
        <w:rPr>
          <w:b/>
          <w:bCs/>
          <w:cs/>
        </w:rPr>
        <w:tab/>
        <w:t>คุณวุฒิการศึกษา</w:t>
      </w:r>
      <w:r>
        <w:rPr>
          <w:b/>
          <w:bCs/>
          <w:cs/>
        </w:rPr>
        <w:tab/>
      </w:r>
      <w:r>
        <w:rPr>
          <w:b/>
          <w:bCs/>
          <w:cs/>
        </w:rPr>
        <w:tab/>
      </w:r>
      <w:r>
        <w:rPr>
          <w:b/>
          <w:bCs/>
          <w:cs/>
        </w:rPr>
        <w:tab/>
      </w:r>
      <w:r w:rsidRPr="00E2496B">
        <w:rPr>
          <w:b/>
          <w:bCs/>
          <w:cs/>
        </w:rPr>
        <w:t>จากโรงเรียน/สถาบัน</w:t>
      </w:r>
      <w:r w:rsidRPr="00E2496B">
        <w:rPr>
          <w:b/>
          <w:bCs/>
          <w:cs/>
        </w:rPr>
        <w:tab/>
      </w:r>
      <w:r w:rsidRPr="00E2496B">
        <w:rPr>
          <w:b/>
          <w:bCs/>
          <w:cs/>
        </w:rPr>
        <w:tab/>
      </w:r>
      <w:r w:rsidRPr="00E2496B">
        <w:rPr>
          <w:b/>
          <w:bCs/>
          <w:cs/>
        </w:rPr>
        <w:tab/>
      </w:r>
      <w:r>
        <w:rPr>
          <w:b/>
          <w:bCs/>
          <w:cs/>
        </w:rPr>
        <w:tab/>
      </w:r>
      <w:r w:rsidRPr="00E2496B">
        <w:rPr>
          <w:b/>
          <w:bCs/>
          <w:cs/>
        </w:rPr>
        <w:t>ปีการศึกษาที่จบ</w:t>
      </w:r>
    </w:p>
    <w:p w14:paraId="794569E1" w14:textId="77777777" w:rsidR="00E2496B" w:rsidRDefault="00E2496B" w:rsidP="00E2496B">
      <w:pPr>
        <w:pStyle w:val="Normal-Header"/>
        <w:keepNext/>
        <w:tabs>
          <w:tab w:val="left" w:pos="284"/>
        </w:tabs>
        <w:ind w:left="284" w:hanging="284"/>
      </w:pPr>
      <w:r w:rsidRPr="003F6C80">
        <w:rPr>
          <w:cs/>
        </w:rPr>
        <w:tab/>
        <w:t xml:space="preserve">มัธยมศึกษาตอนปลาย </w:t>
      </w:r>
      <w:r>
        <w:rPr>
          <w:cs/>
        </w:rPr>
        <w:tab/>
      </w:r>
      <w:r>
        <w:rPr>
          <w:cs/>
        </w:rPr>
        <w:tab/>
      </w:r>
      <w:r w:rsidR="000F7CBD">
        <w:rPr>
          <w:rFonts w:hint="cs"/>
          <w:cs/>
        </w:rPr>
        <w:t>สาธิตแห่งมหาวิทยาลัยเกษตรศาสตร์</w:t>
      </w:r>
      <w:r>
        <w:rPr>
          <w:cs/>
        </w:rPr>
        <w:tab/>
      </w:r>
      <w:r>
        <w:rPr>
          <w:cs/>
        </w:rPr>
        <w:tab/>
      </w:r>
      <w:r>
        <w:rPr>
          <w:rFonts w:hint="cs"/>
          <w:cs/>
        </w:rPr>
        <w:t>2564</w:t>
      </w:r>
    </w:p>
    <w:p w14:paraId="76FBD37F" w14:textId="77777777" w:rsidR="000F7CBD" w:rsidRDefault="000F7CBD" w:rsidP="00E2496B">
      <w:pPr>
        <w:pStyle w:val="Normal-Header"/>
        <w:keepNext/>
        <w:tabs>
          <w:tab w:val="left" w:pos="284"/>
        </w:tabs>
        <w:ind w:left="284" w:hanging="284"/>
      </w:pPr>
      <w:r>
        <w:rPr>
          <w:cs/>
        </w:rPr>
        <w:tab/>
      </w:r>
      <w:r>
        <w:rPr>
          <w:cs/>
        </w:rPr>
        <w:tab/>
      </w:r>
      <w:r>
        <w:rPr>
          <w:cs/>
        </w:rPr>
        <w:tab/>
      </w:r>
      <w:r>
        <w:rPr>
          <w:cs/>
        </w:rPr>
        <w:tab/>
      </w:r>
      <w:r>
        <w:rPr>
          <w:cs/>
        </w:rPr>
        <w:tab/>
      </w:r>
      <w:r>
        <w:rPr>
          <w:cs/>
        </w:rPr>
        <w:tab/>
      </w:r>
      <w:r>
        <w:rPr>
          <w:rFonts w:hint="cs"/>
          <w:cs/>
        </w:rPr>
        <w:t>โครงการการศึกษาพหุภาษา</w:t>
      </w:r>
    </w:p>
    <w:p w14:paraId="35EDAB98" w14:textId="77777777" w:rsidR="000F7CBD" w:rsidRPr="003F6C80" w:rsidRDefault="000F7CBD" w:rsidP="00E2496B">
      <w:pPr>
        <w:pStyle w:val="Normal-Header"/>
        <w:keepNext/>
        <w:tabs>
          <w:tab w:val="left" w:pos="284"/>
        </w:tabs>
        <w:ind w:left="284" w:hanging="284"/>
      </w:pPr>
      <w:r>
        <w:rPr>
          <w:cs/>
        </w:rPr>
        <w:tab/>
      </w:r>
      <w:r>
        <w:rPr>
          <w:cs/>
        </w:rPr>
        <w:tab/>
      </w:r>
      <w:r>
        <w:rPr>
          <w:cs/>
        </w:rPr>
        <w:tab/>
      </w:r>
      <w:r>
        <w:rPr>
          <w:cs/>
        </w:rPr>
        <w:tab/>
      </w:r>
      <w:r>
        <w:rPr>
          <w:cs/>
        </w:rPr>
        <w:tab/>
      </w:r>
      <w:r>
        <w:rPr>
          <w:cs/>
        </w:rPr>
        <w:tab/>
      </w:r>
      <w:r>
        <w:rPr>
          <w:rFonts w:hint="cs"/>
          <w:cs/>
        </w:rPr>
        <w:t>ศูนย์วิจัยและพัฒนาการศึกษา</w:t>
      </w:r>
    </w:p>
    <w:p w14:paraId="79DCB4D1" w14:textId="77777777" w:rsidR="00E2496B" w:rsidRDefault="00E2496B" w:rsidP="00E2496B">
      <w:pPr>
        <w:pStyle w:val="Normal-Header"/>
        <w:keepNext/>
        <w:tabs>
          <w:tab w:val="left" w:pos="284"/>
        </w:tabs>
        <w:ind w:left="284" w:hanging="284"/>
      </w:pPr>
      <w:r w:rsidRPr="003F6C80">
        <w:rPr>
          <w:cs/>
        </w:rPr>
        <w:tab/>
        <w:t>มัธยมศึกษาตอนต้น</w:t>
      </w:r>
      <w:r>
        <w:rPr>
          <w:cs/>
        </w:rPr>
        <w:tab/>
      </w:r>
      <w:r>
        <w:rPr>
          <w:cs/>
        </w:rPr>
        <w:tab/>
      </w:r>
      <w:r>
        <w:rPr>
          <w:cs/>
        </w:rPr>
        <w:tab/>
      </w:r>
      <w:r w:rsidR="000F7CBD">
        <w:rPr>
          <w:rFonts w:hint="cs"/>
          <w:cs/>
        </w:rPr>
        <w:t>สาธิตแห่งมหาวิทยาลัยเกษตรศาสตร์</w:t>
      </w:r>
      <w:r>
        <w:rPr>
          <w:cs/>
        </w:rPr>
        <w:tab/>
      </w:r>
      <w:r>
        <w:rPr>
          <w:cs/>
        </w:rPr>
        <w:tab/>
      </w:r>
      <w:r>
        <w:rPr>
          <w:rFonts w:hint="cs"/>
          <w:cs/>
        </w:rPr>
        <w:t>2561</w:t>
      </w:r>
    </w:p>
    <w:p w14:paraId="2311A486" w14:textId="77777777" w:rsidR="000F7CBD" w:rsidRDefault="000F7CBD" w:rsidP="000F7CBD">
      <w:pPr>
        <w:pStyle w:val="Normal-Header"/>
        <w:keepNext/>
        <w:tabs>
          <w:tab w:val="left" w:pos="284"/>
        </w:tabs>
        <w:ind w:left="284" w:hanging="284"/>
      </w:pPr>
      <w:r>
        <w:rPr>
          <w:cs/>
        </w:rPr>
        <w:tab/>
      </w:r>
      <w:r>
        <w:rPr>
          <w:cs/>
        </w:rPr>
        <w:tab/>
      </w:r>
      <w:r>
        <w:rPr>
          <w:cs/>
        </w:rPr>
        <w:tab/>
      </w:r>
      <w:r>
        <w:rPr>
          <w:cs/>
        </w:rPr>
        <w:tab/>
      </w:r>
      <w:r>
        <w:rPr>
          <w:cs/>
        </w:rPr>
        <w:tab/>
      </w:r>
      <w:r>
        <w:rPr>
          <w:cs/>
        </w:rPr>
        <w:tab/>
      </w:r>
      <w:r>
        <w:rPr>
          <w:rFonts w:hint="cs"/>
          <w:cs/>
        </w:rPr>
        <w:t>โครงการการศึกษาพหุภาษา</w:t>
      </w:r>
    </w:p>
    <w:p w14:paraId="76E1600C" w14:textId="77777777" w:rsidR="000F7CBD" w:rsidRPr="003F6C80" w:rsidRDefault="000F7CBD" w:rsidP="000F7CBD">
      <w:pPr>
        <w:pStyle w:val="Normal-Header"/>
        <w:tabs>
          <w:tab w:val="left" w:pos="284"/>
        </w:tabs>
        <w:ind w:left="284" w:hanging="284"/>
      </w:pPr>
      <w:r>
        <w:rPr>
          <w:cs/>
        </w:rPr>
        <w:tab/>
      </w:r>
      <w:r>
        <w:rPr>
          <w:cs/>
        </w:rPr>
        <w:tab/>
      </w:r>
      <w:r>
        <w:rPr>
          <w:cs/>
        </w:rPr>
        <w:tab/>
      </w:r>
      <w:r>
        <w:rPr>
          <w:cs/>
        </w:rPr>
        <w:tab/>
      </w:r>
      <w:r>
        <w:rPr>
          <w:cs/>
        </w:rPr>
        <w:tab/>
      </w:r>
      <w:r>
        <w:rPr>
          <w:cs/>
        </w:rPr>
        <w:tab/>
      </w:r>
      <w:r>
        <w:rPr>
          <w:rFonts w:hint="cs"/>
          <w:cs/>
        </w:rPr>
        <w:t>ศูนย์วิจัยและพัฒนาการศึกษา</w:t>
      </w:r>
    </w:p>
    <w:p w14:paraId="3F2EB57B" w14:textId="77777777" w:rsidR="000D3FAF" w:rsidRPr="003F6C80" w:rsidRDefault="000D3FAF" w:rsidP="00650CBA">
      <w:pPr>
        <w:pStyle w:val="Normal-Header"/>
        <w:tabs>
          <w:tab w:val="left" w:pos="284"/>
        </w:tabs>
        <w:ind w:left="284" w:hanging="284"/>
        <w:jc w:val="thaiDistribute"/>
      </w:pPr>
    </w:p>
    <w:p w14:paraId="7DF4F2BE" w14:textId="77777777" w:rsidR="00E2496B" w:rsidRPr="003F6C80" w:rsidRDefault="00E2496B" w:rsidP="00E2496B">
      <w:pPr>
        <w:pStyle w:val="Normal-Header"/>
        <w:keepNext/>
        <w:numPr>
          <w:ilvl w:val="0"/>
          <w:numId w:val="18"/>
        </w:numPr>
        <w:tabs>
          <w:tab w:val="left" w:pos="284"/>
        </w:tabs>
        <w:spacing w:before="240"/>
        <w:ind w:left="284" w:hanging="284"/>
      </w:pPr>
      <w:r>
        <w:rPr>
          <w:rFonts w:hint="cs"/>
          <w:cs/>
        </w:rPr>
        <w:t>นาย</w:t>
      </w:r>
      <w:r w:rsidR="00F03CD7">
        <w:rPr>
          <w:rFonts w:hint="cs"/>
          <w:cs/>
        </w:rPr>
        <w:t>พลิศ อาชวชาลี</w:t>
      </w:r>
      <w:r>
        <w:rPr>
          <w:rFonts w:hint="cs"/>
          <w:cs/>
        </w:rPr>
        <w:t xml:space="preserve"> </w:t>
      </w:r>
      <w:r w:rsidRPr="003F6C80">
        <w:rPr>
          <w:cs/>
        </w:rPr>
        <w:t>เลขประจำตัวนิสิต</w:t>
      </w:r>
      <w:r>
        <w:t xml:space="preserve"> 6510502</w:t>
      </w:r>
      <w:r w:rsidR="00F03CD7">
        <w:rPr>
          <w:rFonts w:hint="cs"/>
          <w:cs/>
        </w:rPr>
        <w:t>127</w:t>
      </w:r>
    </w:p>
    <w:p w14:paraId="391152AB" w14:textId="77777777" w:rsidR="00E2496B" w:rsidRPr="003F6C80" w:rsidRDefault="00E2496B" w:rsidP="00E2496B">
      <w:pPr>
        <w:pStyle w:val="Normal-Header"/>
        <w:keepNext/>
        <w:tabs>
          <w:tab w:val="left" w:pos="284"/>
        </w:tabs>
        <w:ind w:left="284"/>
      </w:pPr>
      <w:r w:rsidRPr="003F6C80">
        <w:rPr>
          <w:cs/>
        </w:rPr>
        <w:t>ภาควิชาวิศวกรรมโยธา</w:t>
      </w:r>
      <w:r>
        <w:rPr>
          <w:rFonts w:hint="cs"/>
          <w:cs/>
        </w:rPr>
        <w:t xml:space="preserve"> </w:t>
      </w:r>
      <w:r w:rsidRPr="003F6C80">
        <w:rPr>
          <w:cs/>
        </w:rPr>
        <w:t>คณะวิศวกรรมศาสตร์ มหาวิทยาลัยเกษตรศาสตร์</w:t>
      </w:r>
    </w:p>
    <w:p w14:paraId="689D3679" w14:textId="77777777" w:rsidR="00E2496B" w:rsidRPr="003F6C80" w:rsidRDefault="00E2496B" w:rsidP="00E2496B">
      <w:pPr>
        <w:pStyle w:val="Normal-Header"/>
        <w:keepNext/>
        <w:tabs>
          <w:tab w:val="left" w:pos="284"/>
        </w:tabs>
        <w:ind w:left="284" w:hanging="284"/>
        <w:rPr>
          <w:cs/>
        </w:rPr>
      </w:pPr>
      <w:r w:rsidRPr="003F6C80">
        <w:rPr>
          <w:cs/>
        </w:rPr>
        <w:tab/>
      </w:r>
      <w:r>
        <w:rPr>
          <w:rFonts w:hint="cs"/>
          <w:cs/>
        </w:rPr>
        <w:t>ที่อยู่ (ตัดออกในฉบับตัวอย่าง)</w:t>
      </w:r>
    </w:p>
    <w:p w14:paraId="723F9D51" w14:textId="77777777" w:rsidR="00E2496B" w:rsidRPr="003F6C80" w:rsidRDefault="00E2496B" w:rsidP="00E2496B">
      <w:pPr>
        <w:pStyle w:val="Normal-Header"/>
        <w:keepNext/>
        <w:tabs>
          <w:tab w:val="left" w:pos="284"/>
        </w:tabs>
        <w:ind w:left="284" w:hanging="284"/>
      </w:pPr>
      <w:r w:rsidRPr="00E2496B">
        <w:rPr>
          <w:b/>
          <w:bCs/>
          <w:cs/>
        </w:rPr>
        <w:tab/>
        <w:t>โทรศัพท์เคลื่อนที่</w:t>
      </w:r>
      <w:r w:rsidRPr="00E2496B">
        <w:rPr>
          <w:b/>
          <w:bCs/>
        </w:rPr>
        <w:t>:</w:t>
      </w:r>
      <w:r>
        <w:t xml:space="preserve"> </w:t>
      </w:r>
      <w:r>
        <w:rPr>
          <w:cs/>
        </w:rPr>
        <w:tab/>
      </w:r>
      <w:r w:rsidR="00F03CD7">
        <w:rPr>
          <w:rFonts w:hint="cs"/>
          <w:cs/>
        </w:rPr>
        <w:t>(ตัดออก)</w:t>
      </w:r>
      <w:r>
        <w:tab/>
      </w:r>
      <w:r w:rsidRPr="00E2496B">
        <w:rPr>
          <w:b/>
          <w:bCs/>
          <w:cs/>
        </w:rPr>
        <w:tab/>
      </w:r>
      <w:r w:rsidRPr="00E2496B">
        <w:rPr>
          <w:b/>
          <w:bCs/>
        </w:rPr>
        <w:t>E-mail:</w:t>
      </w:r>
      <w:r>
        <w:t xml:space="preserve"> </w:t>
      </w:r>
      <w:r w:rsidR="00F03CD7">
        <w:t>(ตัดออก)</w:t>
      </w:r>
    </w:p>
    <w:p w14:paraId="0D8312B5" w14:textId="77777777" w:rsidR="00E2496B" w:rsidRPr="003F6C80" w:rsidRDefault="00E2496B" w:rsidP="00E2496B">
      <w:pPr>
        <w:pStyle w:val="Normal-Header"/>
        <w:keepNext/>
        <w:tabs>
          <w:tab w:val="left" w:pos="284"/>
        </w:tabs>
        <w:ind w:left="284" w:hanging="284"/>
        <w:rPr>
          <w:cs/>
        </w:rPr>
      </w:pPr>
      <w:r w:rsidRPr="00E2496B">
        <w:rPr>
          <w:b/>
          <w:bCs/>
          <w:cs/>
        </w:rPr>
        <w:tab/>
        <w:t>ระดับการศึกษา</w:t>
      </w:r>
      <w:r w:rsidRPr="00E2496B">
        <w:rPr>
          <w:b/>
          <w:bCs/>
        </w:rPr>
        <w:t>:</w:t>
      </w:r>
      <w:r w:rsidRPr="003F6C80">
        <w:t xml:space="preserve"> </w:t>
      </w:r>
      <w:r>
        <w:rPr>
          <w:cs/>
        </w:rPr>
        <w:tab/>
      </w:r>
      <w:r>
        <w:rPr>
          <w:rFonts w:hint="cs"/>
          <w:cs/>
        </w:rPr>
        <w:t>ปริญญาตรี</w:t>
      </w:r>
    </w:p>
    <w:p w14:paraId="78715AFB" w14:textId="77777777" w:rsidR="00E2496B" w:rsidRPr="00E2496B" w:rsidRDefault="00E2496B" w:rsidP="00E2496B">
      <w:pPr>
        <w:pStyle w:val="Normal-Header"/>
        <w:keepNext/>
        <w:tabs>
          <w:tab w:val="left" w:pos="284"/>
        </w:tabs>
        <w:ind w:left="284" w:hanging="284"/>
        <w:rPr>
          <w:b/>
          <w:bCs/>
          <w:cs/>
        </w:rPr>
      </w:pPr>
      <w:r w:rsidRPr="00E2496B">
        <w:rPr>
          <w:b/>
          <w:bCs/>
          <w:cs/>
        </w:rPr>
        <w:tab/>
        <w:t>คุณวุฒิการศึกษา</w:t>
      </w:r>
      <w:r>
        <w:rPr>
          <w:b/>
          <w:bCs/>
          <w:cs/>
        </w:rPr>
        <w:tab/>
      </w:r>
      <w:r>
        <w:rPr>
          <w:b/>
          <w:bCs/>
          <w:cs/>
        </w:rPr>
        <w:tab/>
      </w:r>
      <w:r>
        <w:rPr>
          <w:b/>
          <w:bCs/>
          <w:cs/>
        </w:rPr>
        <w:tab/>
      </w:r>
      <w:r w:rsidRPr="00E2496B">
        <w:rPr>
          <w:b/>
          <w:bCs/>
          <w:cs/>
        </w:rPr>
        <w:t>จากโรงเรียน/สถาบัน</w:t>
      </w:r>
      <w:r w:rsidRPr="00E2496B">
        <w:rPr>
          <w:b/>
          <w:bCs/>
          <w:cs/>
        </w:rPr>
        <w:tab/>
      </w:r>
      <w:r w:rsidRPr="00E2496B">
        <w:rPr>
          <w:b/>
          <w:bCs/>
          <w:cs/>
        </w:rPr>
        <w:tab/>
      </w:r>
      <w:r w:rsidRPr="00E2496B">
        <w:rPr>
          <w:b/>
          <w:bCs/>
          <w:cs/>
        </w:rPr>
        <w:tab/>
      </w:r>
      <w:r>
        <w:rPr>
          <w:b/>
          <w:bCs/>
          <w:cs/>
        </w:rPr>
        <w:tab/>
      </w:r>
      <w:r w:rsidRPr="00E2496B">
        <w:rPr>
          <w:b/>
          <w:bCs/>
          <w:cs/>
        </w:rPr>
        <w:t>ปีการศึกษาที่จบ</w:t>
      </w:r>
    </w:p>
    <w:p w14:paraId="2FBC35FD" w14:textId="77777777" w:rsidR="00E2496B" w:rsidRPr="003F6C80" w:rsidRDefault="00E2496B" w:rsidP="00E2496B">
      <w:pPr>
        <w:pStyle w:val="Normal-Header"/>
        <w:keepNext/>
        <w:tabs>
          <w:tab w:val="left" w:pos="284"/>
        </w:tabs>
        <w:ind w:left="284" w:hanging="284"/>
      </w:pPr>
      <w:r w:rsidRPr="003F6C80">
        <w:rPr>
          <w:cs/>
        </w:rPr>
        <w:tab/>
        <w:t xml:space="preserve">มัธยมศึกษาตอนปลาย </w:t>
      </w:r>
      <w:r>
        <w:rPr>
          <w:cs/>
        </w:rPr>
        <w:tab/>
      </w:r>
      <w:r>
        <w:rPr>
          <w:cs/>
        </w:rPr>
        <w:tab/>
      </w:r>
      <w:r w:rsidR="00F03CD7">
        <w:rPr>
          <w:rFonts w:hint="cs"/>
          <w:cs/>
        </w:rPr>
        <w:t>เตรียมอุดมศึกษาพัฒนาการ</w:t>
      </w:r>
      <w:r>
        <w:rPr>
          <w:cs/>
        </w:rPr>
        <w:tab/>
      </w:r>
      <w:r>
        <w:rPr>
          <w:cs/>
        </w:rPr>
        <w:tab/>
      </w:r>
      <w:r>
        <w:rPr>
          <w:cs/>
        </w:rPr>
        <w:tab/>
      </w:r>
      <w:r w:rsidR="00F03CD7">
        <w:rPr>
          <w:rFonts w:hint="cs"/>
          <w:cs/>
        </w:rPr>
        <w:t>2563</w:t>
      </w:r>
    </w:p>
    <w:p w14:paraId="626FE67A" w14:textId="77777777" w:rsidR="00E2496B" w:rsidRPr="003F6C80" w:rsidRDefault="00E2496B" w:rsidP="00E2496B">
      <w:pPr>
        <w:pStyle w:val="Normal-Header"/>
        <w:tabs>
          <w:tab w:val="left" w:pos="284"/>
        </w:tabs>
        <w:ind w:left="284" w:hanging="284"/>
      </w:pPr>
      <w:r w:rsidRPr="003F6C80">
        <w:rPr>
          <w:cs/>
        </w:rPr>
        <w:tab/>
        <w:t>มัธยมศึกษาตอนต้น</w:t>
      </w:r>
      <w:r>
        <w:rPr>
          <w:cs/>
        </w:rPr>
        <w:tab/>
      </w:r>
      <w:r>
        <w:rPr>
          <w:cs/>
        </w:rPr>
        <w:tab/>
      </w:r>
      <w:r>
        <w:rPr>
          <w:cs/>
        </w:rPr>
        <w:tab/>
      </w:r>
      <w:r w:rsidR="00F03CD7">
        <w:rPr>
          <w:rFonts w:hint="cs"/>
          <w:cs/>
        </w:rPr>
        <w:t>เตรียมอุดมศึกษาพัฒนาการ</w:t>
      </w:r>
      <w:r>
        <w:rPr>
          <w:cs/>
        </w:rPr>
        <w:tab/>
      </w:r>
      <w:r>
        <w:rPr>
          <w:cs/>
        </w:rPr>
        <w:tab/>
      </w:r>
      <w:r>
        <w:rPr>
          <w:cs/>
        </w:rPr>
        <w:tab/>
      </w:r>
      <w:r w:rsidR="00F03CD7">
        <w:rPr>
          <w:rFonts w:hint="cs"/>
          <w:cs/>
        </w:rPr>
        <w:t>2560</w:t>
      </w:r>
    </w:p>
    <w:sectPr w:rsidR="00E2496B" w:rsidRPr="003F6C80" w:rsidSect="000B0241">
      <w:pgSz w:w="12240" w:h="15840"/>
      <w:pgMar w:top="1440" w:right="851" w:bottom="1440" w:left="1418" w:header="720" w:footer="720" w:gutter="0"/>
      <w:pgNumType w:start="1"/>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FF93D" w14:textId="77777777" w:rsidR="00166D79" w:rsidRDefault="00166D79" w:rsidP="006104FD">
      <w:r>
        <w:separator/>
      </w:r>
    </w:p>
  </w:endnote>
  <w:endnote w:type="continuationSeparator" w:id="0">
    <w:p w14:paraId="0832EC97" w14:textId="77777777" w:rsidR="00166D79" w:rsidRDefault="00166D79" w:rsidP="00610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7F4C" w14:textId="77777777" w:rsidR="00E236B7" w:rsidRPr="00EB2E9C" w:rsidRDefault="00D6656E">
    <w:pPr>
      <w:pStyle w:val="Footer"/>
      <w:jc w:val="right"/>
      <w:rPr>
        <w:rFonts w:cs="TH SarabunPSK"/>
      </w:rPr>
    </w:pPr>
    <w:r w:rsidRPr="00EB2E9C">
      <w:rPr>
        <w:rFonts w:cs="TH SarabunPSK"/>
      </w:rPr>
      <w:fldChar w:fldCharType="begin"/>
    </w:r>
    <w:r w:rsidR="000B053F" w:rsidRPr="00EB2E9C">
      <w:rPr>
        <w:rFonts w:cs="TH SarabunPSK"/>
      </w:rPr>
      <w:instrText xml:space="preserve"> PAGE   \* MERGEFORMAT </w:instrText>
    </w:r>
    <w:r w:rsidRPr="00EB2E9C">
      <w:rPr>
        <w:rFonts w:cs="TH SarabunPSK"/>
      </w:rPr>
      <w:fldChar w:fldCharType="separate"/>
    </w:r>
    <w:r w:rsidR="00D46632">
      <w:rPr>
        <w:rFonts w:cs="TH SarabunPSK"/>
        <w:noProof/>
      </w:rPr>
      <w:t>5</w:t>
    </w:r>
    <w:r w:rsidRPr="00EB2E9C">
      <w:rPr>
        <w:rFonts w:cs="TH SarabunPSK"/>
      </w:rPr>
      <w:fldChar w:fldCharType="end"/>
    </w:r>
  </w:p>
  <w:p w14:paraId="06EB5DC1" w14:textId="77777777" w:rsidR="00E236B7" w:rsidRDefault="00E236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4A1A" w14:textId="77777777" w:rsidR="00E236B7" w:rsidRDefault="00E236B7">
    <w:pPr>
      <w:pStyle w:val="Footer"/>
      <w:jc w:val="right"/>
    </w:pPr>
    <w:r>
      <w:rPr>
        <w:rFonts w:hint="cs"/>
        <w:cs/>
      </w:rPr>
      <w:t xml:space="preserve"> </w:t>
    </w:r>
  </w:p>
  <w:p w14:paraId="482DAE8C" w14:textId="77777777" w:rsidR="00E236B7" w:rsidRDefault="00E236B7" w:rsidP="003D231D">
    <w:pPr>
      <w:pStyle w:val="Footer"/>
      <w:tabs>
        <w:tab w:val="left" w:pos="496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E6E9" w14:textId="77777777" w:rsidR="00166D79" w:rsidRDefault="00166D79" w:rsidP="006104FD">
      <w:r>
        <w:separator/>
      </w:r>
    </w:p>
  </w:footnote>
  <w:footnote w:type="continuationSeparator" w:id="0">
    <w:p w14:paraId="3FA1816B" w14:textId="77777777" w:rsidR="00166D79" w:rsidRDefault="00166D79" w:rsidP="006104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64ADB4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9BEB05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76CE3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96EDBB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F7049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460AB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458B7E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B78BB5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4A099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20BBB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7798A"/>
    <w:multiLevelType w:val="hybridMultilevel"/>
    <w:tmpl w:val="FEC8C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A67ADB"/>
    <w:multiLevelType w:val="hybridMultilevel"/>
    <w:tmpl w:val="2A14C19E"/>
    <w:lvl w:ilvl="0" w:tplc="198EDE10">
      <w:start w:val="1"/>
      <w:numFmt w:val="bullet"/>
      <w:lvlText w:val=""/>
      <w:lvlJc w:val="left"/>
      <w:pPr>
        <w:ind w:left="720" w:hanging="360"/>
      </w:pPr>
      <w:rPr>
        <w:rFonts w:ascii="Wingdings 2" w:hAnsi="Wingdings 2"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515326E"/>
    <w:multiLevelType w:val="multilevel"/>
    <w:tmpl w:val="9E26B4E8"/>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07C2599E"/>
    <w:multiLevelType w:val="multilevel"/>
    <w:tmpl w:val="C50E59AA"/>
    <w:lvl w:ilvl="0">
      <w:start w:val="1"/>
      <w:numFmt w:val="decimal"/>
      <w:pStyle w:val="ENG-Paragraph"/>
      <w:lvlText w:val="%1)"/>
      <w:lvlJc w:val="left"/>
      <w:pPr>
        <w:ind w:left="927"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1247"/>
        </w:tabs>
        <w:ind w:left="1247" w:firstLine="0"/>
      </w:pPr>
      <w:rPr>
        <w:rFonts w:ascii="Wingdings" w:hAnsi="Wingdings" w:hint="default"/>
      </w:rPr>
    </w:lvl>
    <w:lvl w:ilvl="2">
      <w:start w:val="1"/>
      <w:numFmt w:val="bullet"/>
      <w:lvlText w:val=""/>
      <w:lvlJc w:val="left"/>
      <w:pPr>
        <w:ind w:left="2557" w:hanging="180"/>
      </w:pPr>
      <w:rPr>
        <w:rFonts w:ascii="Wingdings" w:hAnsi="Wingdings" w:hint="default"/>
      </w:rPr>
    </w:lvl>
    <w:lvl w:ilvl="3">
      <w:start w:val="1"/>
      <w:numFmt w:val="bullet"/>
      <w:lvlText w:val=""/>
      <w:lvlJc w:val="left"/>
      <w:pPr>
        <w:ind w:left="3277" w:hanging="360"/>
      </w:pPr>
      <w:rPr>
        <w:rFonts w:ascii="Wingdings" w:hAnsi="Wingdings" w:hint="default"/>
      </w:rPr>
    </w:lvl>
    <w:lvl w:ilvl="4">
      <w:start w:val="1"/>
      <w:numFmt w:val="lowerLetter"/>
      <w:lvlText w:val="%5."/>
      <w:lvlJc w:val="left"/>
      <w:pPr>
        <w:ind w:left="3997" w:hanging="360"/>
      </w:pPr>
      <w:rPr>
        <w:rFonts w:hint="default"/>
      </w:rPr>
    </w:lvl>
    <w:lvl w:ilvl="5">
      <w:start w:val="1"/>
      <w:numFmt w:val="lowerRoman"/>
      <w:lvlText w:val="%6."/>
      <w:lvlJc w:val="right"/>
      <w:pPr>
        <w:ind w:left="4717" w:hanging="180"/>
      </w:pPr>
      <w:rPr>
        <w:rFonts w:hint="default"/>
      </w:rPr>
    </w:lvl>
    <w:lvl w:ilvl="6">
      <w:start w:val="1"/>
      <w:numFmt w:val="decimal"/>
      <w:lvlText w:val="%7."/>
      <w:lvlJc w:val="left"/>
      <w:pPr>
        <w:ind w:left="5437" w:hanging="360"/>
      </w:pPr>
      <w:rPr>
        <w:rFonts w:hint="default"/>
      </w:rPr>
    </w:lvl>
    <w:lvl w:ilvl="7">
      <w:start w:val="1"/>
      <w:numFmt w:val="lowerLetter"/>
      <w:lvlText w:val="%8."/>
      <w:lvlJc w:val="left"/>
      <w:pPr>
        <w:ind w:left="6157" w:hanging="360"/>
      </w:pPr>
      <w:rPr>
        <w:rFonts w:hint="default"/>
      </w:rPr>
    </w:lvl>
    <w:lvl w:ilvl="8">
      <w:start w:val="1"/>
      <w:numFmt w:val="lowerRoman"/>
      <w:lvlText w:val="%9."/>
      <w:lvlJc w:val="right"/>
      <w:pPr>
        <w:ind w:left="6877" w:hanging="180"/>
      </w:pPr>
      <w:rPr>
        <w:rFonts w:hint="default"/>
      </w:rPr>
    </w:lvl>
  </w:abstractNum>
  <w:abstractNum w:abstractNumId="14" w15:restartNumberingAfterBreak="0">
    <w:nsid w:val="08635D2C"/>
    <w:multiLevelType w:val="multilevel"/>
    <w:tmpl w:val="35CC2528"/>
    <w:lvl w:ilvl="0">
      <w:start w:val="1"/>
      <w:numFmt w:val="bullet"/>
      <w:lvlText w:val=""/>
      <w:lvlJc w:val="left"/>
      <w:pPr>
        <w:tabs>
          <w:tab w:val="num" w:pos="720"/>
        </w:tabs>
        <w:ind w:left="720" w:hanging="360"/>
      </w:pPr>
      <w:rPr>
        <w:rFonts w:ascii="Wingdings 2" w:hAnsi="Wingdings 2"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9275969"/>
    <w:multiLevelType w:val="hybridMultilevel"/>
    <w:tmpl w:val="80166EBE"/>
    <w:lvl w:ilvl="0" w:tplc="FA88DE78">
      <w:start w:val="1"/>
      <w:numFmt w:val="decimal"/>
      <w:pStyle w:val="ListParagraph"/>
      <w:lvlText w:val="%1)"/>
      <w:lvlJc w:val="left"/>
      <w:pPr>
        <w:ind w:left="360" w:hanging="360"/>
      </w:pPr>
      <w:rPr>
        <w:rFonts w:ascii="Cordia New" w:hAnsi="Cordia New" w:cs="Cordia New" w:hint="default"/>
        <w:b w:val="0"/>
        <w:bCs w:val="0"/>
        <w:i w:val="0"/>
        <w:iCs w:val="0"/>
        <w:sz w:val="32"/>
        <w:szCs w:val="32"/>
      </w:rPr>
    </w:lvl>
    <w:lvl w:ilvl="1" w:tplc="04090019" w:tentative="1">
      <w:start w:val="1"/>
      <w:numFmt w:val="lowerLetter"/>
      <w:lvlText w:val="%2."/>
      <w:lvlJc w:val="left"/>
      <w:pPr>
        <w:ind w:left="2234" w:hanging="360"/>
      </w:pPr>
    </w:lvl>
    <w:lvl w:ilvl="2" w:tplc="0409001B" w:tentative="1">
      <w:start w:val="1"/>
      <w:numFmt w:val="lowerRoman"/>
      <w:lvlText w:val="%3."/>
      <w:lvlJc w:val="right"/>
      <w:pPr>
        <w:ind w:left="2954" w:hanging="180"/>
      </w:pPr>
    </w:lvl>
    <w:lvl w:ilvl="3" w:tplc="0409000F" w:tentative="1">
      <w:start w:val="1"/>
      <w:numFmt w:val="decimal"/>
      <w:lvlText w:val="%4."/>
      <w:lvlJc w:val="left"/>
      <w:pPr>
        <w:ind w:left="3674" w:hanging="360"/>
      </w:pPr>
    </w:lvl>
    <w:lvl w:ilvl="4" w:tplc="04090019" w:tentative="1">
      <w:start w:val="1"/>
      <w:numFmt w:val="lowerLetter"/>
      <w:lvlText w:val="%5."/>
      <w:lvlJc w:val="left"/>
      <w:pPr>
        <w:ind w:left="4394" w:hanging="360"/>
      </w:pPr>
    </w:lvl>
    <w:lvl w:ilvl="5" w:tplc="0409001B" w:tentative="1">
      <w:start w:val="1"/>
      <w:numFmt w:val="lowerRoman"/>
      <w:lvlText w:val="%6."/>
      <w:lvlJc w:val="right"/>
      <w:pPr>
        <w:ind w:left="5114" w:hanging="180"/>
      </w:pPr>
    </w:lvl>
    <w:lvl w:ilvl="6" w:tplc="0409000F" w:tentative="1">
      <w:start w:val="1"/>
      <w:numFmt w:val="decimal"/>
      <w:lvlText w:val="%7."/>
      <w:lvlJc w:val="left"/>
      <w:pPr>
        <w:ind w:left="5834" w:hanging="360"/>
      </w:pPr>
    </w:lvl>
    <w:lvl w:ilvl="7" w:tplc="04090019" w:tentative="1">
      <w:start w:val="1"/>
      <w:numFmt w:val="lowerLetter"/>
      <w:lvlText w:val="%8."/>
      <w:lvlJc w:val="left"/>
      <w:pPr>
        <w:ind w:left="6554" w:hanging="360"/>
      </w:pPr>
    </w:lvl>
    <w:lvl w:ilvl="8" w:tplc="0409001B" w:tentative="1">
      <w:start w:val="1"/>
      <w:numFmt w:val="lowerRoman"/>
      <w:lvlText w:val="%9."/>
      <w:lvlJc w:val="right"/>
      <w:pPr>
        <w:ind w:left="7274" w:hanging="180"/>
      </w:pPr>
    </w:lvl>
  </w:abstractNum>
  <w:abstractNum w:abstractNumId="16" w15:restartNumberingAfterBreak="0">
    <w:nsid w:val="184F47DE"/>
    <w:multiLevelType w:val="multilevel"/>
    <w:tmpl w:val="0409001D"/>
    <w:styleLink w:val="ENGListStyle"/>
    <w:lvl w:ilvl="0">
      <w:start w:val="1"/>
      <w:numFmt w:val="decimal"/>
      <w:lvlText w:val="%1)"/>
      <w:lvlJc w:val="left"/>
      <w:pPr>
        <w:ind w:left="360" w:hanging="360"/>
      </w:pPr>
      <w:rPr>
        <w:rFonts w:cs="Cordia New"/>
        <w:szCs w:val="3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D8771E1"/>
    <w:multiLevelType w:val="hybridMultilevel"/>
    <w:tmpl w:val="DF926DA8"/>
    <w:lvl w:ilvl="0" w:tplc="293E9BF8">
      <w:start w:val="1"/>
      <w:numFmt w:val="decimal"/>
      <w:pStyle w:val="TableofTable"/>
      <w:lvlText w:val="ตารางที่ %1"/>
      <w:lvlJc w:val="left"/>
      <w:pPr>
        <w:ind w:left="360" w:hanging="360"/>
      </w:pPr>
      <w:rPr>
        <w:rFonts w:ascii="TH SarabunPSK" w:hAnsi="TH SarabunPSK" w:cs="TH SarabunPSK" w:hint="default"/>
        <w:b/>
        <w:bCs/>
        <w:i w:val="0"/>
        <w:iCs w:val="0"/>
        <w:caps w:val="0"/>
        <w:strike w:val="0"/>
        <w:dstrike w:val="0"/>
        <w:vanish w:val="0"/>
        <w:color w:val="000000"/>
        <w:w w:val="1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151382D"/>
    <w:multiLevelType w:val="multilevel"/>
    <w:tmpl w:val="21089C9A"/>
    <w:lvl w:ilvl="0">
      <w:start w:val="1"/>
      <w:numFmt w:val="decimal"/>
      <w:lvlText w:val="%1"/>
      <w:lvlJc w:val="left"/>
      <w:pPr>
        <w:ind w:left="397" w:hanging="397"/>
      </w:pPr>
      <w:rPr>
        <w:rFonts w:ascii="TH SarabunPSK" w:hAnsi="TH SarabunPSK" w:cs="TH SarabunPSK" w:hint="default"/>
        <w:b/>
        <w:bCs/>
        <w:i w:val="0"/>
        <w:iCs w:val="0"/>
        <w:caps w:val="0"/>
        <w:strike w:val="0"/>
        <w:dstrike w:val="0"/>
        <w:vanish w:val="0"/>
        <w:color w:val="auto"/>
        <w:sz w:val="40"/>
        <w:szCs w:val="4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NG-H2"/>
      <w:lvlText w:val="%1.%2."/>
      <w:lvlJc w:val="left"/>
      <w:pPr>
        <w:tabs>
          <w:tab w:val="num" w:pos="680"/>
        </w:tabs>
        <w:ind w:left="680" w:hanging="680"/>
      </w:pPr>
      <w:rPr>
        <w:rFonts w:ascii="TH SarabunPSK" w:hAnsi="TH SarabunPSK" w:cs="TH SarabunPSK" w:hint="default"/>
        <w:b/>
        <w:bCs/>
        <w:i w:val="0"/>
        <w:iCs w:val="0"/>
        <w:caps w:val="0"/>
        <w:smallCaps w:val="0"/>
        <w:strike w:val="0"/>
        <w:dstrike w:val="0"/>
        <w:noProof w:val="0"/>
        <w:vanish w:val="0"/>
        <w:color w:val="000000"/>
        <w:spacing w:val="0"/>
        <w:kern w:val="0"/>
        <w:position w:val="0"/>
        <w:sz w:val="32"/>
        <w:szCs w:val="32"/>
        <w:u w:val="none"/>
        <w:vertAlign w:val="baseline"/>
        <w:em w:val="none"/>
        <w:lang w:bidi="th-TH"/>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ENG-H3"/>
      <w:lvlText w:val="%1.%2.%3."/>
      <w:lvlJc w:val="left"/>
      <w:pPr>
        <w:tabs>
          <w:tab w:val="num" w:pos="964"/>
        </w:tabs>
        <w:ind w:left="964" w:hanging="964"/>
      </w:pPr>
      <w:rPr>
        <w:rFonts w:ascii="TH SarabunPSK" w:hAnsi="TH SarabunPSK" w:cs="TH SarabunPSK" w:hint="default"/>
        <w:b/>
        <w:bCs/>
        <w:i w:val="0"/>
        <w:iCs w:val="0"/>
        <w:caps w:val="0"/>
        <w:smallCaps w:val="0"/>
        <w:strike w:val="0"/>
        <w:dstrike w:val="0"/>
        <w:noProof w:val="0"/>
        <w:vanish w:val="0"/>
        <w:color w:val="000000"/>
        <w:spacing w:val="0"/>
        <w:kern w:val="0"/>
        <w:position w:val="0"/>
        <w:sz w:val="32"/>
        <w:szCs w:val="3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ENG-H4"/>
      <w:lvlText w:val="%1.%2.%3.%4."/>
      <w:lvlJc w:val="left"/>
      <w:pPr>
        <w:tabs>
          <w:tab w:val="num" w:pos="1247"/>
        </w:tabs>
        <w:ind w:left="1247" w:hanging="1247"/>
      </w:pPr>
      <w:rPr>
        <w:rFonts w:ascii="Cordia New" w:hAnsi="Cordia New" w:cs="Cordia New" w:hint="default"/>
        <w:b/>
        <w:bCs/>
        <w:i w:val="0"/>
        <w:iCs w:val="0"/>
        <w:caps w:val="0"/>
        <w:smallCaps w:val="0"/>
        <w:strike w:val="0"/>
        <w:dstrike w:val="0"/>
        <w:noProof w:val="0"/>
        <w:vanish w:val="0"/>
        <w:color w:val="000000"/>
        <w:spacing w:val="0"/>
        <w:kern w:val="0"/>
        <w:position w:val="0"/>
        <w:sz w:val="32"/>
        <w:szCs w:val="3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531"/>
        </w:tabs>
        <w:ind w:left="1531" w:hanging="1531"/>
      </w:pPr>
      <w:rPr>
        <w:rFonts w:ascii="Cordia New" w:hAnsi="Cordia New" w:cs="Cordia New" w:hint="default"/>
        <w:b/>
        <w:bCs/>
        <w:i w:val="0"/>
        <w:iCs w:val="0"/>
        <w:color w:val="auto"/>
        <w:sz w:val="32"/>
        <w:szCs w:val="32"/>
      </w:rPr>
    </w:lvl>
    <w:lvl w:ilvl="5">
      <w:start w:val="1"/>
      <w:numFmt w:val="decimal"/>
      <w:lvlText w:val="%1.%2.%3.%4.%5.%6."/>
      <w:lvlJc w:val="left"/>
      <w:pPr>
        <w:tabs>
          <w:tab w:val="num" w:pos="1814"/>
        </w:tabs>
        <w:ind w:left="1814" w:hanging="1814"/>
      </w:pPr>
      <w:rPr>
        <w:rFonts w:hint="default"/>
      </w:rPr>
    </w:lvl>
    <w:lvl w:ilvl="6">
      <w:start w:val="1"/>
      <w:numFmt w:val="decimal"/>
      <w:lvlText w:val="%1.%2.%3.%4.%5.%6.%7."/>
      <w:lvlJc w:val="left"/>
      <w:pPr>
        <w:tabs>
          <w:tab w:val="num" w:pos="2801"/>
        </w:tabs>
        <w:ind w:left="2801" w:hanging="1361"/>
      </w:pPr>
      <w:rPr>
        <w:rFonts w:hint="default"/>
      </w:rPr>
    </w:lvl>
    <w:lvl w:ilvl="7">
      <w:start w:val="1"/>
      <w:numFmt w:val="decimal"/>
      <w:lvlText w:val="%1.%2.%3.%4.%5.%6.%7.%8."/>
      <w:lvlJc w:val="left"/>
      <w:pPr>
        <w:tabs>
          <w:tab w:val="num" w:pos="1800"/>
        </w:tabs>
        <w:ind w:left="2007" w:hanging="567"/>
      </w:pPr>
      <w:rPr>
        <w:rFonts w:hint="default"/>
      </w:rPr>
    </w:lvl>
    <w:lvl w:ilvl="8">
      <w:start w:val="1"/>
      <w:numFmt w:val="decimal"/>
      <w:lvlText w:val="%1.%2.%3.%4.%5.%6.%7.%8.%9."/>
      <w:lvlJc w:val="left"/>
      <w:pPr>
        <w:tabs>
          <w:tab w:val="num" w:pos="1800"/>
        </w:tabs>
        <w:ind w:left="2007" w:hanging="567"/>
      </w:pPr>
      <w:rPr>
        <w:rFonts w:hint="default"/>
      </w:rPr>
    </w:lvl>
  </w:abstractNum>
  <w:abstractNum w:abstractNumId="19" w15:restartNumberingAfterBreak="0">
    <w:nsid w:val="35280101"/>
    <w:multiLevelType w:val="hybridMultilevel"/>
    <w:tmpl w:val="75E676B2"/>
    <w:lvl w:ilvl="0" w:tplc="198EDE10">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6A23001"/>
    <w:multiLevelType w:val="hybridMultilevel"/>
    <w:tmpl w:val="869ED34E"/>
    <w:lvl w:ilvl="0" w:tplc="A2982A56">
      <w:numFmt w:val="bullet"/>
      <w:lvlText w:val="•"/>
      <w:lvlJc w:val="left"/>
      <w:pPr>
        <w:ind w:left="927" w:hanging="360"/>
      </w:pPr>
      <w:rPr>
        <w:rFonts w:ascii="TH SarabunPSK" w:eastAsia="MS Mincho" w:hAnsi="TH SarabunPSK" w:cs="TH SarabunPSK" w:hint="default"/>
      </w:rPr>
    </w:lvl>
    <w:lvl w:ilvl="1" w:tplc="877620D8">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846439"/>
    <w:multiLevelType w:val="hybridMultilevel"/>
    <w:tmpl w:val="8558E33A"/>
    <w:lvl w:ilvl="0" w:tplc="A2982A56">
      <w:numFmt w:val="bullet"/>
      <w:lvlText w:val="•"/>
      <w:lvlJc w:val="left"/>
      <w:pPr>
        <w:ind w:left="927" w:hanging="360"/>
      </w:pPr>
      <w:rPr>
        <w:rFonts w:ascii="TH SarabunPSK" w:eastAsia="MS Mincho" w:hAnsi="TH SarabunPSK" w:cs="TH SarabunPSK"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C5393C"/>
    <w:multiLevelType w:val="hybridMultilevel"/>
    <w:tmpl w:val="8E7826FE"/>
    <w:lvl w:ilvl="0" w:tplc="A2982A56">
      <w:numFmt w:val="bullet"/>
      <w:lvlText w:val="•"/>
      <w:lvlJc w:val="left"/>
      <w:pPr>
        <w:ind w:left="927" w:hanging="360"/>
      </w:pPr>
      <w:rPr>
        <w:rFonts w:ascii="TH SarabunPSK" w:eastAsia="MS Mincho"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936BED"/>
    <w:multiLevelType w:val="hybridMultilevel"/>
    <w:tmpl w:val="9D4E537E"/>
    <w:lvl w:ilvl="0" w:tplc="849E353C">
      <w:start w:val="1"/>
      <w:numFmt w:val="bullet"/>
      <w:lvlText w:val=""/>
      <w:lvlJc w:val="left"/>
      <w:pPr>
        <w:ind w:left="1037" w:hanging="360"/>
      </w:pPr>
      <w:rPr>
        <w:rFonts w:ascii="Wingdings 2" w:hAnsi="Wingdings 2" w:hint="default"/>
        <w:sz w:val="32"/>
        <w:szCs w:val="32"/>
      </w:rPr>
    </w:lvl>
    <w:lvl w:ilvl="1" w:tplc="FFFFFFFF" w:tentative="1">
      <w:start w:val="1"/>
      <w:numFmt w:val="bullet"/>
      <w:lvlText w:val="o"/>
      <w:lvlJc w:val="left"/>
      <w:pPr>
        <w:ind w:left="1757" w:hanging="360"/>
      </w:pPr>
      <w:rPr>
        <w:rFonts w:ascii="Courier New" w:hAnsi="Courier New" w:cs="Courier New" w:hint="default"/>
      </w:rPr>
    </w:lvl>
    <w:lvl w:ilvl="2" w:tplc="FFFFFFFF" w:tentative="1">
      <w:start w:val="1"/>
      <w:numFmt w:val="bullet"/>
      <w:lvlText w:val=""/>
      <w:lvlJc w:val="left"/>
      <w:pPr>
        <w:ind w:left="2477" w:hanging="360"/>
      </w:pPr>
      <w:rPr>
        <w:rFonts w:ascii="Wingdings" w:hAnsi="Wingdings" w:hint="default"/>
      </w:rPr>
    </w:lvl>
    <w:lvl w:ilvl="3" w:tplc="FFFFFFFF" w:tentative="1">
      <w:start w:val="1"/>
      <w:numFmt w:val="bullet"/>
      <w:lvlText w:val=""/>
      <w:lvlJc w:val="left"/>
      <w:pPr>
        <w:ind w:left="3197" w:hanging="360"/>
      </w:pPr>
      <w:rPr>
        <w:rFonts w:ascii="Symbol" w:hAnsi="Symbol" w:hint="default"/>
      </w:rPr>
    </w:lvl>
    <w:lvl w:ilvl="4" w:tplc="FFFFFFFF" w:tentative="1">
      <w:start w:val="1"/>
      <w:numFmt w:val="bullet"/>
      <w:lvlText w:val="o"/>
      <w:lvlJc w:val="left"/>
      <w:pPr>
        <w:ind w:left="3917" w:hanging="360"/>
      </w:pPr>
      <w:rPr>
        <w:rFonts w:ascii="Courier New" w:hAnsi="Courier New" w:cs="Courier New" w:hint="default"/>
      </w:rPr>
    </w:lvl>
    <w:lvl w:ilvl="5" w:tplc="FFFFFFFF" w:tentative="1">
      <w:start w:val="1"/>
      <w:numFmt w:val="bullet"/>
      <w:lvlText w:val=""/>
      <w:lvlJc w:val="left"/>
      <w:pPr>
        <w:ind w:left="4637" w:hanging="360"/>
      </w:pPr>
      <w:rPr>
        <w:rFonts w:ascii="Wingdings" w:hAnsi="Wingdings" w:hint="default"/>
      </w:rPr>
    </w:lvl>
    <w:lvl w:ilvl="6" w:tplc="FFFFFFFF" w:tentative="1">
      <w:start w:val="1"/>
      <w:numFmt w:val="bullet"/>
      <w:lvlText w:val=""/>
      <w:lvlJc w:val="left"/>
      <w:pPr>
        <w:ind w:left="5357" w:hanging="360"/>
      </w:pPr>
      <w:rPr>
        <w:rFonts w:ascii="Symbol" w:hAnsi="Symbol" w:hint="default"/>
      </w:rPr>
    </w:lvl>
    <w:lvl w:ilvl="7" w:tplc="FFFFFFFF" w:tentative="1">
      <w:start w:val="1"/>
      <w:numFmt w:val="bullet"/>
      <w:lvlText w:val="o"/>
      <w:lvlJc w:val="left"/>
      <w:pPr>
        <w:ind w:left="6077" w:hanging="360"/>
      </w:pPr>
      <w:rPr>
        <w:rFonts w:ascii="Courier New" w:hAnsi="Courier New" w:cs="Courier New" w:hint="default"/>
      </w:rPr>
    </w:lvl>
    <w:lvl w:ilvl="8" w:tplc="FFFFFFFF" w:tentative="1">
      <w:start w:val="1"/>
      <w:numFmt w:val="bullet"/>
      <w:lvlText w:val=""/>
      <w:lvlJc w:val="left"/>
      <w:pPr>
        <w:ind w:left="6797" w:hanging="360"/>
      </w:pPr>
      <w:rPr>
        <w:rFonts w:ascii="Wingdings" w:hAnsi="Wingdings" w:hint="default"/>
      </w:rPr>
    </w:lvl>
  </w:abstractNum>
  <w:abstractNum w:abstractNumId="24" w15:restartNumberingAfterBreak="0">
    <w:nsid w:val="3EF0343C"/>
    <w:multiLevelType w:val="hybridMultilevel"/>
    <w:tmpl w:val="AB288C1A"/>
    <w:lvl w:ilvl="0" w:tplc="198EDE10">
      <w:start w:val="1"/>
      <w:numFmt w:val="bullet"/>
      <w:lvlText w:val=""/>
      <w:lvlJc w:val="left"/>
      <w:pPr>
        <w:ind w:left="1080" w:hanging="720"/>
      </w:pPr>
      <w:rPr>
        <w:rFonts w:ascii="Wingdings 2" w:hAnsi="Wingdings 2"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11B8B"/>
    <w:multiLevelType w:val="multilevel"/>
    <w:tmpl w:val="BFA4A020"/>
    <w:lvl w:ilvl="0">
      <w:start w:val="1"/>
      <w:numFmt w:val="decimal"/>
      <w:pStyle w:val="HeaderENG"/>
      <w:lvlText w:val="%1"/>
      <w:lvlJc w:val="center"/>
      <w:pPr>
        <w:ind w:left="360" w:hanging="360"/>
      </w:pPr>
      <w:rPr>
        <w:rFonts w:ascii="Cordia New" w:hAnsi="Cordia New" w:cs="Cordia New" w:hint="default"/>
        <w:b/>
        <w:bCs/>
        <w:i w:val="0"/>
        <w:iCs w:val="0"/>
        <w:caps w:val="0"/>
        <w:strike w:val="0"/>
        <w:dstrike w:val="0"/>
        <w:vanish w:val="0"/>
        <w:color w:val="auto"/>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454"/>
        </w:tabs>
        <w:ind w:left="510" w:hanging="510"/>
      </w:pPr>
      <w:rPr>
        <w:rFonts w:ascii="Cordia New" w:hAnsi="Cordia New" w:cs="Cordia New" w:hint="default"/>
        <w:b/>
        <w:bCs/>
        <w:i w:val="0"/>
        <w:iCs w:val="0"/>
        <w:color w:val="auto"/>
        <w:sz w:val="32"/>
        <w:szCs w:val="32"/>
      </w:rPr>
    </w:lvl>
    <w:lvl w:ilvl="2">
      <w:start w:val="1"/>
      <w:numFmt w:val="decimal"/>
      <w:lvlText w:val="%1.%2.%3."/>
      <w:lvlJc w:val="left"/>
      <w:pPr>
        <w:tabs>
          <w:tab w:val="num" w:pos="680"/>
        </w:tabs>
        <w:ind w:left="680" w:hanging="680"/>
      </w:pPr>
      <w:rPr>
        <w:rFonts w:ascii="Cordia New" w:hAnsi="Cordia New" w:cs="Cordia New" w:hint="default"/>
        <w:b/>
        <w:bCs/>
        <w:i w:val="0"/>
        <w:iCs w:val="0"/>
        <w:caps w:val="0"/>
        <w:strike w:val="0"/>
        <w:dstrike w:val="0"/>
        <w:vanish w:val="0"/>
        <w:color w:val="auto"/>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51"/>
        </w:tabs>
        <w:ind w:left="851" w:hanging="851"/>
      </w:pPr>
      <w:rPr>
        <w:rFonts w:ascii="Cordia New" w:hAnsi="Cordia New" w:cs="Cordia New" w:hint="default"/>
        <w:b/>
        <w:bCs/>
        <w:i w:val="0"/>
        <w:iCs w:val="0"/>
        <w:color w:val="auto"/>
        <w:sz w:val="32"/>
        <w:szCs w:val="32"/>
      </w:rPr>
    </w:lvl>
    <w:lvl w:ilvl="4">
      <w:start w:val="1"/>
      <w:numFmt w:val="decimal"/>
      <w:lvlText w:val="%1.%2.%3.%4.%5."/>
      <w:lvlJc w:val="left"/>
      <w:pPr>
        <w:tabs>
          <w:tab w:val="num" w:pos="1021"/>
        </w:tabs>
        <w:ind w:left="1021" w:hanging="1021"/>
      </w:pPr>
      <w:rPr>
        <w:rFonts w:ascii="Cordia New" w:hAnsi="Cordia New" w:cs="Cordia New" w:hint="default"/>
        <w:b/>
        <w:bCs/>
        <w:i w:val="0"/>
        <w:iCs w:val="0"/>
        <w:color w:val="auto"/>
        <w:sz w:val="32"/>
        <w:szCs w:val="32"/>
      </w:rPr>
    </w:lvl>
    <w:lvl w:ilvl="5">
      <w:start w:val="1"/>
      <w:numFmt w:val="decimal"/>
      <w:lvlText w:val="%1.%2.%3.%4.%5.%6."/>
      <w:lvlJc w:val="left"/>
      <w:pPr>
        <w:tabs>
          <w:tab w:val="num" w:pos="1191"/>
        </w:tabs>
        <w:ind w:left="1191" w:hanging="1191"/>
      </w:pPr>
      <w:rPr>
        <w:rFonts w:hint="default"/>
      </w:rPr>
    </w:lvl>
    <w:lvl w:ilvl="6">
      <w:start w:val="1"/>
      <w:numFmt w:val="decimal"/>
      <w:lvlText w:val="%1.%2.%3.%4.%5.%6.%7."/>
      <w:lvlJc w:val="left"/>
      <w:pPr>
        <w:tabs>
          <w:tab w:val="num" w:pos="1361"/>
        </w:tabs>
        <w:ind w:left="1361" w:hanging="1361"/>
      </w:pPr>
      <w:rPr>
        <w:rFonts w:hint="default"/>
      </w:rPr>
    </w:lvl>
    <w:lvl w:ilvl="7">
      <w:start w:val="1"/>
      <w:numFmt w:val="decimal"/>
      <w:lvlText w:val="%1.%2.%3.%4.%5.%6.%7.%8."/>
      <w:lvlJc w:val="left"/>
      <w:pPr>
        <w:tabs>
          <w:tab w:val="num" w:pos="360"/>
        </w:tabs>
        <w:ind w:left="567" w:hanging="567"/>
      </w:pPr>
      <w:rPr>
        <w:rFonts w:hint="default"/>
      </w:rPr>
    </w:lvl>
    <w:lvl w:ilvl="8">
      <w:start w:val="1"/>
      <w:numFmt w:val="decimal"/>
      <w:lvlText w:val="%1.%2.%3.%4.%5.%6.%7.%8.%9."/>
      <w:lvlJc w:val="left"/>
      <w:pPr>
        <w:tabs>
          <w:tab w:val="num" w:pos="360"/>
        </w:tabs>
        <w:ind w:left="567" w:hanging="567"/>
      </w:pPr>
      <w:rPr>
        <w:rFonts w:hint="default"/>
      </w:rPr>
    </w:lvl>
  </w:abstractNum>
  <w:abstractNum w:abstractNumId="26" w15:restartNumberingAfterBreak="0">
    <w:nsid w:val="464E6602"/>
    <w:multiLevelType w:val="hybridMultilevel"/>
    <w:tmpl w:val="D2A0D752"/>
    <w:lvl w:ilvl="0" w:tplc="198EDE10">
      <w:start w:val="1"/>
      <w:numFmt w:val="bullet"/>
      <w:lvlText w:val=""/>
      <w:lvlJc w:val="left"/>
      <w:pPr>
        <w:ind w:left="720" w:hanging="360"/>
      </w:pPr>
      <w:rPr>
        <w:rFonts w:ascii="Wingdings 2" w:hAnsi="Wingdings 2" w:hint="default"/>
      </w:rPr>
    </w:lvl>
    <w:lvl w:ilvl="1" w:tplc="877620D8">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CB0586"/>
    <w:multiLevelType w:val="hybridMultilevel"/>
    <w:tmpl w:val="B396124A"/>
    <w:lvl w:ilvl="0" w:tplc="F98283B0">
      <w:start w:val="1"/>
      <w:numFmt w:val="decimal"/>
      <w:pStyle w:val="ListofTable"/>
      <w:lvlText w:val="ตาราง %1"/>
      <w:lvlJc w:val="right"/>
      <w:pPr>
        <w:ind w:left="1080" w:hanging="360"/>
      </w:pPr>
      <w:rPr>
        <w:rFonts w:ascii="Cordia New" w:hAnsi="Cordia New" w:cs="Cordia New" w:hint="default"/>
        <w:b w:val="0"/>
        <w:bCs w:val="0"/>
        <w:i w:val="0"/>
        <w:iCs w:val="0"/>
        <w:caps w:val="0"/>
        <w:strike w:val="0"/>
        <w:dstrike w:val="0"/>
        <w:vanish w:val="0"/>
        <w:color w:val="auto"/>
        <w:w w:val="1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tplc="87C03156" w:tentative="1">
      <w:start w:val="1"/>
      <w:numFmt w:val="lowerLetter"/>
      <w:lvlText w:val="%2."/>
      <w:lvlJc w:val="left"/>
      <w:pPr>
        <w:ind w:left="1800" w:hanging="360"/>
      </w:pPr>
    </w:lvl>
    <w:lvl w:ilvl="2" w:tplc="16540000" w:tentative="1">
      <w:start w:val="1"/>
      <w:numFmt w:val="lowerRoman"/>
      <w:lvlText w:val="%3."/>
      <w:lvlJc w:val="right"/>
      <w:pPr>
        <w:ind w:left="2520" w:hanging="180"/>
      </w:pPr>
    </w:lvl>
    <w:lvl w:ilvl="3" w:tplc="6408F4E6" w:tentative="1">
      <w:start w:val="1"/>
      <w:numFmt w:val="decimal"/>
      <w:lvlText w:val="%4."/>
      <w:lvlJc w:val="left"/>
      <w:pPr>
        <w:ind w:left="3240" w:hanging="360"/>
      </w:pPr>
    </w:lvl>
    <w:lvl w:ilvl="4" w:tplc="AFF02BB6" w:tentative="1">
      <w:start w:val="1"/>
      <w:numFmt w:val="lowerLetter"/>
      <w:lvlText w:val="%5."/>
      <w:lvlJc w:val="left"/>
      <w:pPr>
        <w:ind w:left="3960" w:hanging="360"/>
      </w:pPr>
    </w:lvl>
    <w:lvl w:ilvl="5" w:tplc="4BF2D26A" w:tentative="1">
      <w:start w:val="1"/>
      <w:numFmt w:val="lowerRoman"/>
      <w:lvlText w:val="%6."/>
      <w:lvlJc w:val="right"/>
      <w:pPr>
        <w:ind w:left="4680" w:hanging="180"/>
      </w:pPr>
    </w:lvl>
    <w:lvl w:ilvl="6" w:tplc="A6661072" w:tentative="1">
      <w:start w:val="1"/>
      <w:numFmt w:val="decimal"/>
      <w:lvlText w:val="%7."/>
      <w:lvlJc w:val="left"/>
      <w:pPr>
        <w:ind w:left="5400" w:hanging="360"/>
      </w:pPr>
    </w:lvl>
    <w:lvl w:ilvl="7" w:tplc="2FAC5588" w:tentative="1">
      <w:start w:val="1"/>
      <w:numFmt w:val="lowerLetter"/>
      <w:lvlText w:val="%8."/>
      <w:lvlJc w:val="left"/>
      <w:pPr>
        <w:ind w:left="6120" w:hanging="360"/>
      </w:pPr>
    </w:lvl>
    <w:lvl w:ilvl="8" w:tplc="93161D2C" w:tentative="1">
      <w:start w:val="1"/>
      <w:numFmt w:val="lowerRoman"/>
      <w:lvlText w:val="%9."/>
      <w:lvlJc w:val="right"/>
      <w:pPr>
        <w:ind w:left="6840" w:hanging="180"/>
      </w:pPr>
    </w:lvl>
  </w:abstractNum>
  <w:abstractNum w:abstractNumId="28" w15:restartNumberingAfterBreak="0">
    <w:nsid w:val="47DA4BCD"/>
    <w:multiLevelType w:val="hybridMultilevel"/>
    <w:tmpl w:val="42F4E826"/>
    <w:lvl w:ilvl="0" w:tplc="A2982A56">
      <w:numFmt w:val="bullet"/>
      <w:lvlText w:val="•"/>
      <w:lvlJc w:val="left"/>
      <w:pPr>
        <w:ind w:left="927" w:hanging="360"/>
      </w:pPr>
      <w:rPr>
        <w:rFonts w:ascii="TH SarabunPSK" w:eastAsia="MS Mincho" w:hAnsi="TH SarabunPSK" w:cs="TH SarabunPSK" w:hint="default"/>
      </w:rPr>
    </w:lvl>
    <w:lvl w:ilvl="1" w:tplc="877620D8">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2F4E18"/>
    <w:multiLevelType w:val="hybridMultilevel"/>
    <w:tmpl w:val="5A7E06DA"/>
    <w:lvl w:ilvl="0" w:tplc="FFFFFFFF">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198EDE10">
      <w:start w:val="1"/>
      <w:numFmt w:val="bullet"/>
      <w:lvlText w:val=""/>
      <w:lvlJc w:val="left"/>
      <w:pPr>
        <w:ind w:left="720" w:hanging="360"/>
      </w:pPr>
      <w:rPr>
        <w:rFonts w:ascii="Wingdings 2" w:hAnsi="Wingdings 2"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1AF756D"/>
    <w:multiLevelType w:val="multilevel"/>
    <w:tmpl w:val="9DAC5026"/>
    <w:styleLink w:val="Style1"/>
    <w:lvl w:ilvl="0">
      <w:start w:val="1"/>
      <w:numFmt w:val="decimal"/>
      <w:lvlText w:val="%1)"/>
      <w:lvlJc w:val="left"/>
      <w:pPr>
        <w:ind w:left="757" w:hanging="360"/>
      </w:pPr>
      <w:rPr>
        <w:rFonts w:ascii="Cordia New" w:hAnsi="Cordia New" w:cs="Cordia New"/>
        <w:dstrike w:val="0"/>
        <w:kern w:val="0"/>
        <w:sz w:val="32"/>
        <w:szCs w:val="32"/>
        <w:vertAlign w:val="baseline"/>
      </w:r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31" w15:restartNumberingAfterBreak="0">
    <w:nsid w:val="53F061EE"/>
    <w:multiLevelType w:val="multilevel"/>
    <w:tmpl w:val="35CC2528"/>
    <w:lvl w:ilvl="0">
      <w:start w:val="1"/>
      <w:numFmt w:val="bullet"/>
      <w:lvlText w:val=""/>
      <w:lvlJc w:val="left"/>
      <w:pPr>
        <w:tabs>
          <w:tab w:val="num" w:pos="720"/>
        </w:tabs>
        <w:ind w:left="720" w:hanging="360"/>
      </w:pPr>
      <w:rPr>
        <w:rFonts w:ascii="Wingdings 2" w:hAnsi="Wingdings 2"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C6B3998"/>
    <w:multiLevelType w:val="hybridMultilevel"/>
    <w:tmpl w:val="4FDC0166"/>
    <w:lvl w:ilvl="0" w:tplc="F6E40AA2">
      <w:start w:val="1"/>
      <w:numFmt w:val="bullet"/>
      <w:lvlText w:val=""/>
      <w:lvlJc w:val="left"/>
      <w:pPr>
        <w:ind w:left="1080" w:hanging="360"/>
      </w:pPr>
      <w:rPr>
        <w:rFonts w:ascii="Symbol" w:hAnsi="Symbol" w:hint="default"/>
        <w:lang w:bidi="th-TH"/>
      </w:rPr>
    </w:lvl>
    <w:lvl w:ilvl="1" w:tplc="820EE514" w:tentative="1">
      <w:start w:val="1"/>
      <w:numFmt w:val="bullet"/>
      <w:lvlText w:val="o"/>
      <w:lvlJc w:val="left"/>
      <w:pPr>
        <w:ind w:left="1800" w:hanging="360"/>
      </w:pPr>
      <w:rPr>
        <w:rFonts w:ascii="Courier New" w:hAnsi="Courier New" w:cs="Courier New" w:hint="default"/>
      </w:rPr>
    </w:lvl>
    <w:lvl w:ilvl="2" w:tplc="EACC1896" w:tentative="1">
      <w:start w:val="1"/>
      <w:numFmt w:val="bullet"/>
      <w:lvlText w:val=""/>
      <w:lvlJc w:val="left"/>
      <w:pPr>
        <w:ind w:left="2520" w:hanging="360"/>
      </w:pPr>
      <w:rPr>
        <w:rFonts w:ascii="Wingdings" w:hAnsi="Wingdings" w:hint="default"/>
      </w:rPr>
    </w:lvl>
    <w:lvl w:ilvl="3" w:tplc="8F3691FC" w:tentative="1">
      <w:start w:val="1"/>
      <w:numFmt w:val="bullet"/>
      <w:lvlText w:val=""/>
      <w:lvlJc w:val="left"/>
      <w:pPr>
        <w:ind w:left="3240" w:hanging="360"/>
      </w:pPr>
      <w:rPr>
        <w:rFonts w:ascii="Symbol" w:hAnsi="Symbol" w:hint="default"/>
      </w:rPr>
    </w:lvl>
    <w:lvl w:ilvl="4" w:tplc="01EE5ACC" w:tentative="1">
      <w:start w:val="1"/>
      <w:numFmt w:val="bullet"/>
      <w:lvlText w:val="o"/>
      <w:lvlJc w:val="left"/>
      <w:pPr>
        <w:ind w:left="3960" w:hanging="360"/>
      </w:pPr>
      <w:rPr>
        <w:rFonts w:ascii="Courier New" w:hAnsi="Courier New" w:cs="Courier New" w:hint="default"/>
      </w:rPr>
    </w:lvl>
    <w:lvl w:ilvl="5" w:tplc="D46A7F20" w:tentative="1">
      <w:start w:val="1"/>
      <w:numFmt w:val="bullet"/>
      <w:lvlText w:val=""/>
      <w:lvlJc w:val="left"/>
      <w:pPr>
        <w:ind w:left="4680" w:hanging="360"/>
      </w:pPr>
      <w:rPr>
        <w:rFonts w:ascii="Wingdings" w:hAnsi="Wingdings" w:hint="default"/>
      </w:rPr>
    </w:lvl>
    <w:lvl w:ilvl="6" w:tplc="52BA3CD6" w:tentative="1">
      <w:start w:val="1"/>
      <w:numFmt w:val="bullet"/>
      <w:lvlText w:val=""/>
      <w:lvlJc w:val="left"/>
      <w:pPr>
        <w:ind w:left="5400" w:hanging="360"/>
      </w:pPr>
      <w:rPr>
        <w:rFonts w:ascii="Symbol" w:hAnsi="Symbol" w:hint="default"/>
      </w:rPr>
    </w:lvl>
    <w:lvl w:ilvl="7" w:tplc="4BF8E0DE" w:tentative="1">
      <w:start w:val="1"/>
      <w:numFmt w:val="bullet"/>
      <w:lvlText w:val="o"/>
      <w:lvlJc w:val="left"/>
      <w:pPr>
        <w:ind w:left="6120" w:hanging="360"/>
      </w:pPr>
      <w:rPr>
        <w:rFonts w:ascii="Courier New" w:hAnsi="Courier New" w:cs="Courier New" w:hint="default"/>
      </w:rPr>
    </w:lvl>
    <w:lvl w:ilvl="8" w:tplc="3796D662" w:tentative="1">
      <w:start w:val="1"/>
      <w:numFmt w:val="bullet"/>
      <w:lvlText w:val=""/>
      <w:lvlJc w:val="left"/>
      <w:pPr>
        <w:ind w:left="6840" w:hanging="360"/>
      </w:pPr>
      <w:rPr>
        <w:rFonts w:ascii="Wingdings" w:hAnsi="Wingdings" w:hint="default"/>
      </w:rPr>
    </w:lvl>
  </w:abstractNum>
  <w:abstractNum w:abstractNumId="33" w15:restartNumberingAfterBreak="0">
    <w:nsid w:val="5E7B579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1D32298"/>
    <w:multiLevelType w:val="hybridMultilevel"/>
    <w:tmpl w:val="B4FCDEE0"/>
    <w:lvl w:ilvl="0" w:tplc="198EDE1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BF4339"/>
    <w:multiLevelType w:val="hybridMultilevel"/>
    <w:tmpl w:val="6428BED6"/>
    <w:lvl w:ilvl="0" w:tplc="A2982A56">
      <w:numFmt w:val="bullet"/>
      <w:lvlText w:val="•"/>
      <w:lvlJc w:val="left"/>
      <w:pPr>
        <w:ind w:left="1080" w:hanging="360"/>
      </w:pPr>
      <w:rPr>
        <w:rFonts w:ascii="TH SarabunPSK" w:eastAsia="MS Mincho" w:hAnsi="TH SarabunPSK" w:cs="TH SarabunPSK"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36" w15:restartNumberingAfterBreak="0">
    <w:nsid w:val="6A546128"/>
    <w:multiLevelType w:val="hybridMultilevel"/>
    <w:tmpl w:val="E7B836B0"/>
    <w:lvl w:ilvl="0" w:tplc="198EDE1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8E1DE7"/>
    <w:multiLevelType w:val="hybridMultilevel"/>
    <w:tmpl w:val="BBB6EB52"/>
    <w:lvl w:ilvl="0" w:tplc="A2982A56">
      <w:numFmt w:val="bullet"/>
      <w:lvlText w:val="•"/>
      <w:lvlJc w:val="left"/>
      <w:pPr>
        <w:ind w:left="1080" w:hanging="360"/>
      </w:pPr>
      <w:rPr>
        <w:rFonts w:ascii="TH SarabunPSK" w:eastAsia="MS Mincho" w:hAnsi="TH SarabunPSK" w:cs="TH SarabunPSK"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38" w15:restartNumberingAfterBreak="0">
    <w:nsid w:val="78E36078"/>
    <w:multiLevelType w:val="hybridMultilevel"/>
    <w:tmpl w:val="77E4C5B0"/>
    <w:lvl w:ilvl="0" w:tplc="A2982A56">
      <w:numFmt w:val="bullet"/>
      <w:lvlText w:val="•"/>
      <w:lvlJc w:val="left"/>
      <w:pPr>
        <w:ind w:left="927" w:hanging="360"/>
      </w:pPr>
      <w:rPr>
        <w:rFonts w:ascii="TH SarabunPSK" w:eastAsia="MS Mincho" w:hAnsi="TH SarabunPSK" w:cs="TH SarabunPSK"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9" w15:restartNumberingAfterBreak="0">
    <w:nsid w:val="7A9A279D"/>
    <w:multiLevelType w:val="hybridMultilevel"/>
    <w:tmpl w:val="D14E5490"/>
    <w:lvl w:ilvl="0" w:tplc="198EDE1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A32534"/>
    <w:multiLevelType w:val="hybridMultilevel"/>
    <w:tmpl w:val="60226780"/>
    <w:lvl w:ilvl="0" w:tplc="1B6EC91C">
      <w:start w:val="1"/>
      <w:numFmt w:val="decimal"/>
      <w:pStyle w:val="ListofFigure"/>
      <w:lvlText w:val="รูปที่ %1"/>
      <w:lvlJc w:val="left"/>
      <w:pPr>
        <w:ind w:left="360" w:hanging="360"/>
      </w:pPr>
      <w:rPr>
        <w:rFonts w:ascii="TH SarabunPSK" w:hAnsi="TH SarabunPSK" w:cs="TH SarabunPSK" w:hint="default"/>
        <w:b/>
        <w:bCs/>
        <w:i w:val="0"/>
        <w:iCs w:val="0"/>
        <w:caps w:val="0"/>
        <w:strike w:val="0"/>
        <w:dstrike w:val="0"/>
        <w:vanish w:val="0"/>
        <w:color w:val="auto"/>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tplc="9D8688A4">
      <w:start w:val="1"/>
      <w:numFmt w:val="thaiLetters"/>
      <w:lvlText w:val="%2)"/>
      <w:lvlJc w:val="left"/>
      <w:pPr>
        <w:ind w:left="1080" w:hanging="360"/>
      </w:pPr>
      <w:rPr>
        <w:rFonts w:cs="Cordia New" w:hint="default"/>
        <w:sz w:val="32"/>
      </w:rPr>
    </w:lvl>
    <w:lvl w:ilvl="2" w:tplc="3CB69CF0">
      <w:start w:val="1"/>
      <w:numFmt w:val="decimal"/>
      <w:lvlText w:val="%3."/>
      <w:lvlJc w:val="left"/>
      <w:pPr>
        <w:ind w:left="2340" w:hanging="720"/>
      </w:pPr>
      <w:rPr>
        <w:rFonts w:hint="default"/>
      </w:rPr>
    </w:lvl>
    <w:lvl w:ilvl="3" w:tplc="8C58A05C" w:tentative="1">
      <w:start w:val="1"/>
      <w:numFmt w:val="decimal"/>
      <w:lvlText w:val="%4."/>
      <w:lvlJc w:val="left"/>
      <w:pPr>
        <w:ind w:left="2520" w:hanging="360"/>
      </w:pPr>
    </w:lvl>
    <w:lvl w:ilvl="4" w:tplc="63E6F438" w:tentative="1">
      <w:start w:val="1"/>
      <w:numFmt w:val="lowerLetter"/>
      <w:lvlText w:val="%5."/>
      <w:lvlJc w:val="left"/>
      <w:pPr>
        <w:ind w:left="3240" w:hanging="360"/>
      </w:pPr>
    </w:lvl>
    <w:lvl w:ilvl="5" w:tplc="B45A70DE" w:tentative="1">
      <w:start w:val="1"/>
      <w:numFmt w:val="lowerRoman"/>
      <w:lvlText w:val="%6."/>
      <w:lvlJc w:val="right"/>
      <w:pPr>
        <w:ind w:left="3960" w:hanging="180"/>
      </w:pPr>
    </w:lvl>
    <w:lvl w:ilvl="6" w:tplc="89E6BD40" w:tentative="1">
      <w:start w:val="1"/>
      <w:numFmt w:val="decimal"/>
      <w:lvlText w:val="%7."/>
      <w:lvlJc w:val="left"/>
      <w:pPr>
        <w:ind w:left="4680" w:hanging="360"/>
      </w:pPr>
    </w:lvl>
    <w:lvl w:ilvl="7" w:tplc="CF8E0176" w:tentative="1">
      <w:start w:val="1"/>
      <w:numFmt w:val="lowerLetter"/>
      <w:lvlText w:val="%8."/>
      <w:lvlJc w:val="left"/>
      <w:pPr>
        <w:ind w:left="5400" w:hanging="360"/>
      </w:pPr>
    </w:lvl>
    <w:lvl w:ilvl="8" w:tplc="55A06600" w:tentative="1">
      <w:start w:val="1"/>
      <w:numFmt w:val="lowerRoman"/>
      <w:lvlText w:val="%9."/>
      <w:lvlJc w:val="right"/>
      <w:pPr>
        <w:ind w:left="6120" w:hanging="180"/>
      </w:pPr>
    </w:lvl>
  </w:abstractNum>
  <w:abstractNum w:abstractNumId="41" w15:restartNumberingAfterBreak="0">
    <w:nsid w:val="7BB1176A"/>
    <w:multiLevelType w:val="hybridMultilevel"/>
    <w:tmpl w:val="D3F2933C"/>
    <w:lvl w:ilvl="0" w:tplc="04090003">
      <w:start w:val="1"/>
      <w:numFmt w:val="bullet"/>
      <w:lvlText w:val="o"/>
      <w:lvlJc w:val="left"/>
      <w:pPr>
        <w:ind w:left="1283" w:hanging="360"/>
      </w:pPr>
      <w:rPr>
        <w:rFonts w:ascii="Courier New" w:hAnsi="Courier New" w:cs="Courier New" w:hint="default"/>
      </w:rPr>
    </w:lvl>
    <w:lvl w:ilvl="1" w:tplc="04090003">
      <w:start w:val="1"/>
      <w:numFmt w:val="bullet"/>
      <w:lvlText w:val="o"/>
      <w:lvlJc w:val="left"/>
      <w:pPr>
        <w:ind w:left="2003" w:hanging="360"/>
      </w:pPr>
      <w:rPr>
        <w:rFonts w:ascii="Courier New" w:hAnsi="Courier New" w:cs="Courier New" w:hint="default"/>
      </w:rPr>
    </w:lvl>
    <w:lvl w:ilvl="2" w:tplc="04090005" w:tentative="1">
      <w:start w:val="1"/>
      <w:numFmt w:val="bullet"/>
      <w:lvlText w:val=""/>
      <w:lvlJc w:val="left"/>
      <w:pPr>
        <w:ind w:left="2723" w:hanging="360"/>
      </w:pPr>
      <w:rPr>
        <w:rFonts w:ascii="Wingdings" w:hAnsi="Wingdings" w:hint="default"/>
      </w:rPr>
    </w:lvl>
    <w:lvl w:ilvl="3" w:tplc="04090001" w:tentative="1">
      <w:start w:val="1"/>
      <w:numFmt w:val="bullet"/>
      <w:lvlText w:val=""/>
      <w:lvlJc w:val="left"/>
      <w:pPr>
        <w:ind w:left="3443" w:hanging="360"/>
      </w:pPr>
      <w:rPr>
        <w:rFonts w:ascii="Symbol" w:hAnsi="Symbol" w:hint="default"/>
      </w:rPr>
    </w:lvl>
    <w:lvl w:ilvl="4" w:tplc="04090003" w:tentative="1">
      <w:start w:val="1"/>
      <w:numFmt w:val="bullet"/>
      <w:lvlText w:val="o"/>
      <w:lvlJc w:val="left"/>
      <w:pPr>
        <w:ind w:left="4163" w:hanging="360"/>
      </w:pPr>
      <w:rPr>
        <w:rFonts w:ascii="Courier New" w:hAnsi="Courier New" w:cs="Courier New" w:hint="default"/>
      </w:rPr>
    </w:lvl>
    <w:lvl w:ilvl="5" w:tplc="04090005" w:tentative="1">
      <w:start w:val="1"/>
      <w:numFmt w:val="bullet"/>
      <w:lvlText w:val=""/>
      <w:lvlJc w:val="left"/>
      <w:pPr>
        <w:ind w:left="4883" w:hanging="360"/>
      </w:pPr>
      <w:rPr>
        <w:rFonts w:ascii="Wingdings" w:hAnsi="Wingdings" w:hint="default"/>
      </w:rPr>
    </w:lvl>
    <w:lvl w:ilvl="6" w:tplc="04090001" w:tentative="1">
      <w:start w:val="1"/>
      <w:numFmt w:val="bullet"/>
      <w:lvlText w:val=""/>
      <w:lvlJc w:val="left"/>
      <w:pPr>
        <w:ind w:left="5603" w:hanging="360"/>
      </w:pPr>
      <w:rPr>
        <w:rFonts w:ascii="Symbol" w:hAnsi="Symbol" w:hint="default"/>
      </w:rPr>
    </w:lvl>
    <w:lvl w:ilvl="7" w:tplc="04090003" w:tentative="1">
      <w:start w:val="1"/>
      <w:numFmt w:val="bullet"/>
      <w:lvlText w:val="o"/>
      <w:lvlJc w:val="left"/>
      <w:pPr>
        <w:ind w:left="6323" w:hanging="360"/>
      </w:pPr>
      <w:rPr>
        <w:rFonts w:ascii="Courier New" w:hAnsi="Courier New" w:cs="Courier New" w:hint="default"/>
      </w:rPr>
    </w:lvl>
    <w:lvl w:ilvl="8" w:tplc="04090005" w:tentative="1">
      <w:start w:val="1"/>
      <w:numFmt w:val="bullet"/>
      <w:lvlText w:val=""/>
      <w:lvlJc w:val="left"/>
      <w:pPr>
        <w:ind w:left="7043" w:hanging="360"/>
      </w:pPr>
      <w:rPr>
        <w:rFonts w:ascii="Wingdings" w:hAnsi="Wingdings" w:hint="default"/>
      </w:rPr>
    </w:lvl>
  </w:abstractNum>
  <w:abstractNum w:abstractNumId="42" w15:restartNumberingAfterBreak="0">
    <w:nsid w:val="7D9F098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512456526">
    <w:abstractNumId w:val="42"/>
  </w:num>
  <w:num w:numId="2" w16cid:durableId="1155143168">
    <w:abstractNumId w:val="33"/>
  </w:num>
  <w:num w:numId="3" w16cid:durableId="982582909">
    <w:abstractNumId w:val="12"/>
  </w:num>
  <w:num w:numId="4" w16cid:durableId="1333485982">
    <w:abstractNumId w:val="9"/>
  </w:num>
  <w:num w:numId="5" w16cid:durableId="1520196963">
    <w:abstractNumId w:val="7"/>
  </w:num>
  <w:num w:numId="6" w16cid:durableId="641353778">
    <w:abstractNumId w:val="6"/>
  </w:num>
  <w:num w:numId="7" w16cid:durableId="1819224770">
    <w:abstractNumId w:val="5"/>
  </w:num>
  <w:num w:numId="8" w16cid:durableId="1189565025">
    <w:abstractNumId w:val="4"/>
  </w:num>
  <w:num w:numId="9" w16cid:durableId="1502964582">
    <w:abstractNumId w:val="8"/>
  </w:num>
  <w:num w:numId="10" w16cid:durableId="748885213">
    <w:abstractNumId w:val="3"/>
  </w:num>
  <w:num w:numId="11" w16cid:durableId="611012310">
    <w:abstractNumId w:val="2"/>
  </w:num>
  <w:num w:numId="12" w16cid:durableId="444085534">
    <w:abstractNumId w:val="1"/>
  </w:num>
  <w:num w:numId="13" w16cid:durableId="738552346">
    <w:abstractNumId w:val="0"/>
  </w:num>
  <w:num w:numId="14" w16cid:durableId="1414008961">
    <w:abstractNumId w:val="17"/>
  </w:num>
  <w:num w:numId="15" w16cid:durableId="865799799">
    <w:abstractNumId w:val="27"/>
  </w:num>
  <w:num w:numId="16" w16cid:durableId="1741096194">
    <w:abstractNumId w:val="40"/>
  </w:num>
  <w:num w:numId="17" w16cid:durableId="1446651384">
    <w:abstractNumId w:val="32"/>
  </w:num>
  <w:num w:numId="18" w16cid:durableId="1496073489">
    <w:abstractNumId w:val="10"/>
  </w:num>
  <w:num w:numId="19" w16cid:durableId="973028799">
    <w:abstractNumId w:val="25"/>
  </w:num>
  <w:num w:numId="20" w16cid:durableId="673725418">
    <w:abstractNumId w:val="15"/>
  </w:num>
  <w:num w:numId="21" w16cid:durableId="958997691">
    <w:abstractNumId w:val="16"/>
  </w:num>
  <w:num w:numId="22" w16cid:durableId="594478635">
    <w:abstractNumId w:val="18"/>
  </w:num>
  <w:num w:numId="23" w16cid:durableId="300573373">
    <w:abstractNumId w:val="30"/>
  </w:num>
  <w:num w:numId="24" w16cid:durableId="5341969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01591237">
    <w:abstractNumId w:val="41"/>
  </w:num>
  <w:num w:numId="26" w16cid:durableId="317609894">
    <w:abstractNumId w:val="38"/>
  </w:num>
  <w:num w:numId="27" w16cid:durableId="1870752713">
    <w:abstractNumId w:val="35"/>
  </w:num>
  <w:num w:numId="28" w16cid:durableId="225803309">
    <w:abstractNumId w:val="23"/>
  </w:num>
  <w:num w:numId="29" w16cid:durableId="471336287">
    <w:abstractNumId w:val="18"/>
  </w:num>
  <w:num w:numId="30" w16cid:durableId="9650420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9345955">
    <w:abstractNumId w:val="36"/>
  </w:num>
  <w:num w:numId="32" w16cid:durableId="1873422227">
    <w:abstractNumId w:val="26"/>
  </w:num>
  <w:num w:numId="33" w16cid:durableId="1547790632">
    <w:abstractNumId w:val="37"/>
  </w:num>
  <w:num w:numId="34" w16cid:durableId="268852584">
    <w:abstractNumId w:val="21"/>
  </w:num>
  <w:num w:numId="35" w16cid:durableId="1660428615">
    <w:abstractNumId w:val="11"/>
  </w:num>
  <w:num w:numId="36" w16cid:durableId="2038043179">
    <w:abstractNumId w:val="28"/>
  </w:num>
  <w:num w:numId="37" w16cid:durableId="957876226">
    <w:abstractNumId w:val="29"/>
  </w:num>
  <w:num w:numId="38" w16cid:durableId="772094048">
    <w:abstractNumId w:val="34"/>
  </w:num>
  <w:num w:numId="39" w16cid:durableId="867065606">
    <w:abstractNumId w:val="24"/>
  </w:num>
  <w:num w:numId="40" w16cid:durableId="707144567">
    <w:abstractNumId w:val="19"/>
  </w:num>
  <w:num w:numId="41" w16cid:durableId="538857844">
    <w:abstractNumId w:val="39"/>
  </w:num>
  <w:num w:numId="42" w16cid:durableId="1355958829">
    <w:abstractNumId w:val="22"/>
  </w:num>
  <w:num w:numId="43" w16cid:durableId="2013532860">
    <w:abstractNumId w:val="20"/>
  </w:num>
  <w:num w:numId="44" w16cid:durableId="1812747798">
    <w:abstractNumId w:val="14"/>
  </w:num>
  <w:num w:numId="45" w16cid:durableId="1908296293">
    <w:abstractNumId w:val="3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NotTrackFormatting/>
  <w:defaultTabStop w:val="720"/>
  <w:drawingGridHorizontalSpacing w:val="16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020"/>
    <w:rsid w:val="00002584"/>
    <w:rsid w:val="00011777"/>
    <w:rsid w:val="00020F85"/>
    <w:rsid w:val="000232CC"/>
    <w:rsid w:val="000427D1"/>
    <w:rsid w:val="00050CE6"/>
    <w:rsid w:val="00067B66"/>
    <w:rsid w:val="00071ECA"/>
    <w:rsid w:val="00072346"/>
    <w:rsid w:val="000770F4"/>
    <w:rsid w:val="0008071E"/>
    <w:rsid w:val="00083829"/>
    <w:rsid w:val="00083CE6"/>
    <w:rsid w:val="00084EF9"/>
    <w:rsid w:val="000853D6"/>
    <w:rsid w:val="00087E8E"/>
    <w:rsid w:val="00092387"/>
    <w:rsid w:val="00094492"/>
    <w:rsid w:val="00096582"/>
    <w:rsid w:val="000A78DB"/>
    <w:rsid w:val="000B0241"/>
    <w:rsid w:val="000B053F"/>
    <w:rsid w:val="000B2AB0"/>
    <w:rsid w:val="000B5D62"/>
    <w:rsid w:val="000C7C52"/>
    <w:rsid w:val="000D0AAD"/>
    <w:rsid w:val="000D3FAF"/>
    <w:rsid w:val="000D4E78"/>
    <w:rsid w:val="000D6396"/>
    <w:rsid w:val="000E0732"/>
    <w:rsid w:val="000E18BB"/>
    <w:rsid w:val="000E205E"/>
    <w:rsid w:val="000E2C72"/>
    <w:rsid w:val="000E37CC"/>
    <w:rsid w:val="000E397B"/>
    <w:rsid w:val="000F0B0C"/>
    <w:rsid w:val="000F3FDA"/>
    <w:rsid w:val="000F7CBD"/>
    <w:rsid w:val="00107BAA"/>
    <w:rsid w:val="00110163"/>
    <w:rsid w:val="00112BC2"/>
    <w:rsid w:val="00115845"/>
    <w:rsid w:val="00120450"/>
    <w:rsid w:val="00126920"/>
    <w:rsid w:val="0012768F"/>
    <w:rsid w:val="001336E2"/>
    <w:rsid w:val="0013451C"/>
    <w:rsid w:val="00137CFE"/>
    <w:rsid w:val="00150428"/>
    <w:rsid w:val="00150BD4"/>
    <w:rsid w:val="00152379"/>
    <w:rsid w:val="00157AC8"/>
    <w:rsid w:val="00166D79"/>
    <w:rsid w:val="00170F13"/>
    <w:rsid w:val="00173FF0"/>
    <w:rsid w:val="001750FC"/>
    <w:rsid w:val="001854BD"/>
    <w:rsid w:val="00185E34"/>
    <w:rsid w:val="001A60A6"/>
    <w:rsid w:val="001B1ED5"/>
    <w:rsid w:val="001B3433"/>
    <w:rsid w:val="001B66A0"/>
    <w:rsid w:val="001B68D0"/>
    <w:rsid w:val="001C07B9"/>
    <w:rsid w:val="001C545D"/>
    <w:rsid w:val="001D76D2"/>
    <w:rsid w:val="001E0006"/>
    <w:rsid w:val="001E292D"/>
    <w:rsid w:val="001E6F01"/>
    <w:rsid w:val="001F3F17"/>
    <w:rsid w:val="001F7B78"/>
    <w:rsid w:val="00202EC6"/>
    <w:rsid w:val="00205A36"/>
    <w:rsid w:val="002173E3"/>
    <w:rsid w:val="002321EF"/>
    <w:rsid w:val="00241180"/>
    <w:rsid w:val="0024562E"/>
    <w:rsid w:val="00247651"/>
    <w:rsid w:val="00254318"/>
    <w:rsid w:val="00276326"/>
    <w:rsid w:val="002766C5"/>
    <w:rsid w:val="00276BFF"/>
    <w:rsid w:val="00280E5A"/>
    <w:rsid w:val="00281162"/>
    <w:rsid w:val="002847AD"/>
    <w:rsid w:val="00285D78"/>
    <w:rsid w:val="0029062F"/>
    <w:rsid w:val="00293D07"/>
    <w:rsid w:val="0029536F"/>
    <w:rsid w:val="002A50DC"/>
    <w:rsid w:val="002A6A18"/>
    <w:rsid w:val="002B7D35"/>
    <w:rsid w:val="002C0E90"/>
    <w:rsid w:val="002C3487"/>
    <w:rsid w:val="002C67A8"/>
    <w:rsid w:val="002D39D4"/>
    <w:rsid w:val="002D3C71"/>
    <w:rsid w:val="002E0AA5"/>
    <w:rsid w:val="002E33DD"/>
    <w:rsid w:val="002E4F15"/>
    <w:rsid w:val="002E6BB8"/>
    <w:rsid w:val="002F0EB5"/>
    <w:rsid w:val="002F75AD"/>
    <w:rsid w:val="00306C71"/>
    <w:rsid w:val="00310DCB"/>
    <w:rsid w:val="00310F02"/>
    <w:rsid w:val="0031112C"/>
    <w:rsid w:val="00311139"/>
    <w:rsid w:val="00312115"/>
    <w:rsid w:val="0032335D"/>
    <w:rsid w:val="00334774"/>
    <w:rsid w:val="00334D45"/>
    <w:rsid w:val="00337AF1"/>
    <w:rsid w:val="00340424"/>
    <w:rsid w:val="00343D30"/>
    <w:rsid w:val="003457ED"/>
    <w:rsid w:val="0036000B"/>
    <w:rsid w:val="0037156C"/>
    <w:rsid w:val="00385A16"/>
    <w:rsid w:val="0038608B"/>
    <w:rsid w:val="00397173"/>
    <w:rsid w:val="003977A8"/>
    <w:rsid w:val="003A6BF1"/>
    <w:rsid w:val="003B3415"/>
    <w:rsid w:val="003B34D1"/>
    <w:rsid w:val="003B4989"/>
    <w:rsid w:val="003B7401"/>
    <w:rsid w:val="003C10D5"/>
    <w:rsid w:val="003C163C"/>
    <w:rsid w:val="003C5327"/>
    <w:rsid w:val="003D231D"/>
    <w:rsid w:val="003D257C"/>
    <w:rsid w:val="003D408F"/>
    <w:rsid w:val="003D5E5B"/>
    <w:rsid w:val="003D741A"/>
    <w:rsid w:val="003E26C5"/>
    <w:rsid w:val="003F6C80"/>
    <w:rsid w:val="00401BFF"/>
    <w:rsid w:val="00403C6F"/>
    <w:rsid w:val="00407DA0"/>
    <w:rsid w:val="004133DF"/>
    <w:rsid w:val="0043241D"/>
    <w:rsid w:val="0043684D"/>
    <w:rsid w:val="00442550"/>
    <w:rsid w:val="004523A3"/>
    <w:rsid w:val="00453EC0"/>
    <w:rsid w:val="00457365"/>
    <w:rsid w:val="00457D01"/>
    <w:rsid w:val="00460DA2"/>
    <w:rsid w:val="004A5183"/>
    <w:rsid w:val="004B3DA8"/>
    <w:rsid w:val="004B6B3B"/>
    <w:rsid w:val="004C0564"/>
    <w:rsid w:val="004C1457"/>
    <w:rsid w:val="004C3D7E"/>
    <w:rsid w:val="004C611F"/>
    <w:rsid w:val="004C6217"/>
    <w:rsid w:val="004D0666"/>
    <w:rsid w:val="00516752"/>
    <w:rsid w:val="00521BA7"/>
    <w:rsid w:val="0052711A"/>
    <w:rsid w:val="00534DAC"/>
    <w:rsid w:val="00535A40"/>
    <w:rsid w:val="005372C1"/>
    <w:rsid w:val="00542781"/>
    <w:rsid w:val="00545742"/>
    <w:rsid w:val="005520D3"/>
    <w:rsid w:val="005570E7"/>
    <w:rsid w:val="00560D69"/>
    <w:rsid w:val="00564913"/>
    <w:rsid w:val="00572F26"/>
    <w:rsid w:val="00573284"/>
    <w:rsid w:val="00576302"/>
    <w:rsid w:val="005769EE"/>
    <w:rsid w:val="00591EC8"/>
    <w:rsid w:val="00595546"/>
    <w:rsid w:val="005A7E2A"/>
    <w:rsid w:val="005C195C"/>
    <w:rsid w:val="005C36AE"/>
    <w:rsid w:val="005D45F6"/>
    <w:rsid w:val="005E2283"/>
    <w:rsid w:val="005E4F49"/>
    <w:rsid w:val="005E6468"/>
    <w:rsid w:val="005F4F34"/>
    <w:rsid w:val="005F756D"/>
    <w:rsid w:val="00600424"/>
    <w:rsid w:val="006104FD"/>
    <w:rsid w:val="00610F18"/>
    <w:rsid w:val="00621A6D"/>
    <w:rsid w:val="0062282A"/>
    <w:rsid w:val="00625078"/>
    <w:rsid w:val="00626B90"/>
    <w:rsid w:val="006336C6"/>
    <w:rsid w:val="00641B3C"/>
    <w:rsid w:val="00650CBA"/>
    <w:rsid w:val="006523A8"/>
    <w:rsid w:val="0065667F"/>
    <w:rsid w:val="006575A8"/>
    <w:rsid w:val="00660198"/>
    <w:rsid w:val="0066120E"/>
    <w:rsid w:val="006700DC"/>
    <w:rsid w:val="00685D91"/>
    <w:rsid w:val="006902DB"/>
    <w:rsid w:val="006965D9"/>
    <w:rsid w:val="006B4387"/>
    <w:rsid w:val="006B4815"/>
    <w:rsid w:val="006D400D"/>
    <w:rsid w:val="006E344A"/>
    <w:rsid w:val="006E3DF1"/>
    <w:rsid w:val="006E4C11"/>
    <w:rsid w:val="006E7338"/>
    <w:rsid w:val="00706E27"/>
    <w:rsid w:val="00715C4A"/>
    <w:rsid w:val="00717F68"/>
    <w:rsid w:val="00725552"/>
    <w:rsid w:val="007325E6"/>
    <w:rsid w:val="00734334"/>
    <w:rsid w:val="00741B18"/>
    <w:rsid w:val="00742ED1"/>
    <w:rsid w:val="00751661"/>
    <w:rsid w:val="0075451E"/>
    <w:rsid w:val="00754F57"/>
    <w:rsid w:val="00756306"/>
    <w:rsid w:val="00773728"/>
    <w:rsid w:val="00774E3F"/>
    <w:rsid w:val="0078536C"/>
    <w:rsid w:val="00792FFE"/>
    <w:rsid w:val="007945D9"/>
    <w:rsid w:val="00796672"/>
    <w:rsid w:val="007A50B1"/>
    <w:rsid w:val="007A5AB8"/>
    <w:rsid w:val="007A5EA9"/>
    <w:rsid w:val="007A77E4"/>
    <w:rsid w:val="007B1F71"/>
    <w:rsid w:val="007C03BB"/>
    <w:rsid w:val="007D0D55"/>
    <w:rsid w:val="007D1071"/>
    <w:rsid w:val="007E4670"/>
    <w:rsid w:val="007F19BF"/>
    <w:rsid w:val="007F7223"/>
    <w:rsid w:val="008064C3"/>
    <w:rsid w:val="00815AC6"/>
    <w:rsid w:val="0081633B"/>
    <w:rsid w:val="00820EAC"/>
    <w:rsid w:val="00821FF0"/>
    <w:rsid w:val="00822924"/>
    <w:rsid w:val="00823EBB"/>
    <w:rsid w:val="0082731C"/>
    <w:rsid w:val="00834570"/>
    <w:rsid w:val="0083563D"/>
    <w:rsid w:val="00836E49"/>
    <w:rsid w:val="008373EA"/>
    <w:rsid w:val="00840D3A"/>
    <w:rsid w:val="008428D0"/>
    <w:rsid w:val="0085016C"/>
    <w:rsid w:val="008503D5"/>
    <w:rsid w:val="008512F2"/>
    <w:rsid w:val="00853D21"/>
    <w:rsid w:val="00857B80"/>
    <w:rsid w:val="00863FF6"/>
    <w:rsid w:val="008868C8"/>
    <w:rsid w:val="00887597"/>
    <w:rsid w:val="00887B38"/>
    <w:rsid w:val="0089393A"/>
    <w:rsid w:val="008A0935"/>
    <w:rsid w:val="008A27C5"/>
    <w:rsid w:val="008A4DA2"/>
    <w:rsid w:val="008B02D6"/>
    <w:rsid w:val="008B145F"/>
    <w:rsid w:val="008B1D18"/>
    <w:rsid w:val="008B278C"/>
    <w:rsid w:val="008D4AB9"/>
    <w:rsid w:val="008D6808"/>
    <w:rsid w:val="008D7D4A"/>
    <w:rsid w:val="008E0164"/>
    <w:rsid w:val="008E160F"/>
    <w:rsid w:val="008E5865"/>
    <w:rsid w:val="008E7C14"/>
    <w:rsid w:val="008F4778"/>
    <w:rsid w:val="0090530D"/>
    <w:rsid w:val="0090775E"/>
    <w:rsid w:val="00912BFE"/>
    <w:rsid w:val="0091657A"/>
    <w:rsid w:val="009210A0"/>
    <w:rsid w:val="009446B8"/>
    <w:rsid w:val="00947245"/>
    <w:rsid w:val="009476B6"/>
    <w:rsid w:val="0095108E"/>
    <w:rsid w:val="00954451"/>
    <w:rsid w:val="0096374D"/>
    <w:rsid w:val="0096434C"/>
    <w:rsid w:val="009664C5"/>
    <w:rsid w:val="009753F4"/>
    <w:rsid w:val="00977D73"/>
    <w:rsid w:val="009825B9"/>
    <w:rsid w:val="00993262"/>
    <w:rsid w:val="009954FF"/>
    <w:rsid w:val="009A3080"/>
    <w:rsid w:val="009A66F6"/>
    <w:rsid w:val="009A6A09"/>
    <w:rsid w:val="009A76BF"/>
    <w:rsid w:val="009B1BA6"/>
    <w:rsid w:val="009B2834"/>
    <w:rsid w:val="009B54EF"/>
    <w:rsid w:val="009B5B9D"/>
    <w:rsid w:val="009B6AD4"/>
    <w:rsid w:val="009C41CA"/>
    <w:rsid w:val="009C4B65"/>
    <w:rsid w:val="009E24E2"/>
    <w:rsid w:val="009E34D4"/>
    <w:rsid w:val="009F0303"/>
    <w:rsid w:val="009F1DB1"/>
    <w:rsid w:val="009F3E3B"/>
    <w:rsid w:val="00A06662"/>
    <w:rsid w:val="00A10BBB"/>
    <w:rsid w:val="00A119DA"/>
    <w:rsid w:val="00A13D77"/>
    <w:rsid w:val="00A17948"/>
    <w:rsid w:val="00A237DD"/>
    <w:rsid w:val="00A264C9"/>
    <w:rsid w:val="00A41525"/>
    <w:rsid w:val="00A466A0"/>
    <w:rsid w:val="00A539A5"/>
    <w:rsid w:val="00A53AA6"/>
    <w:rsid w:val="00A70D5C"/>
    <w:rsid w:val="00A732FF"/>
    <w:rsid w:val="00A7696E"/>
    <w:rsid w:val="00A87395"/>
    <w:rsid w:val="00A976BE"/>
    <w:rsid w:val="00AA46DC"/>
    <w:rsid w:val="00AA6986"/>
    <w:rsid w:val="00AA73F7"/>
    <w:rsid w:val="00AB4C9F"/>
    <w:rsid w:val="00AC0EC8"/>
    <w:rsid w:val="00AC2D32"/>
    <w:rsid w:val="00AD3BFF"/>
    <w:rsid w:val="00AD4100"/>
    <w:rsid w:val="00AD5E3F"/>
    <w:rsid w:val="00AE447A"/>
    <w:rsid w:val="00AF2ED5"/>
    <w:rsid w:val="00AF39EA"/>
    <w:rsid w:val="00AF7111"/>
    <w:rsid w:val="00B03135"/>
    <w:rsid w:val="00B03E86"/>
    <w:rsid w:val="00B0445C"/>
    <w:rsid w:val="00B10019"/>
    <w:rsid w:val="00B1170E"/>
    <w:rsid w:val="00B150F3"/>
    <w:rsid w:val="00B22619"/>
    <w:rsid w:val="00B22F36"/>
    <w:rsid w:val="00B25050"/>
    <w:rsid w:val="00B373EF"/>
    <w:rsid w:val="00B47117"/>
    <w:rsid w:val="00B60304"/>
    <w:rsid w:val="00B62AC7"/>
    <w:rsid w:val="00B6354C"/>
    <w:rsid w:val="00B66220"/>
    <w:rsid w:val="00B66C6D"/>
    <w:rsid w:val="00B671E5"/>
    <w:rsid w:val="00B70A2D"/>
    <w:rsid w:val="00B7363B"/>
    <w:rsid w:val="00B74B67"/>
    <w:rsid w:val="00B75B4F"/>
    <w:rsid w:val="00B779A3"/>
    <w:rsid w:val="00B779AC"/>
    <w:rsid w:val="00B8290B"/>
    <w:rsid w:val="00BA0167"/>
    <w:rsid w:val="00BA03FB"/>
    <w:rsid w:val="00BB704C"/>
    <w:rsid w:val="00BB777D"/>
    <w:rsid w:val="00BB7A87"/>
    <w:rsid w:val="00BC14D5"/>
    <w:rsid w:val="00BC4031"/>
    <w:rsid w:val="00BC75F9"/>
    <w:rsid w:val="00BD1AC6"/>
    <w:rsid w:val="00BD28C5"/>
    <w:rsid w:val="00BD7293"/>
    <w:rsid w:val="00BD77F5"/>
    <w:rsid w:val="00BF5383"/>
    <w:rsid w:val="00C044FE"/>
    <w:rsid w:val="00C07F8A"/>
    <w:rsid w:val="00C14DBB"/>
    <w:rsid w:val="00C22864"/>
    <w:rsid w:val="00C2360F"/>
    <w:rsid w:val="00C24024"/>
    <w:rsid w:val="00C2624B"/>
    <w:rsid w:val="00C3449C"/>
    <w:rsid w:val="00C47B2A"/>
    <w:rsid w:val="00C47CAF"/>
    <w:rsid w:val="00C53412"/>
    <w:rsid w:val="00C6147E"/>
    <w:rsid w:val="00C67560"/>
    <w:rsid w:val="00C722DF"/>
    <w:rsid w:val="00C75223"/>
    <w:rsid w:val="00C828DF"/>
    <w:rsid w:val="00C92ACD"/>
    <w:rsid w:val="00CA4AB9"/>
    <w:rsid w:val="00CA4F19"/>
    <w:rsid w:val="00CA7CB8"/>
    <w:rsid w:val="00CB1094"/>
    <w:rsid w:val="00CB6382"/>
    <w:rsid w:val="00CC1890"/>
    <w:rsid w:val="00CC3B93"/>
    <w:rsid w:val="00CC43BB"/>
    <w:rsid w:val="00CD7A8D"/>
    <w:rsid w:val="00CE0A83"/>
    <w:rsid w:val="00CE59FD"/>
    <w:rsid w:val="00CE6C60"/>
    <w:rsid w:val="00CF4ACF"/>
    <w:rsid w:val="00CF5E14"/>
    <w:rsid w:val="00CF70EC"/>
    <w:rsid w:val="00D0266A"/>
    <w:rsid w:val="00D072AC"/>
    <w:rsid w:val="00D11713"/>
    <w:rsid w:val="00D1223E"/>
    <w:rsid w:val="00D127A1"/>
    <w:rsid w:val="00D15287"/>
    <w:rsid w:val="00D17020"/>
    <w:rsid w:val="00D17FAE"/>
    <w:rsid w:val="00D2655E"/>
    <w:rsid w:val="00D270D8"/>
    <w:rsid w:val="00D32E44"/>
    <w:rsid w:val="00D335C9"/>
    <w:rsid w:val="00D40029"/>
    <w:rsid w:val="00D40459"/>
    <w:rsid w:val="00D41A4A"/>
    <w:rsid w:val="00D46632"/>
    <w:rsid w:val="00D50213"/>
    <w:rsid w:val="00D525A9"/>
    <w:rsid w:val="00D56E6C"/>
    <w:rsid w:val="00D572D7"/>
    <w:rsid w:val="00D6656E"/>
    <w:rsid w:val="00D77650"/>
    <w:rsid w:val="00D81AC6"/>
    <w:rsid w:val="00D8275D"/>
    <w:rsid w:val="00D83290"/>
    <w:rsid w:val="00D840A2"/>
    <w:rsid w:val="00D92550"/>
    <w:rsid w:val="00D965E3"/>
    <w:rsid w:val="00D979A3"/>
    <w:rsid w:val="00DA4FA7"/>
    <w:rsid w:val="00DB07C9"/>
    <w:rsid w:val="00DB3DDA"/>
    <w:rsid w:val="00DB5435"/>
    <w:rsid w:val="00DC0B78"/>
    <w:rsid w:val="00DC0F1B"/>
    <w:rsid w:val="00DC5DFD"/>
    <w:rsid w:val="00DD0C6A"/>
    <w:rsid w:val="00DD5566"/>
    <w:rsid w:val="00DD6D51"/>
    <w:rsid w:val="00DF050E"/>
    <w:rsid w:val="00DF2694"/>
    <w:rsid w:val="00E05DFD"/>
    <w:rsid w:val="00E13403"/>
    <w:rsid w:val="00E16737"/>
    <w:rsid w:val="00E21B6B"/>
    <w:rsid w:val="00E236B7"/>
    <w:rsid w:val="00E23C70"/>
    <w:rsid w:val="00E2496B"/>
    <w:rsid w:val="00E260CC"/>
    <w:rsid w:val="00E35417"/>
    <w:rsid w:val="00E455E8"/>
    <w:rsid w:val="00E45BE3"/>
    <w:rsid w:val="00E472DE"/>
    <w:rsid w:val="00E536B4"/>
    <w:rsid w:val="00E60290"/>
    <w:rsid w:val="00E617B7"/>
    <w:rsid w:val="00E62FD6"/>
    <w:rsid w:val="00E65385"/>
    <w:rsid w:val="00E65633"/>
    <w:rsid w:val="00E67C22"/>
    <w:rsid w:val="00E7686C"/>
    <w:rsid w:val="00E77411"/>
    <w:rsid w:val="00E86383"/>
    <w:rsid w:val="00EA2CAD"/>
    <w:rsid w:val="00EA38EA"/>
    <w:rsid w:val="00EA60EE"/>
    <w:rsid w:val="00EA726F"/>
    <w:rsid w:val="00EB2E9C"/>
    <w:rsid w:val="00EB304F"/>
    <w:rsid w:val="00EC1CF1"/>
    <w:rsid w:val="00EC3998"/>
    <w:rsid w:val="00EC58AE"/>
    <w:rsid w:val="00EC63D5"/>
    <w:rsid w:val="00ED310C"/>
    <w:rsid w:val="00ED6A1D"/>
    <w:rsid w:val="00ED7834"/>
    <w:rsid w:val="00EE1F61"/>
    <w:rsid w:val="00F01F71"/>
    <w:rsid w:val="00F03CD7"/>
    <w:rsid w:val="00F03D4A"/>
    <w:rsid w:val="00F06DC3"/>
    <w:rsid w:val="00F34884"/>
    <w:rsid w:val="00F411C9"/>
    <w:rsid w:val="00F43D08"/>
    <w:rsid w:val="00F473C7"/>
    <w:rsid w:val="00F7020E"/>
    <w:rsid w:val="00F855A9"/>
    <w:rsid w:val="00F90855"/>
    <w:rsid w:val="00F93F19"/>
    <w:rsid w:val="00FB2925"/>
    <w:rsid w:val="00FB563A"/>
    <w:rsid w:val="00FC22E2"/>
    <w:rsid w:val="00FC6AC4"/>
    <w:rsid w:val="00FE2D7F"/>
    <w:rsid w:val="00FE42FE"/>
    <w:rsid w:val="00FE4408"/>
    <w:rsid w:val="00FE4A3E"/>
    <w:rsid w:val="00FE7037"/>
    <w:rsid w:val="00FF17BF"/>
    <w:rsid w:val="00FF192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B98F3B6"/>
  <w15:docId w15:val="{D347C9B7-9D7C-4CBD-BDF8-7D791FCDF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MS Mincho" w:hAnsi="TH SarabunPSK" w:cs="TH SarabunPSK"/>
        <w:sz w:val="32"/>
        <w:szCs w:val="32"/>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toc 1" w:uiPriority="39"/>
    <w:lsdException w:name="toc 2" w:uiPriority="39"/>
    <w:lsdException w:name="toc 3" w:uiPriority="39"/>
    <w:lsdException w:name="toc 4" w:uiPriority="39" w:qFormat="1"/>
    <w:lsdException w:name="toc 5" w:uiPriority="39" w:qFormat="1"/>
    <w:lsdException w:name="toc 6" w:uiPriority="39" w:qFormat="1"/>
    <w:lsdException w:name="toc 7" w:uiPriority="39"/>
    <w:lsdException w:name="toc 8" w:uiPriority="39"/>
    <w:lsdException w:name="toc 9" w:uiPriority="39"/>
    <w:lsdException w:name="footer" w:uiPriority="99"/>
    <w:lsdException w:name="table of figures" w:uiPriority="99" w:qFormat="1"/>
    <w:lsdException w:name="Block Text" w:qFormat="1"/>
    <w:lsdException w:name="Hyperlink" w:uiPriority="99" w:qFormat="1"/>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uiPriority="29"/>
    <w:lsdException w:name="Intense Quote" w:uiPriority="30"/>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7223"/>
    <w:rPr>
      <w:lang w:eastAsia="ja-JP" w:bidi="ar-SA"/>
    </w:rPr>
  </w:style>
  <w:style w:type="paragraph" w:styleId="Heading1">
    <w:name w:val="heading 1"/>
    <w:aliases w:val="Heading 1 อักขระ อักขระ"/>
    <w:basedOn w:val="Normal"/>
    <w:next w:val="Normal"/>
    <w:qFormat/>
    <w:rsid w:val="002C67A8"/>
    <w:pPr>
      <w:keepNext/>
      <w:spacing w:before="240" w:after="60"/>
      <w:outlineLvl w:val="0"/>
    </w:pPr>
    <w:rPr>
      <w:rFonts w:ascii="Arial" w:hAnsi="Arial" w:cs="Arial"/>
      <w:b/>
      <w:bCs/>
      <w:kern w:val="32"/>
    </w:rPr>
  </w:style>
  <w:style w:type="paragraph" w:styleId="Heading2">
    <w:name w:val="heading 2"/>
    <w:basedOn w:val="Normal"/>
    <w:next w:val="Normal"/>
    <w:uiPriority w:val="9"/>
    <w:rsid w:val="002C67A8"/>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rsid w:val="002C67A8"/>
    <w:pPr>
      <w:keepNext/>
      <w:spacing w:before="240" w:after="60"/>
      <w:outlineLvl w:val="2"/>
    </w:pPr>
    <w:rPr>
      <w:rFonts w:ascii="Arial" w:hAnsi="Arial" w:cs="Arial"/>
      <w:b/>
      <w:bCs/>
      <w:sz w:val="26"/>
      <w:szCs w:val="26"/>
    </w:rPr>
  </w:style>
  <w:style w:type="paragraph" w:styleId="Heading4">
    <w:name w:val="heading 4"/>
    <w:basedOn w:val="Normal"/>
    <w:next w:val="Normal"/>
    <w:unhideWhenUsed/>
    <w:rsid w:val="002C67A8"/>
    <w:pPr>
      <w:keepNext/>
      <w:spacing w:before="240" w:after="60"/>
      <w:outlineLvl w:val="3"/>
    </w:pPr>
    <w:rPr>
      <w:b/>
      <w:bCs/>
      <w:sz w:val="28"/>
      <w:szCs w:val="28"/>
    </w:rPr>
  </w:style>
  <w:style w:type="paragraph" w:styleId="Heading5">
    <w:name w:val="heading 5"/>
    <w:basedOn w:val="Normal"/>
    <w:next w:val="Normal"/>
    <w:unhideWhenUsed/>
    <w:rsid w:val="002C67A8"/>
    <w:pPr>
      <w:spacing w:before="240" w:after="60"/>
      <w:outlineLvl w:val="4"/>
    </w:pPr>
    <w:rPr>
      <w:b/>
      <w:bCs/>
      <w:i/>
      <w:iCs/>
      <w:sz w:val="26"/>
      <w:szCs w:val="26"/>
    </w:rPr>
  </w:style>
  <w:style w:type="paragraph" w:styleId="Heading6">
    <w:name w:val="heading 6"/>
    <w:basedOn w:val="Normal"/>
    <w:next w:val="Normal"/>
    <w:unhideWhenUsed/>
    <w:rsid w:val="002C67A8"/>
    <w:pPr>
      <w:spacing w:before="240" w:after="60"/>
      <w:outlineLvl w:val="5"/>
    </w:pPr>
    <w:rPr>
      <w:b/>
      <w:bCs/>
      <w:sz w:val="22"/>
      <w:szCs w:val="22"/>
    </w:rPr>
  </w:style>
  <w:style w:type="paragraph" w:styleId="Heading7">
    <w:name w:val="heading 7"/>
    <w:basedOn w:val="Normal"/>
    <w:next w:val="Normal"/>
    <w:unhideWhenUsed/>
    <w:rsid w:val="002C67A8"/>
    <w:pPr>
      <w:spacing w:before="240" w:after="60"/>
      <w:outlineLvl w:val="6"/>
    </w:pPr>
  </w:style>
  <w:style w:type="paragraph" w:styleId="Heading8">
    <w:name w:val="heading 8"/>
    <w:basedOn w:val="Normal"/>
    <w:next w:val="Normal"/>
    <w:unhideWhenUsed/>
    <w:rsid w:val="002C67A8"/>
    <w:pPr>
      <w:spacing w:before="240" w:after="60"/>
      <w:outlineLvl w:val="7"/>
    </w:pPr>
    <w:rPr>
      <w:i/>
      <w:iCs/>
    </w:rPr>
  </w:style>
  <w:style w:type="paragraph" w:styleId="Heading9">
    <w:name w:val="heading 9"/>
    <w:basedOn w:val="Normal"/>
    <w:next w:val="Normal"/>
    <w:unhideWhenUsed/>
    <w:rsid w:val="002C67A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2C67A8"/>
    <w:pPr>
      <w:numPr>
        <w:numId w:val="1"/>
      </w:numPr>
    </w:pPr>
  </w:style>
  <w:style w:type="numbering" w:styleId="1ai">
    <w:name w:val="Outline List 1"/>
    <w:basedOn w:val="NoList"/>
    <w:rsid w:val="002C67A8"/>
    <w:pPr>
      <w:numPr>
        <w:numId w:val="2"/>
      </w:numPr>
    </w:pPr>
  </w:style>
  <w:style w:type="numbering" w:styleId="ArticleSection">
    <w:name w:val="Outline List 3"/>
    <w:basedOn w:val="NoList"/>
    <w:rsid w:val="002C67A8"/>
    <w:pPr>
      <w:numPr>
        <w:numId w:val="3"/>
      </w:numPr>
    </w:pPr>
  </w:style>
  <w:style w:type="paragraph" w:styleId="BlockText">
    <w:name w:val="Block Text"/>
    <w:basedOn w:val="Normal"/>
    <w:uiPriority w:val="99"/>
    <w:semiHidden/>
    <w:unhideWhenUsed/>
    <w:qFormat/>
    <w:rsid w:val="002C67A8"/>
    <w:pPr>
      <w:spacing w:after="120"/>
      <w:ind w:left="1440" w:right="1440"/>
    </w:pPr>
  </w:style>
  <w:style w:type="paragraph" w:styleId="BodyText">
    <w:name w:val="Body Text"/>
    <w:basedOn w:val="Normal"/>
    <w:next w:val="Normal"/>
    <w:link w:val="BodyTextChar"/>
    <w:unhideWhenUsed/>
    <w:rsid w:val="000E397B"/>
    <w:pPr>
      <w:spacing w:after="120"/>
    </w:pPr>
    <w:rPr>
      <w:rFonts w:cs="Angsana New"/>
      <w:lang w:bidi="th-TH"/>
    </w:rPr>
  </w:style>
  <w:style w:type="paragraph" w:styleId="BodyText2">
    <w:name w:val="Body Text 2"/>
    <w:basedOn w:val="Normal"/>
    <w:uiPriority w:val="99"/>
    <w:semiHidden/>
    <w:unhideWhenUsed/>
    <w:rsid w:val="002C67A8"/>
    <w:pPr>
      <w:spacing w:after="120" w:line="480" w:lineRule="auto"/>
    </w:pPr>
  </w:style>
  <w:style w:type="paragraph" w:styleId="BodyText3">
    <w:name w:val="Body Text 3"/>
    <w:basedOn w:val="Normal"/>
    <w:uiPriority w:val="99"/>
    <w:semiHidden/>
    <w:unhideWhenUsed/>
    <w:rsid w:val="002C67A8"/>
    <w:pPr>
      <w:spacing w:after="120"/>
    </w:pPr>
    <w:rPr>
      <w:sz w:val="16"/>
      <w:szCs w:val="16"/>
    </w:rPr>
  </w:style>
  <w:style w:type="paragraph" w:styleId="BodyTextFirstIndent">
    <w:name w:val="Body Text First Indent"/>
    <w:basedOn w:val="BodyText"/>
    <w:uiPriority w:val="99"/>
    <w:semiHidden/>
    <w:unhideWhenUsed/>
    <w:rsid w:val="002C67A8"/>
    <w:pPr>
      <w:ind w:firstLine="210"/>
    </w:pPr>
  </w:style>
  <w:style w:type="paragraph" w:styleId="BodyTextIndent">
    <w:name w:val="Body Text Indent"/>
    <w:basedOn w:val="Normal"/>
    <w:uiPriority w:val="99"/>
    <w:semiHidden/>
    <w:unhideWhenUsed/>
    <w:rsid w:val="002C67A8"/>
    <w:pPr>
      <w:spacing w:after="120"/>
      <w:ind w:left="360"/>
    </w:pPr>
  </w:style>
  <w:style w:type="paragraph" w:styleId="BodyTextFirstIndent2">
    <w:name w:val="Body Text First Indent 2"/>
    <w:basedOn w:val="BodyTextIndent"/>
    <w:uiPriority w:val="99"/>
    <w:semiHidden/>
    <w:unhideWhenUsed/>
    <w:rsid w:val="002C67A8"/>
    <w:pPr>
      <w:ind w:firstLine="210"/>
    </w:pPr>
  </w:style>
  <w:style w:type="paragraph" w:styleId="BodyTextIndent2">
    <w:name w:val="Body Text Indent 2"/>
    <w:basedOn w:val="Normal"/>
    <w:uiPriority w:val="99"/>
    <w:semiHidden/>
    <w:unhideWhenUsed/>
    <w:rsid w:val="002C67A8"/>
    <w:pPr>
      <w:spacing w:after="120" w:line="480" w:lineRule="auto"/>
      <w:ind w:left="360"/>
    </w:pPr>
  </w:style>
  <w:style w:type="paragraph" w:styleId="BodyTextIndent3">
    <w:name w:val="Body Text Indent 3"/>
    <w:basedOn w:val="Normal"/>
    <w:uiPriority w:val="99"/>
    <w:semiHidden/>
    <w:unhideWhenUsed/>
    <w:rsid w:val="002C67A8"/>
    <w:pPr>
      <w:spacing w:after="120"/>
      <w:ind w:left="360"/>
    </w:pPr>
    <w:rPr>
      <w:sz w:val="16"/>
      <w:szCs w:val="16"/>
    </w:rPr>
  </w:style>
  <w:style w:type="paragraph" w:styleId="Closing">
    <w:name w:val="Closing"/>
    <w:basedOn w:val="Normal"/>
    <w:uiPriority w:val="99"/>
    <w:semiHidden/>
    <w:unhideWhenUsed/>
    <w:rsid w:val="002C67A8"/>
    <w:pPr>
      <w:ind w:left="4320"/>
    </w:pPr>
  </w:style>
  <w:style w:type="paragraph" w:styleId="Date">
    <w:name w:val="Date"/>
    <w:basedOn w:val="Normal"/>
    <w:next w:val="Normal"/>
    <w:uiPriority w:val="99"/>
    <w:semiHidden/>
    <w:unhideWhenUsed/>
    <w:rsid w:val="002C67A8"/>
  </w:style>
  <w:style w:type="paragraph" w:styleId="E-mailSignature">
    <w:name w:val="E-mail Signature"/>
    <w:basedOn w:val="Normal"/>
    <w:uiPriority w:val="99"/>
    <w:semiHidden/>
    <w:unhideWhenUsed/>
    <w:rsid w:val="002C67A8"/>
  </w:style>
  <w:style w:type="character" w:styleId="Emphasis">
    <w:name w:val="Emphasis"/>
    <w:uiPriority w:val="20"/>
    <w:rsid w:val="002C67A8"/>
    <w:rPr>
      <w:i/>
      <w:iCs/>
    </w:rPr>
  </w:style>
  <w:style w:type="paragraph" w:styleId="EnvelopeAddress">
    <w:name w:val="envelope address"/>
    <w:basedOn w:val="Normal"/>
    <w:uiPriority w:val="99"/>
    <w:semiHidden/>
    <w:unhideWhenUsed/>
    <w:rsid w:val="002C67A8"/>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99"/>
    <w:semiHidden/>
    <w:unhideWhenUsed/>
    <w:rsid w:val="002C67A8"/>
    <w:rPr>
      <w:rFonts w:ascii="Arial" w:hAnsi="Arial" w:cs="Arial"/>
      <w:sz w:val="20"/>
      <w:szCs w:val="20"/>
    </w:rPr>
  </w:style>
  <w:style w:type="character" w:styleId="FollowedHyperlink">
    <w:name w:val="FollowedHyperlink"/>
    <w:uiPriority w:val="99"/>
    <w:semiHidden/>
    <w:unhideWhenUsed/>
    <w:rsid w:val="002C67A8"/>
    <w:rPr>
      <w:color w:val="800080"/>
      <w:u w:val="single"/>
    </w:rPr>
  </w:style>
  <w:style w:type="paragraph" w:styleId="Footer">
    <w:name w:val="footer"/>
    <w:basedOn w:val="Normal"/>
    <w:link w:val="FooterChar"/>
    <w:uiPriority w:val="99"/>
    <w:unhideWhenUsed/>
    <w:rsid w:val="002C67A8"/>
    <w:pPr>
      <w:tabs>
        <w:tab w:val="center" w:pos="4320"/>
        <w:tab w:val="right" w:pos="8640"/>
      </w:tabs>
    </w:pPr>
    <w:rPr>
      <w:rFonts w:cs="Angsana New"/>
      <w:lang w:bidi="th-TH"/>
    </w:rPr>
  </w:style>
  <w:style w:type="paragraph" w:styleId="Header">
    <w:name w:val="header"/>
    <w:basedOn w:val="Normal"/>
    <w:uiPriority w:val="99"/>
    <w:unhideWhenUsed/>
    <w:rsid w:val="002C67A8"/>
    <w:pPr>
      <w:tabs>
        <w:tab w:val="center" w:pos="4320"/>
        <w:tab w:val="right" w:pos="8640"/>
      </w:tabs>
    </w:pPr>
  </w:style>
  <w:style w:type="character" w:styleId="HTMLAcronym">
    <w:name w:val="HTML Acronym"/>
    <w:basedOn w:val="DefaultParagraphFont"/>
    <w:uiPriority w:val="99"/>
    <w:semiHidden/>
    <w:unhideWhenUsed/>
    <w:rsid w:val="002C67A8"/>
  </w:style>
  <w:style w:type="paragraph" w:styleId="HTMLAddress">
    <w:name w:val="HTML Address"/>
    <w:basedOn w:val="Normal"/>
    <w:uiPriority w:val="99"/>
    <w:semiHidden/>
    <w:unhideWhenUsed/>
    <w:rsid w:val="002C67A8"/>
    <w:rPr>
      <w:i/>
      <w:iCs/>
    </w:rPr>
  </w:style>
  <w:style w:type="character" w:styleId="HTMLCite">
    <w:name w:val="HTML Cite"/>
    <w:uiPriority w:val="99"/>
    <w:semiHidden/>
    <w:unhideWhenUsed/>
    <w:rsid w:val="002C67A8"/>
    <w:rPr>
      <w:i/>
      <w:iCs/>
    </w:rPr>
  </w:style>
  <w:style w:type="character" w:styleId="HTMLCode">
    <w:name w:val="HTML Code"/>
    <w:uiPriority w:val="99"/>
    <w:semiHidden/>
    <w:unhideWhenUsed/>
    <w:rsid w:val="002C67A8"/>
    <w:rPr>
      <w:rFonts w:ascii="Courier New" w:hAnsi="Courier New" w:cs="Courier New"/>
      <w:sz w:val="20"/>
      <w:szCs w:val="20"/>
    </w:rPr>
  </w:style>
  <w:style w:type="character" w:styleId="HTMLDefinition">
    <w:name w:val="HTML Definition"/>
    <w:uiPriority w:val="99"/>
    <w:semiHidden/>
    <w:unhideWhenUsed/>
    <w:rsid w:val="002C67A8"/>
    <w:rPr>
      <w:i/>
      <w:iCs/>
    </w:rPr>
  </w:style>
  <w:style w:type="character" w:styleId="HTMLKeyboard">
    <w:name w:val="HTML Keyboard"/>
    <w:uiPriority w:val="99"/>
    <w:semiHidden/>
    <w:unhideWhenUsed/>
    <w:rsid w:val="002C67A8"/>
    <w:rPr>
      <w:rFonts w:ascii="Courier New" w:hAnsi="Courier New" w:cs="Courier New"/>
      <w:sz w:val="20"/>
      <w:szCs w:val="20"/>
    </w:rPr>
  </w:style>
  <w:style w:type="paragraph" w:styleId="HTMLPreformatted">
    <w:name w:val="HTML Preformatted"/>
    <w:basedOn w:val="Normal"/>
    <w:uiPriority w:val="99"/>
    <w:semiHidden/>
    <w:unhideWhenUsed/>
    <w:rsid w:val="002C67A8"/>
    <w:rPr>
      <w:rFonts w:ascii="Courier New" w:hAnsi="Courier New" w:cs="Courier New"/>
      <w:sz w:val="20"/>
      <w:szCs w:val="20"/>
    </w:rPr>
  </w:style>
  <w:style w:type="character" w:styleId="HTMLSample">
    <w:name w:val="HTML Sample"/>
    <w:uiPriority w:val="99"/>
    <w:semiHidden/>
    <w:unhideWhenUsed/>
    <w:rsid w:val="002C67A8"/>
    <w:rPr>
      <w:rFonts w:ascii="Courier New" w:hAnsi="Courier New" w:cs="Courier New"/>
    </w:rPr>
  </w:style>
  <w:style w:type="character" w:styleId="HTMLTypewriter">
    <w:name w:val="HTML Typewriter"/>
    <w:uiPriority w:val="99"/>
    <w:semiHidden/>
    <w:unhideWhenUsed/>
    <w:rsid w:val="002C67A8"/>
    <w:rPr>
      <w:rFonts w:ascii="Courier New" w:hAnsi="Courier New" w:cs="Courier New"/>
      <w:sz w:val="20"/>
      <w:szCs w:val="20"/>
    </w:rPr>
  </w:style>
  <w:style w:type="character" w:styleId="HTMLVariable">
    <w:name w:val="HTML Variable"/>
    <w:uiPriority w:val="99"/>
    <w:semiHidden/>
    <w:unhideWhenUsed/>
    <w:rsid w:val="002C67A8"/>
    <w:rPr>
      <w:i/>
      <w:iCs/>
    </w:rPr>
  </w:style>
  <w:style w:type="character" w:styleId="Hyperlink">
    <w:name w:val="Hyperlink"/>
    <w:uiPriority w:val="99"/>
    <w:unhideWhenUsed/>
    <w:qFormat/>
    <w:rsid w:val="004D0666"/>
    <w:rPr>
      <w:rFonts w:ascii="TH SarabunPSK" w:hAnsi="TH SarabunPSK" w:cs="TH SarabunPSK"/>
      <w:dstrike w:val="0"/>
      <w:color w:val="auto"/>
      <w:sz w:val="32"/>
      <w:szCs w:val="32"/>
      <w:u w:val="none"/>
      <w:bdr w:val="none" w:sz="0" w:space="0" w:color="auto"/>
      <w:vertAlign w:val="baseline"/>
      <w:lang w:eastAsia="ja-JP" w:bidi="th-TH"/>
    </w:rPr>
  </w:style>
  <w:style w:type="character" w:styleId="LineNumber">
    <w:name w:val="line number"/>
    <w:basedOn w:val="DefaultParagraphFont"/>
    <w:uiPriority w:val="99"/>
    <w:semiHidden/>
    <w:unhideWhenUsed/>
    <w:rsid w:val="002C67A8"/>
  </w:style>
  <w:style w:type="paragraph" w:styleId="List">
    <w:name w:val="List"/>
    <w:basedOn w:val="Normal"/>
    <w:uiPriority w:val="99"/>
    <w:semiHidden/>
    <w:unhideWhenUsed/>
    <w:rsid w:val="002C67A8"/>
    <w:pPr>
      <w:ind w:left="360" w:hanging="360"/>
    </w:pPr>
  </w:style>
  <w:style w:type="paragraph" w:styleId="List2">
    <w:name w:val="List 2"/>
    <w:basedOn w:val="Normal"/>
    <w:uiPriority w:val="99"/>
    <w:semiHidden/>
    <w:unhideWhenUsed/>
    <w:rsid w:val="002C67A8"/>
    <w:pPr>
      <w:ind w:left="720" w:hanging="360"/>
    </w:pPr>
  </w:style>
  <w:style w:type="paragraph" w:styleId="List3">
    <w:name w:val="List 3"/>
    <w:basedOn w:val="Normal"/>
    <w:uiPriority w:val="99"/>
    <w:semiHidden/>
    <w:unhideWhenUsed/>
    <w:rsid w:val="002C67A8"/>
    <w:pPr>
      <w:ind w:left="1080" w:hanging="360"/>
    </w:pPr>
  </w:style>
  <w:style w:type="paragraph" w:styleId="List4">
    <w:name w:val="List 4"/>
    <w:basedOn w:val="Normal"/>
    <w:uiPriority w:val="99"/>
    <w:semiHidden/>
    <w:unhideWhenUsed/>
    <w:rsid w:val="002C67A8"/>
    <w:pPr>
      <w:ind w:left="1440" w:hanging="360"/>
    </w:pPr>
  </w:style>
  <w:style w:type="paragraph" w:styleId="List5">
    <w:name w:val="List 5"/>
    <w:basedOn w:val="Normal"/>
    <w:uiPriority w:val="99"/>
    <w:semiHidden/>
    <w:unhideWhenUsed/>
    <w:rsid w:val="002C67A8"/>
    <w:pPr>
      <w:ind w:left="1800" w:hanging="360"/>
    </w:pPr>
  </w:style>
  <w:style w:type="paragraph" w:styleId="ListBullet">
    <w:name w:val="List Bullet"/>
    <w:basedOn w:val="Normal"/>
    <w:uiPriority w:val="99"/>
    <w:semiHidden/>
    <w:unhideWhenUsed/>
    <w:rsid w:val="002C67A8"/>
    <w:pPr>
      <w:numPr>
        <w:numId w:val="4"/>
      </w:numPr>
    </w:pPr>
  </w:style>
  <w:style w:type="paragraph" w:styleId="ListBullet2">
    <w:name w:val="List Bullet 2"/>
    <w:basedOn w:val="Normal"/>
    <w:uiPriority w:val="99"/>
    <w:semiHidden/>
    <w:unhideWhenUsed/>
    <w:rsid w:val="002C67A8"/>
    <w:pPr>
      <w:numPr>
        <w:numId w:val="5"/>
      </w:numPr>
    </w:pPr>
  </w:style>
  <w:style w:type="paragraph" w:styleId="ListBullet3">
    <w:name w:val="List Bullet 3"/>
    <w:basedOn w:val="Normal"/>
    <w:uiPriority w:val="99"/>
    <w:semiHidden/>
    <w:unhideWhenUsed/>
    <w:rsid w:val="002C67A8"/>
    <w:pPr>
      <w:numPr>
        <w:numId w:val="6"/>
      </w:numPr>
    </w:pPr>
  </w:style>
  <w:style w:type="paragraph" w:styleId="ListBullet4">
    <w:name w:val="List Bullet 4"/>
    <w:basedOn w:val="Normal"/>
    <w:uiPriority w:val="99"/>
    <w:semiHidden/>
    <w:unhideWhenUsed/>
    <w:rsid w:val="002C67A8"/>
    <w:pPr>
      <w:numPr>
        <w:numId w:val="7"/>
      </w:numPr>
    </w:pPr>
  </w:style>
  <w:style w:type="paragraph" w:styleId="ListBullet5">
    <w:name w:val="List Bullet 5"/>
    <w:basedOn w:val="Normal"/>
    <w:uiPriority w:val="99"/>
    <w:semiHidden/>
    <w:unhideWhenUsed/>
    <w:rsid w:val="002C67A8"/>
    <w:pPr>
      <w:numPr>
        <w:numId w:val="8"/>
      </w:numPr>
    </w:pPr>
  </w:style>
  <w:style w:type="paragraph" w:styleId="ListContinue">
    <w:name w:val="List Continue"/>
    <w:basedOn w:val="Normal"/>
    <w:uiPriority w:val="99"/>
    <w:semiHidden/>
    <w:unhideWhenUsed/>
    <w:rsid w:val="002C67A8"/>
    <w:pPr>
      <w:spacing w:after="120"/>
      <w:ind w:left="360"/>
    </w:pPr>
  </w:style>
  <w:style w:type="paragraph" w:styleId="ListContinue2">
    <w:name w:val="List Continue 2"/>
    <w:basedOn w:val="Normal"/>
    <w:uiPriority w:val="99"/>
    <w:semiHidden/>
    <w:unhideWhenUsed/>
    <w:rsid w:val="002C67A8"/>
    <w:pPr>
      <w:spacing w:after="120"/>
      <w:ind w:left="720"/>
    </w:pPr>
  </w:style>
  <w:style w:type="paragraph" w:styleId="ListContinue3">
    <w:name w:val="List Continue 3"/>
    <w:basedOn w:val="Normal"/>
    <w:uiPriority w:val="99"/>
    <w:semiHidden/>
    <w:unhideWhenUsed/>
    <w:rsid w:val="002C67A8"/>
    <w:pPr>
      <w:spacing w:after="120"/>
      <w:ind w:left="1080"/>
    </w:pPr>
  </w:style>
  <w:style w:type="paragraph" w:styleId="ListContinue4">
    <w:name w:val="List Continue 4"/>
    <w:basedOn w:val="Normal"/>
    <w:uiPriority w:val="99"/>
    <w:semiHidden/>
    <w:unhideWhenUsed/>
    <w:rsid w:val="002C67A8"/>
    <w:pPr>
      <w:spacing w:after="120"/>
      <w:ind w:left="1440"/>
    </w:pPr>
  </w:style>
  <w:style w:type="paragraph" w:styleId="ListContinue5">
    <w:name w:val="List Continue 5"/>
    <w:basedOn w:val="Normal"/>
    <w:uiPriority w:val="99"/>
    <w:semiHidden/>
    <w:unhideWhenUsed/>
    <w:rsid w:val="002C67A8"/>
    <w:pPr>
      <w:spacing w:after="120"/>
      <w:ind w:left="1800"/>
    </w:pPr>
  </w:style>
  <w:style w:type="paragraph" w:styleId="ListNumber">
    <w:name w:val="List Number"/>
    <w:basedOn w:val="Normal"/>
    <w:uiPriority w:val="99"/>
    <w:semiHidden/>
    <w:unhideWhenUsed/>
    <w:rsid w:val="002C67A8"/>
    <w:pPr>
      <w:numPr>
        <w:numId w:val="9"/>
      </w:numPr>
    </w:pPr>
  </w:style>
  <w:style w:type="paragraph" w:styleId="ListNumber2">
    <w:name w:val="List Number 2"/>
    <w:basedOn w:val="Normal"/>
    <w:uiPriority w:val="99"/>
    <w:semiHidden/>
    <w:unhideWhenUsed/>
    <w:rsid w:val="002C67A8"/>
    <w:pPr>
      <w:numPr>
        <w:numId w:val="10"/>
      </w:numPr>
    </w:pPr>
  </w:style>
  <w:style w:type="paragraph" w:styleId="ListNumber3">
    <w:name w:val="List Number 3"/>
    <w:basedOn w:val="Normal"/>
    <w:uiPriority w:val="99"/>
    <w:semiHidden/>
    <w:unhideWhenUsed/>
    <w:rsid w:val="002C67A8"/>
    <w:pPr>
      <w:numPr>
        <w:numId w:val="11"/>
      </w:numPr>
    </w:pPr>
  </w:style>
  <w:style w:type="paragraph" w:styleId="ListNumber4">
    <w:name w:val="List Number 4"/>
    <w:basedOn w:val="Normal"/>
    <w:uiPriority w:val="99"/>
    <w:semiHidden/>
    <w:unhideWhenUsed/>
    <w:rsid w:val="002C67A8"/>
    <w:pPr>
      <w:numPr>
        <w:numId w:val="12"/>
      </w:numPr>
    </w:pPr>
  </w:style>
  <w:style w:type="paragraph" w:styleId="ListNumber5">
    <w:name w:val="List Number 5"/>
    <w:basedOn w:val="Normal"/>
    <w:uiPriority w:val="99"/>
    <w:semiHidden/>
    <w:unhideWhenUsed/>
    <w:rsid w:val="002C67A8"/>
    <w:pPr>
      <w:numPr>
        <w:numId w:val="13"/>
      </w:numPr>
    </w:pPr>
  </w:style>
  <w:style w:type="paragraph" w:styleId="MessageHeader">
    <w:name w:val="Message Header"/>
    <w:basedOn w:val="Normal"/>
    <w:uiPriority w:val="99"/>
    <w:semiHidden/>
    <w:unhideWhenUsed/>
    <w:rsid w:val="002C67A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unhideWhenUsed/>
    <w:rsid w:val="002C67A8"/>
  </w:style>
  <w:style w:type="paragraph" w:styleId="NormalIndent">
    <w:name w:val="Normal Indent"/>
    <w:basedOn w:val="Normal"/>
    <w:uiPriority w:val="99"/>
    <w:semiHidden/>
    <w:unhideWhenUsed/>
    <w:rsid w:val="002C67A8"/>
    <w:pPr>
      <w:ind w:left="720"/>
    </w:pPr>
  </w:style>
  <w:style w:type="paragraph" w:styleId="NoteHeading">
    <w:name w:val="Note Heading"/>
    <w:basedOn w:val="Normal"/>
    <w:next w:val="Normal"/>
    <w:uiPriority w:val="99"/>
    <w:semiHidden/>
    <w:unhideWhenUsed/>
    <w:rsid w:val="002C67A8"/>
  </w:style>
  <w:style w:type="character" w:styleId="PageNumber">
    <w:name w:val="page number"/>
    <w:basedOn w:val="DefaultParagraphFont"/>
    <w:uiPriority w:val="99"/>
    <w:semiHidden/>
    <w:unhideWhenUsed/>
    <w:rsid w:val="002C67A8"/>
  </w:style>
  <w:style w:type="paragraph" w:styleId="PlainText">
    <w:name w:val="Plain Text"/>
    <w:basedOn w:val="Normal"/>
    <w:uiPriority w:val="99"/>
    <w:semiHidden/>
    <w:unhideWhenUsed/>
    <w:rsid w:val="002C67A8"/>
    <w:rPr>
      <w:rFonts w:ascii="Courier New" w:hAnsi="Courier New" w:cs="Courier New"/>
      <w:sz w:val="20"/>
      <w:szCs w:val="20"/>
    </w:rPr>
  </w:style>
  <w:style w:type="paragraph" w:styleId="Salutation">
    <w:name w:val="Salutation"/>
    <w:basedOn w:val="Normal"/>
    <w:next w:val="Normal"/>
    <w:uiPriority w:val="99"/>
    <w:semiHidden/>
    <w:unhideWhenUsed/>
    <w:rsid w:val="002C67A8"/>
  </w:style>
  <w:style w:type="paragraph" w:styleId="Signature">
    <w:name w:val="Signature"/>
    <w:basedOn w:val="Normal"/>
    <w:uiPriority w:val="99"/>
    <w:semiHidden/>
    <w:unhideWhenUsed/>
    <w:rsid w:val="002C67A8"/>
    <w:pPr>
      <w:ind w:left="4320"/>
    </w:pPr>
  </w:style>
  <w:style w:type="character" w:styleId="Strong">
    <w:name w:val="Strong"/>
    <w:uiPriority w:val="22"/>
    <w:qFormat/>
    <w:rsid w:val="002C67A8"/>
    <w:rPr>
      <w:b/>
      <w:bCs/>
    </w:rPr>
  </w:style>
  <w:style w:type="paragraph" w:styleId="Subtitle">
    <w:name w:val="Subtitle"/>
    <w:basedOn w:val="Normal"/>
    <w:uiPriority w:val="11"/>
    <w:rsid w:val="002C67A8"/>
    <w:pPr>
      <w:spacing w:after="60"/>
      <w:outlineLvl w:val="1"/>
    </w:pPr>
    <w:rPr>
      <w:rFonts w:ascii="Arial" w:hAnsi="Arial" w:cs="Arial"/>
    </w:rPr>
  </w:style>
  <w:style w:type="table" w:styleId="Table3Deffects1">
    <w:name w:val="Table 3D effects 1"/>
    <w:basedOn w:val="TableNormal"/>
    <w:rsid w:val="002C67A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C67A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C67A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C67A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C67A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C67A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C67A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C67A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C67A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C67A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C67A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C67A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C67A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C67A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C67A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C67A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C67A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2C6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2C67A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C67A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C67A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C67A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C67A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C67A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C67A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C67A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C67A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C67A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C67A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C67A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C67A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C67A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C67A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C67A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C67A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C67A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C67A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C67A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C67A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C67A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C6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C67A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C67A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C67A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10"/>
    <w:rsid w:val="002C67A8"/>
    <w:pPr>
      <w:spacing w:before="240" w:after="60"/>
      <w:outlineLvl w:val="0"/>
    </w:pPr>
    <w:rPr>
      <w:rFonts w:ascii="Arial" w:hAnsi="Arial" w:cs="Arial"/>
      <w:b/>
      <w:bCs/>
      <w:kern w:val="28"/>
    </w:rPr>
  </w:style>
  <w:style w:type="paragraph" w:styleId="BalloonText">
    <w:name w:val="Balloon Text"/>
    <w:basedOn w:val="Normal"/>
    <w:uiPriority w:val="99"/>
    <w:semiHidden/>
    <w:unhideWhenUsed/>
    <w:rsid w:val="002C67A8"/>
    <w:rPr>
      <w:rFonts w:ascii="Tahoma" w:hAnsi="Tahoma" w:cs="Tahoma"/>
      <w:sz w:val="16"/>
      <w:szCs w:val="16"/>
    </w:rPr>
  </w:style>
  <w:style w:type="paragraph" w:styleId="Caption">
    <w:name w:val="caption"/>
    <w:basedOn w:val="Normal"/>
    <w:next w:val="Normal"/>
    <w:uiPriority w:val="35"/>
    <w:rsid w:val="002C67A8"/>
    <w:rPr>
      <w:b/>
      <w:bCs/>
      <w:sz w:val="20"/>
      <w:szCs w:val="20"/>
    </w:rPr>
  </w:style>
  <w:style w:type="character" w:styleId="CommentReference">
    <w:name w:val="annotation reference"/>
    <w:uiPriority w:val="99"/>
    <w:semiHidden/>
    <w:unhideWhenUsed/>
    <w:rsid w:val="002C67A8"/>
    <w:rPr>
      <w:sz w:val="16"/>
      <w:szCs w:val="16"/>
    </w:rPr>
  </w:style>
  <w:style w:type="paragraph" w:styleId="CommentText">
    <w:name w:val="annotation text"/>
    <w:basedOn w:val="Normal"/>
    <w:uiPriority w:val="99"/>
    <w:semiHidden/>
    <w:unhideWhenUsed/>
    <w:rsid w:val="002C67A8"/>
    <w:rPr>
      <w:sz w:val="20"/>
      <w:szCs w:val="20"/>
    </w:rPr>
  </w:style>
  <w:style w:type="paragraph" w:styleId="CommentSubject">
    <w:name w:val="annotation subject"/>
    <w:basedOn w:val="CommentText"/>
    <w:next w:val="CommentText"/>
    <w:uiPriority w:val="99"/>
    <w:semiHidden/>
    <w:unhideWhenUsed/>
    <w:rsid w:val="002C67A8"/>
    <w:rPr>
      <w:b/>
      <w:bCs/>
    </w:rPr>
  </w:style>
  <w:style w:type="paragraph" w:styleId="DocumentMap">
    <w:name w:val="Document Map"/>
    <w:basedOn w:val="Normal"/>
    <w:uiPriority w:val="99"/>
    <w:semiHidden/>
    <w:unhideWhenUsed/>
    <w:rsid w:val="002C67A8"/>
    <w:pPr>
      <w:shd w:val="clear" w:color="auto" w:fill="000080"/>
    </w:pPr>
    <w:rPr>
      <w:rFonts w:ascii="Tahoma" w:hAnsi="Tahoma" w:cs="Tahoma"/>
      <w:sz w:val="20"/>
      <w:szCs w:val="20"/>
    </w:rPr>
  </w:style>
  <w:style w:type="character" w:styleId="EndnoteReference">
    <w:name w:val="endnote reference"/>
    <w:uiPriority w:val="99"/>
    <w:semiHidden/>
    <w:unhideWhenUsed/>
    <w:rsid w:val="002C67A8"/>
    <w:rPr>
      <w:vertAlign w:val="superscript"/>
    </w:rPr>
  </w:style>
  <w:style w:type="paragraph" w:styleId="EndnoteText">
    <w:name w:val="endnote text"/>
    <w:basedOn w:val="Normal"/>
    <w:uiPriority w:val="99"/>
    <w:semiHidden/>
    <w:unhideWhenUsed/>
    <w:rsid w:val="002C67A8"/>
    <w:rPr>
      <w:sz w:val="20"/>
      <w:szCs w:val="20"/>
    </w:rPr>
  </w:style>
  <w:style w:type="character" w:styleId="FootnoteReference">
    <w:name w:val="footnote reference"/>
    <w:uiPriority w:val="99"/>
    <w:semiHidden/>
    <w:unhideWhenUsed/>
    <w:rsid w:val="002C67A8"/>
    <w:rPr>
      <w:vertAlign w:val="superscript"/>
    </w:rPr>
  </w:style>
  <w:style w:type="paragraph" w:styleId="FootnoteText">
    <w:name w:val="footnote text"/>
    <w:basedOn w:val="Normal"/>
    <w:uiPriority w:val="99"/>
    <w:semiHidden/>
    <w:unhideWhenUsed/>
    <w:rsid w:val="002C67A8"/>
    <w:rPr>
      <w:sz w:val="20"/>
      <w:szCs w:val="20"/>
    </w:rPr>
  </w:style>
  <w:style w:type="paragraph" w:styleId="Index1">
    <w:name w:val="index 1"/>
    <w:basedOn w:val="Normal"/>
    <w:next w:val="Normal"/>
    <w:autoRedefine/>
    <w:uiPriority w:val="99"/>
    <w:semiHidden/>
    <w:unhideWhenUsed/>
    <w:rsid w:val="002C67A8"/>
    <w:pPr>
      <w:ind w:left="240" w:hanging="240"/>
    </w:pPr>
  </w:style>
  <w:style w:type="paragraph" w:styleId="Index2">
    <w:name w:val="index 2"/>
    <w:basedOn w:val="Normal"/>
    <w:next w:val="Normal"/>
    <w:autoRedefine/>
    <w:uiPriority w:val="99"/>
    <w:semiHidden/>
    <w:unhideWhenUsed/>
    <w:rsid w:val="002C67A8"/>
    <w:pPr>
      <w:ind w:left="480" w:hanging="240"/>
    </w:pPr>
  </w:style>
  <w:style w:type="paragraph" w:styleId="Index3">
    <w:name w:val="index 3"/>
    <w:basedOn w:val="Normal"/>
    <w:next w:val="Normal"/>
    <w:autoRedefine/>
    <w:uiPriority w:val="99"/>
    <w:semiHidden/>
    <w:unhideWhenUsed/>
    <w:rsid w:val="002C67A8"/>
    <w:pPr>
      <w:ind w:left="720" w:hanging="240"/>
    </w:pPr>
  </w:style>
  <w:style w:type="paragraph" w:styleId="Index4">
    <w:name w:val="index 4"/>
    <w:basedOn w:val="Normal"/>
    <w:next w:val="Normal"/>
    <w:autoRedefine/>
    <w:uiPriority w:val="99"/>
    <w:semiHidden/>
    <w:unhideWhenUsed/>
    <w:rsid w:val="002C67A8"/>
    <w:pPr>
      <w:ind w:left="960" w:hanging="240"/>
    </w:pPr>
  </w:style>
  <w:style w:type="paragraph" w:styleId="Index5">
    <w:name w:val="index 5"/>
    <w:basedOn w:val="Normal"/>
    <w:next w:val="Normal"/>
    <w:autoRedefine/>
    <w:uiPriority w:val="99"/>
    <w:semiHidden/>
    <w:unhideWhenUsed/>
    <w:rsid w:val="002C67A8"/>
    <w:pPr>
      <w:ind w:left="1200" w:hanging="240"/>
    </w:pPr>
  </w:style>
  <w:style w:type="paragraph" w:styleId="Index6">
    <w:name w:val="index 6"/>
    <w:basedOn w:val="Normal"/>
    <w:next w:val="Normal"/>
    <w:autoRedefine/>
    <w:uiPriority w:val="99"/>
    <w:semiHidden/>
    <w:unhideWhenUsed/>
    <w:rsid w:val="002C67A8"/>
    <w:pPr>
      <w:ind w:left="1440" w:hanging="240"/>
    </w:pPr>
  </w:style>
  <w:style w:type="paragraph" w:styleId="Index7">
    <w:name w:val="index 7"/>
    <w:basedOn w:val="Normal"/>
    <w:next w:val="Normal"/>
    <w:autoRedefine/>
    <w:uiPriority w:val="99"/>
    <w:semiHidden/>
    <w:unhideWhenUsed/>
    <w:rsid w:val="002C67A8"/>
    <w:pPr>
      <w:ind w:left="1680" w:hanging="240"/>
    </w:pPr>
  </w:style>
  <w:style w:type="paragraph" w:styleId="Index8">
    <w:name w:val="index 8"/>
    <w:basedOn w:val="Normal"/>
    <w:next w:val="Normal"/>
    <w:autoRedefine/>
    <w:uiPriority w:val="99"/>
    <w:semiHidden/>
    <w:unhideWhenUsed/>
    <w:rsid w:val="002C67A8"/>
    <w:pPr>
      <w:ind w:left="1920" w:hanging="240"/>
    </w:pPr>
  </w:style>
  <w:style w:type="paragraph" w:styleId="Index9">
    <w:name w:val="index 9"/>
    <w:basedOn w:val="Normal"/>
    <w:next w:val="Normal"/>
    <w:autoRedefine/>
    <w:uiPriority w:val="99"/>
    <w:semiHidden/>
    <w:unhideWhenUsed/>
    <w:rsid w:val="002C67A8"/>
    <w:pPr>
      <w:ind w:left="2160" w:hanging="240"/>
    </w:pPr>
  </w:style>
  <w:style w:type="paragraph" w:styleId="IndexHeading">
    <w:name w:val="index heading"/>
    <w:basedOn w:val="Normal"/>
    <w:next w:val="Index1"/>
    <w:uiPriority w:val="99"/>
    <w:semiHidden/>
    <w:unhideWhenUsed/>
    <w:rsid w:val="002C67A8"/>
    <w:rPr>
      <w:rFonts w:ascii="Arial" w:hAnsi="Arial" w:cs="Arial"/>
      <w:b/>
      <w:bCs/>
    </w:rPr>
  </w:style>
  <w:style w:type="paragraph" w:styleId="MacroText">
    <w:name w:val="macro"/>
    <w:uiPriority w:val="99"/>
    <w:semiHidden/>
    <w:unhideWhenUsed/>
    <w:rsid w:val="002C67A8"/>
    <w:pPr>
      <w:tabs>
        <w:tab w:val="left" w:pos="480"/>
        <w:tab w:val="left" w:pos="960"/>
        <w:tab w:val="left" w:pos="1440"/>
        <w:tab w:val="left" w:pos="1920"/>
        <w:tab w:val="left" w:pos="2400"/>
        <w:tab w:val="left" w:pos="2880"/>
        <w:tab w:val="left" w:pos="3360"/>
        <w:tab w:val="left" w:pos="3840"/>
        <w:tab w:val="left" w:pos="4320"/>
      </w:tabs>
      <w:ind w:left="720" w:hanging="720"/>
    </w:pPr>
    <w:rPr>
      <w:rFonts w:ascii="Courier New" w:hAnsi="Courier New" w:cs="Courier New"/>
      <w:lang w:eastAsia="ja-JP" w:bidi="ar-SA"/>
    </w:rPr>
  </w:style>
  <w:style w:type="paragraph" w:styleId="TableofAuthorities">
    <w:name w:val="table of authorities"/>
    <w:basedOn w:val="Normal"/>
    <w:next w:val="Normal"/>
    <w:uiPriority w:val="99"/>
    <w:semiHidden/>
    <w:unhideWhenUsed/>
    <w:rsid w:val="002C67A8"/>
    <w:pPr>
      <w:ind w:left="240" w:hanging="240"/>
    </w:pPr>
  </w:style>
  <w:style w:type="paragraph" w:styleId="TableofFigures">
    <w:name w:val="table of figures"/>
    <w:basedOn w:val="Normal"/>
    <w:next w:val="Normal"/>
    <w:link w:val="TableofFiguresChar"/>
    <w:uiPriority w:val="99"/>
    <w:unhideWhenUsed/>
    <w:qFormat/>
    <w:rsid w:val="00E23C70"/>
    <w:pPr>
      <w:ind w:left="1247" w:right="567" w:hanging="1247"/>
    </w:pPr>
    <w:rPr>
      <w:lang w:bidi="th-TH"/>
    </w:rPr>
  </w:style>
  <w:style w:type="paragraph" w:styleId="TOAHeading">
    <w:name w:val="toa heading"/>
    <w:basedOn w:val="Normal"/>
    <w:next w:val="Normal"/>
    <w:uiPriority w:val="99"/>
    <w:semiHidden/>
    <w:unhideWhenUsed/>
    <w:rsid w:val="002C67A8"/>
    <w:pPr>
      <w:spacing w:before="120"/>
    </w:pPr>
    <w:rPr>
      <w:rFonts w:ascii="Arial" w:hAnsi="Arial" w:cs="Arial"/>
      <w:b/>
      <w:bCs/>
    </w:rPr>
  </w:style>
  <w:style w:type="paragraph" w:styleId="TOC1">
    <w:name w:val="toc 1"/>
    <w:basedOn w:val="Normal"/>
    <w:next w:val="Normal"/>
    <w:link w:val="TOC1Char"/>
    <w:uiPriority w:val="39"/>
    <w:unhideWhenUsed/>
    <w:rsid w:val="00B74B67"/>
    <w:pPr>
      <w:ind w:left="227" w:right="567" w:hanging="227"/>
      <w:contextualSpacing/>
    </w:pPr>
    <w:rPr>
      <w:lang w:bidi="th-TH"/>
    </w:rPr>
  </w:style>
  <w:style w:type="paragraph" w:styleId="TOC2">
    <w:name w:val="toc 2"/>
    <w:basedOn w:val="Normal"/>
    <w:next w:val="Normal"/>
    <w:link w:val="TOC2Char"/>
    <w:autoRedefine/>
    <w:uiPriority w:val="39"/>
    <w:unhideWhenUsed/>
    <w:rsid w:val="00B74B67"/>
    <w:pPr>
      <w:ind w:left="1077" w:right="567" w:hanging="680"/>
      <w:contextualSpacing/>
    </w:pPr>
    <w:rPr>
      <w:lang w:bidi="th-TH"/>
    </w:rPr>
  </w:style>
  <w:style w:type="paragraph" w:styleId="TOC3">
    <w:name w:val="toc 3"/>
    <w:basedOn w:val="Normal"/>
    <w:next w:val="Normal"/>
    <w:autoRedefine/>
    <w:uiPriority w:val="39"/>
    <w:unhideWhenUsed/>
    <w:rsid w:val="00B74B67"/>
    <w:pPr>
      <w:ind w:left="1701" w:right="567" w:hanging="907"/>
      <w:contextualSpacing/>
    </w:pPr>
    <w:rPr>
      <w:lang w:bidi="th-TH"/>
    </w:rPr>
  </w:style>
  <w:style w:type="paragraph" w:styleId="TOC4">
    <w:name w:val="toc 4"/>
    <w:basedOn w:val="Normal"/>
    <w:next w:val="Normal"/>
    <w:autoRedefine/>
    <w:uiPriority w:val="39"/>
    <w:unhideWhenUsed/>
    <w:qFormat/>
    <w:rsid w:val="00751661"/>
    <w:pPr>
      <w:ind w:left="960"/>
    </w:pPr>
    <w:rPr>
      <w:rFonts w:ascii="Calibri" w:hAnsi="Calibri" w:cs="Angsana New"/>
      <w:sz w:val="18"/>
      <w:szCs w:val="21"/>
      <w:lang w:bidi="th-TH"/>
    </w:rPr>
  </w:style>
  <w:style w:type="paragraph" w:styleId="TOC5">
    <w:name w:val="toc 5"/>
    <w:basedOn w:val="Normal"/>
    <w:next w:val="Normal"/>
    <w:autoRedefine/>
    <w:uiPriority w:val="39"/>
    <w:unhideWhenUsed/>
    <w:qFormat/>
    <w:rsid w:val="00751661"/>
    <w:pPr>
      <w:ind w:left="1280"/>
    </w:pPr>
    <w:rPr>
      <w:rFonts w:ascii="Calibri" w:hAnsi="Calibri" w:cs="Angsana New"/>
      <w:sz w:val="18"/>
      <w:szCs w:val="21"/>
      <w:lang w:bidi="th-TH"/>
    </w:rPr>
  </w:style>
  <w:style w:type="paragraph" w:styleId="TOC6">
    <w:name w:val="toc 6"/>
    <w:basedOn w:val="Normal"/>
    <w:next w:val="Normal"/>
    <w:autoRedefine/>
    <w:uiPriority w:val="39"/>
    <w:unhideWhenUsed/>
    <w:qFormat/>
    <w:rsid w:val="00751661"/>
    <w:pPr>
      <w:ind w:left="1600"/>
    </w:pPr>
    <w:rPr>
      <w:rFonts w:ascii="Calibri" w:hAnsi="Calibri" w:cs="Angsana New"/>
      <w:sz w:val="18"/>
      <w:szCs w:val="21"/>
      <w:lang w:bidi="th-TH"/>
    </w:rPr>
  </w:style>
  <w:style w:type="paragraph" w:styleId="TOC7">
    <w:name w:val="toc 7"/>
    <w:basedOn w:val="Normal"/>
    <w:next w:val="Normal"/>
    <w:autoRedefine/>
    <w:uiPriority w:val="39"/>
    <w:unhideWhenUsed/>
    <w:rsid w:val="002C67A8"/>
    <w:pPr>
      <w:ind w:left="1920"/>
    </w:pPr>
    <w:rPr>
      <w:rFonts w:ascii="Calibri" w:hAnsi="Calibri" w:cs="Angsana New"/>
      <w:sz w:val="18"/>
      <w:szCs w:val="21"/>
      <w:lang w:bidi="th-TH"/>
    </w:rPr>
  </w:style>
  <w:style w:type="paragraph" w:styleId="TOC8">
    <w:name w:val="toc 8"/>
    <w:basedOn w:val="Normal"/>
    <w:next w:val="Normal"/>
    <w:autoRedefine/>
    <w:uiPriority w:val="39"/>
    <w:unhideWhenUsed/>
    <w:rsid w:val="002C67A8"/>
    <w:pPr>
      <w:ind w:left="2240"/>
    </w:pPr>
    <w:rPr>
      <w:rFonts w:ascii="Calibri" w:hAnsi="Calibri" w:cs="Angsana New"/>
      <w:sz w:val="18"/>
      <w:szCs w:val="21"/>
      <w:lang w:bidi="th-TH"/>
    </w:rPr>
  </w:style>
  <w:style w:type="paragraph" w:styleId="TOC9">
    <w:name w:val="toc 9"/>
    <w:basedOn w:val="Normal"/>
    <w:next w:val="Normal"/>
    <w:autoRedefine/>
    <w:uiPriority w:val="39"/>
    <w:unhideWhenUsed/>
    <w:rsid w:val="002C67A8"/>
    <w:pPr>
      <w:ind w:left="2560"/>
    </w:pPr>
    <w:rPr>
      <w:rFonts w:ascii="Calibri" w:hAnsi="Calibri" w:cs="Angsana New"/>
      <w:sz w:val="18"/>
      <w:szCs w:val="21"/>
      <w:lang w:bidi="th-TH"/>
    </w:rPr>
  </w:style>
  <w:style w:type="paragraph" w:styleId="ListParagraph">
    <w:name w:val="List Paragraph"/>
    <w:basedOn w:val="Normal"/>
    <w:link w:val="ListParagraphChar"/>
    <w:qFormat/>
    <w:rsid w:val="003B3415"/>
    <w:pPr>
      <w:numPr>
        <w:numId w:val="20"/>
      </w:numPr>
      <w:ind w:left="794" w:hanging="397"/>
      <w:contextualSpacing/>
    </w:pPr>
    <w:rPr>
      <w:lang w:bidi="th-TH"/>
    </w:rPr>
  </w:style>
  <w:style w:type="paragraph" w:customStyle="1" w:styleId="ListofFigure">
    <w:name w:val="List of Figure"/>
    <w:basedOn w:val="Normal"/>
    <w:next w:val="Normal"/>
    <w:link w:val="ListofFigureChar"/>
    <w:qFormat/>
    <w:rsid w:val="008A27C5"/>
    <w:pPr>
      <w:numPr>
        <w:numId w:val="16"/>
      </w:numPr>
    </w:pPr>
  </w:style>
  <w:style w:type="paragraph" w:customStyle="1" w:styleId="TableofTable">
    <w:name w:val="Table of Table"/>
    <w:basedOn w:val="TableofFigures"/>
    <w:next w:val="Normal"/>
    <w:rsid w:val="00334D45"/>
    <w:pPr>
      <w:numPr>
        <w:numId w:val="14"/>
      </w:numPr>
      <w:tabs>
        <w:tab w:val="left" w:pos="567"/>
      </w:tabs>
    </w:pPr>
  </w:style>
  <w:style w:type="paragraph" w:customStyle="1" w:styleId="ListofTable">
    <w:name w:val="List of Table"/>
    <w:basedOn w:val="TableofTable"/>
    <w:next w:val="Normal"/>
    <w:qFormat/>
    <w:rsid w:val="001C07B9"/>
    <w:pPr>
      <w:numPr>
        <w:numId w:val="15"/>
      </w:numPr>
      <w:ind w:left="568" w:hanging="284"/>
    </w:pPr>
  </w:style>
  <w:style w:type="paragraph" w:customStyle="1" w:styleId="2CordiaNewCo">
    <w:name w:val="ลักษณะ หัวเรื่อง 2อักขระ + (ละติน) Cordia New (ภาษาไทยและอื่นๆ) Co..."/>
    <w:basedOn w:val="Heading2"/>
    <w:rsid w:val="001C07B9"/>
    <w:pPr>
      <w:keepNext w:val="0"/>
      <w:tabs>
        <w:tab w:val="left" w:pos="115"/>
        <w:tab w:val="num" w:pos="576"/>
      </w:tabs>
      <w:autoSpaceDE w:val="0"/>
      <w:autoSpaceDN w:val="0"/>
      <w:spacing w:after="0"/>
      <w:ind w:left="576" w:hanging="576"/>
    </w:pPr>
    <w:rPr>
      <w:rFonts w:ascii="Cordia New" w:eastAsia="Angsana New" w:hAnsi="Cordia New" w:cs="Cordia New"/>
      <w:i w:val="0"/>
      <w:iCs w:val="0"/>
      <w:color w:val="800000"/>
      <w:sz w:val="32"/>
      <w:szCs w:val="32"/>
      <w:lang w:eastAsia="en-US" w:bidi="th-TH"/>
    </w:rPr>
  </w:style>
  <w:style w:type="paragraph" w:customStyle="1" w:styleId="3CordiaNewCordiaNe">
    <w:name w:val="ลักษณะ หัวเรื่อง 3 + (ละติน) Cordia New (ภาษาไทยและอื่นๆ) Cordia Ne..."/>
    <w:basedOn w:val="Heading3"/>
    <w:rsid w:val="001C07B9"/>
    <w:pPr>
      <w:keepNext w:val="0"/>
      <w:tabs>
        <w:tab w:val="left" w:pos="115"/>
        <w:tab w:val="num" w:pos="720"/>
      </w:tabs>
      <w:autoSpaceDE w:val="0"/>
      <w:autoSpaceDN w:val="0"/>
      <w:spacing w:after="0"/>
      <w:ind w:left="720"/>
    </w:pPr>
    <w:rPr>
      <w:rFonts w:ascii="Cordia New" w:eastAsia="Angsana New" w:hAnsi="Cordia New" w:cs="Cordia New"/>
      <w:color w:val="800000"/>
      <w:sz w:val="32"/>
      <w:szCs w:val="32"/>
      <w:lang w:eastAsia="en-US" w:bidi="th-TH"/>
    </w:rPr>
  </w:style>
  <w:style w:type="paragraph" w:customStyle="1" w:styleId="MainHeader">
    <w:name w:val="Main Header"/>
    <w:basedOn w:val="Normal"/>
    <w:next w:val="Normal"/>
    <w:link w:val="MainHeaderChar"/>
    <w:rsid w:val="000E397B"/>
    <w:pPr>
      <w:numPr>
        <w:ilvl w:val="1"/>
      </w:numPr>
      <w:ind w:left="567" w:hanging="720"/>
      <w:jc w:val="center"/>
      <w:outlineLvl w:val="0"/>
    </w:pPr>
    <w:rPr>
      <w:rFonts w:cs="Angsana New"/>
      <w:bCs/>
      <w:snapToGrid w:val="0"/>
      <w:szCs w:val="40"/>
      <w:lang w:bidi="th-TH"/>
    </w:rPr>
  </w:style>
  <w:style w:type="paragraph" w:customStyle="1" w:styleId="ENG-Header">
    <w:name w:val="ENG-Header"/>
    <w:basedOn w:val="Normal"/>
    <w:next w:val="Normal"/>
    <w:link w:val="ENG-HeaderChar"/>
    <w:qFormat/>
    <w:rsid w:val="00D840A2"/>
    <w:pPr>
      <w:spacing w:after="240"/>
      <w:jc w:val="center"/>
      <w:outlineLvl w:val="0"/>
    </w:pPr>
    <w:rPr>
      <w:b/>
      <w:bCs/>
      <w:sz w:val="40"/>
      <w:szCs w:val="40"/>
      <w:lang w:bidi="th-TH"/>
    </w:rPr>
  </w:style>
  <w:style w:type="character" w:customStyle="1" w:styleId="MainHeaderChar">
    <w:name w:val="Main Header Char"/>
    <w:link w:val="MainHeader"/>
    <w:rsid w:val="000E397B"/>
    <w:rPr>
      <w:rFonts w:ascii="Cordia New" w:hAnsi="Cordia New" w:cs="Cordia New"/>
      <w:bCs/>
      <w:snapToGrid w:val="0"/>
      <w:sz w:val="32"/>
      <w:szCs w:val="40"/>
      <w:lang w:eastAsia="ja-JP"/>
    </w:rPr>
  </w:style>
  <w:style w:type="paragraph" w:customStyle="1" w:styleId="HeadingLevel4">
    <w:name w:val="Heading Level 4"/>
    <w:basedOn w:val="Heading4"/>
    <w:rsid w:val="001C07B9"/>
    <w:pPr>
      <w:keepNext w:val="0"/>
      <w:numPr>
        <w:ilvl w:val="3"/>
      </w:numPr>
      <w:tabs>
        <w:tab w:val="left" w:pos="360"/>
        <w:tab w:val="num" w:pos="864"/>
      </w:tabs>
      <w:autoSpaceDE w:val="0"/>
      <w:autoSpaceDN w:val="0"/>
      <w:spacing w:before="80" w:after="0"/>
      <w:ind w:left="864" w:right="130" w:hanging="864"/>
    </w:pPr>
    <w:rPr>
      <w:rFonts w:ascii="Arial" w:eastAsia="Times New Roman" w:hAnsi="Arial"/>
      <w:b w:val="0"/>
      <w:bCs w:val="0"/>
      <w:sz w:val="24"/>
      <w:szCs w:val="24"/>
      <w:lang w:eastAsia="en-US" w:bidi="th-TH"/>
    </w:rPr>
  </w:style>
  <w:style w:type="character" w:customStyle="1" w:styleId="ENG-HeaderChar">
    <w:name w:val="ENG-Header Char"/>
    <w:link w:val="ENG-Header"/>
    <w:rsid w:val="00D840A2"/>
    <w:rPr>
      <w:rFonts w:ascii="Cordia New" w:hAnsi="Cordia New" w:cs="Cordia New"/>
      <w:b/>
      <w:bCs/>
      <w:sz w:val="40"/>
      <w:szCs w:val="40"/>
      <w:lang w:eastAsia="ja-JP"/>
    </w:rPr>
  </w:style>
  <w:style w:type="character" w:customStyle="1" w:styleId="BodyTextChar">
    <w:name w:val="Body Text Char"/>
    <w:link w:val="BodyText"/>
    <w:rsid w:val="000E397B"/>
    <w:rPr>
      <w:rFonts w:ascii="Cordia New" w:hAnsi="Cordia New" w:cs="Cordia New"/>
      <w:sz w:val="32"/>
      <w:szCs w:val="32"/>
      <w:lang w:eastAsia="ja-JP"/>
    </w:rPr>
  </w:style>
  <w:style w:type="paragraph" w:customStyle="1" w:styleId="EEHeading2">
    <w:name w:val="EE_Heading 2"/>
    <w:basedOn w:val="Heading2"/>
    <w:next w:val="BodyText"/>
    <w:rsid w:val="00280E5A"/>
    <w:pPr>
      <w:tabs>
        <w:tab w:val="num" w:pos="360"/>
      </w:tabs>
      <w:spacing w:before="0" w:after="240"/>
      <w:ind w:left="360" w:hanging="360"/>
    </w:pPr>
    <w:rPr>
      <w:rFonts w:ascii="Cordia New" w:eastAsia="Cordia New" w:hAnsi="Cordia New" w:cs="Cordia New"/>
      <w:i w:val="0"/>
      <w:iCs w:val="0"/>
      <w:sz w:val="36"/>
      <w:szCs w:val="36"/>
      <w:lang w:eastAsia="en-US" w:bidi="th-TH"/>
    </w:rPr>
  </w:style>
  <w:style w:type="paragraph" w:customStyle="1" w:styleId="EEHeading3">
    <w:name w:val="EE_ Heading 3"/>
    <w:basedOn w:val="Heading3"/>
    <w:next w:val="BodyText"/>
    <w:link w:val="EEHeading3Char"/>
    <w:rsid w:val="00280E5A"/>
    <w:pPr>
      <w:tabs>
        <w:tab w:val="num" w:pos="360"/>
      </w:tabs>
      <w:spacing w:before="0" w:after="240"/>
      <w:ind w:left="360" w:hanging="360"/>
    </w:pPr>
    <w:rPr>
      <w:rFonts w:ascii="Cordia New" w:eastAsia="Cordia New" w:hAnsi="Cordia New" w:cs="Cordia New"/>
      <w:sz w:val="32"/>
      <w:szCs w:val="32"/>
      <w:lang w:bidi="th-TH"/>
    </w:rPr>
  </w:style>
  <w:style w:type="character" w:customStyle="1" w:styleId="EEHeading3Char">
    <w:name w:val="EE_ Heading 3 Char"/>
    <w:link w:val="EEHeading3"/>
    <w:rsid w:val="00280E5A"/>
    <w:rPr>
      <w:rFonts w:ascii="Cordia New" w:eastAsia="Cordia New" w:hAnsi="Cordia New" w:cs="Cordia New"/>
      <w:b/>
      <w:bCs/>
      <w:sz w:val="32"/>
      <w:szCs w:val="32"/>
      <w:lang w:bidi="th-TH"/>
    </w:rPr>
  </w:style>
  <w:style w:type="paragraph" w:customStyle="1" w:styleId="EEHeading1">
    <w:name w:val="EE_Heading 1"/>
    <w:basedOn w:val="Heading1"/>
    <w:next w:val="BodyText"/>
    <w:rsid w:val="00280E5A"/>
    <w:pPr>
      <w:tabs>
        <w:tab w:val="num" w:pos="360"/>
      </w:tabs>
      <w:spacing w:before="0" w:after="480"/>
      <w:ind w:left="360" w:hanging="360"/>
    </w:pPr>
    <w:rPr>
      <w:rFonts w:ascii="Cordia New" w:eastAsia="Cordia New" w:hAnsi="Cordia New" w:cs="Cordia New"/>
      <w:kern w:val="0"/>
      <w:sz w:val="56"/>
      <w:szCs w:val="56"/>
      <w:lang w:eastAsia="en-US" w:bidi="th-TH"/>
    </w:rPr>
  </w:style>
  <w:style w:type="paragraph" w:customStyle="1" w:styleId="EEHeading4">
    <w:name w:val="EE_Heading 4"/>
    <w:basedOn w:val="Heading4"/>
    <w:next w:val="Normal"/>
    <w:rsid w:val="00280E5A"/>
    <w:pPr>
      <w:tabs>
        <w:tab w:val="num" w:pos="360"/>
      </w:tabs>
      <w:spacing w:before="0" w:after="120"/>
      <w:ind w:left="360" w:hanging="360"/>
    </w:pPr>
    <w:rPr>
      <w:rFonts w:eastAsia="Cordia New"/>
      <w:sz w:val="32"/>
      <w:szCs w:val="32"/>
      <w:lang w:eastAsia="en-US" w:bidi="th-TH"/>
    </w:rPr>
  </w:style>
  <w:style w:type="paragraph" w:customStyle="1" w:styleId="EEHeading5">
    <w:name w:val="EE_Heading 5"/>
    <w:basedOn w:val="Heading5"/>
    <w:next w:val="Normal"/>
    <w:rsid w:val="00280E5A"/>
    <w:pPr>
      <w:keepNext/>
      <w:tabs>
        <w:tab w:val="num" w:pos="360"/>
      </w:tabs>
      <w:spacing w:before="0" w:after="120"/>
      <w:ind w:left="360" w:hanging="360"/>
    </w:pPr>
    <w:rPr>
      <w:rFonts w:eastAsia="Cordia New"/>
      <w:b w:val="0"/>
      <w:bCs w:val="0"/>
      <w:i w:val="0"/>
      <w:iCs w:val="0"/>
      <w:sz w:val="32"/>
      <w:szCs w:val="32"/>
      <w:lang w:eastAsia="en-US" w:bidi="th-TH"/>
    </w:rPr>
  </w:style>
  <w:style w:type="paragraph" w:customStyle="1" w:styleId="EEHeading6">
    <w:name w:val="EE_Heading 6"/>
    <w:basedOn w:val="Heading6"/>
    <w:next w:val="Normal"/>
    <w:rsid w:val="00280E5A"/>
    <w:pPr>
      <w:keepNext/>
      <w:tabs>
        <w:tab w:val="num" w:pos="360"/>
      </w:tabs>
      <w:spacing w:before="0" w:after="120"/>
      <w:ind w:left="360" w:hanging="360"/>
    </w:pPr>
    <w:rPr>
      <w:rFonts w:eastAsia="Cordia New"/>
      <w:b w:val="0"/>
      <w:bCs w:val="0"/>
      <w:sz w:val="32"/>
      <w:szCs w:val="32"/>
      <w:lang w:eastAsia="en-US" w:bidi="th-TH"/>
    </w:rPr>
  </w:style>
  <w:style w:type="paragraph" w:customStyle="1" w:styleId="EEBodyText">
    <w:name w:val="EE_Body Text"/>
    <w:basedOn w:val="BodyText"/>
    <w:rsid w:val="00D83290"/>
    <w:pPr>
      <w:spacing w:after="240"/>
      <w:ind w:firstLine="720"/>
      <w:jc w:val="thaiDistribute"/>
    </w:pPr>
    <w:rPr>
      <w:rFonts w:eastAsia="Cordia New"/>
      <w:lang w:eastAsia="th-TH"/>
    </w:rPr>
  </w:style>
  <w:style w:type="paragraph" w:customStyle="1" w:styleId="Normal-Header">
    <w:name w:val="Normal-Header"/>
    <w:basedOn w:val="Normal"/>
    <w:link w:val="Normal-HeaderChar"/>
    <w:rsid w:val="009825B9"/>
    <w:rPr>
      <w:lang w:bidi="th-TH"/>
    </w:rPr>
  </w:style>
  <w:style w:type="paragraph" w:customStyle="1" w:styleId="CondenseItem">
    <w:name w:val="Condense Item"/>
    <w:basedOn w:val="Normal"/>
    <w:rsid w:val="008E0164"/>
    <w:pPr>
      <w:ind w:right="48"/>
      <w:outlineLvl w:val="0"/>
    </w:pPr>
    <w:rPr>
      <w:rFonts w:eastAsia="Cordia New"/>
      <w:b/>
      <w:bCs/>
      <w:sz w:val="52"/>
      <w:szCs w:val="52"/>
      <w:lang w:eastAsia="th-TH" w:bidi="th-TH"/>
    </w:rPr>
  </w:style>
  <w:style w:type="character" w:customStyle="1" w:styleId="Normal-HeaderChar">
    <w:name w:val="Normal-Header Char"/>
    <w:link w:val="Normal-Header"/>
    <w:rsid w:val="009825B9"/>
    <w:rPr>
      <w:rFonts w:ascii="Cordia New" w:hAnsi="Cordia New" w:cs="Cordia New"/>
      <w:sz w:val="32"/>
      <w:szCs w:val="32"/>
      <w:lang w:eastAsia="ja-JP" w:bidi="th-TH"/>
    </w:rPr>
  </w:style>
  <w:style w:type="paragraph" w:customStyle="1" w:styleId="FigureNo">
    <w:name w:val="Figure No."/>
    <w:basedOn w:val="ListofFigure"/>
    <w:link w:val="FigureNoChar"/>
    <w:qFormat/>
    <w:rsid w:val="007D1071"/>
    <w:pPr>
      <w:ind w:left="164" w:firstLine="0"/>
    </w:pPr>
  </w:style>
  <w:style w:type="character" w:styleId="SubtleEmphasis">
    <w:name w:val="Subtle Emphasis"/>
    <w:uiPriority w:val="19"/>
    <w:rsid w:val="00E65385"/>
    <w:rPr>
      <w:i/>
      <w:iCs/>
      <w:color w:val="808080"/>
    </w:rPr>
  </w:style>
  <w:style w:type="character" w:customStyle="1" w:styleId="TableofFiguresChar">
    <w:name w:val="Table of Figures Char"/>
    <w:link w:val="TableofFigures"/>
    <w:uiPriority w:val="99"/>
    <w:rsid w:val="00E23C70"/>
    <w:rPr>
      <w:rFonts w:ascii="Cordia New" w:hAnsi="Cordia New" w:cs="Cordia New"/>
      <w:smallCaps/>
      <w:sz w:val="32"/>
      <w:szCs w:val="32"/>
      <w:lang w:eastAsia="ja-JP" w:bidi="th-TH"/>
    </w:rPr>
  </w:style>
  <w:style w:type="character" w:customStyle="1" w:styleId="ListofFigureChar">
    <w:name w:val="List of Figure Char"/>
    <w:basedOn w:val="TableofFiguresChar"/>
    <w:link w:val="ListofFigure"/>
    <w:rsid w:val="008A27C5"/>
    <w:rPr>
      <w:rFonts w:ascii="Cordia New" w:hAnsi="Cordia New" w:cs="Cordia New"/>
      <w:smallCaps w:val="0"/>
      <w:sz w:val="32"/>
      <w:szCs w:val="32"/>
      <w:lang w:eastAsia="ja-JP" w:bidi="ar-SA"/>
    </w:rPr>
  </w:style>
  <w:style w:type="character" w:customStyle="1" w:styleId="FigureNoChar">
    <w:name w:val="Figure No. Char"/>
    <w:basedOn w:val="ListofFigureChar"/>
    <w:link w:val="FigureNo"/>
    <w:rsid w:val="0096374D"/>
    <w:rPr>
      <w:rFonts w:ascii="Cordia New" w:hAnsi="Cordia New" w:cs="Cordia New"/>
      <w:smallCaps w:val="0"/>
      <w:sz w:val="32"/>
      <w:szCs w:val="32"/>
      <w:lang w:eastAsia="ja-JP" w:bidi="ar-SA"/>
    </w:rPr>
  </w:style>
  <w:style w:type="paragraph" w:customStyle="1" w:styleId="HeaderENG">
    <w:name w:val="Header ENG"/>
    <w:basedOn w:val="EEHeading1"/>
    <w:rsid w:val="0095108E"/>
    <w:pPr>
      <w:numPr>
        <w:numId w:val="19"/>
      </w:numPr>
      <w:spacing w:before="240" w:after="0"/>
      <w:ind w:left="357" w:hanging="357"/>
      <w:outlineLvl w:val="2"/>
    </w:pPr>
    <w:rPr>
      <w:sz w:val="32"/>
      <w:szCs w:val="32"/>
    </w:rPr>
  </w:style>
  <w:style w:type="paragraph" w:customStyle="1" w:styleId="HeaderENG-1">
    <w:name w:val="Header ENG-1"/>
    <w:basedOn w:val="BodyText"/>
    <w:qFormat/>
    <w:rsid w:val="003B3415"/>
    <w:pPr>
      <w:spacing w:before="240" w:after="0"/>
      <w:outlineLvl w:val="1"/>
    </w:pPr>
    <w:rPr>
      <w:b/>
      <w:bCs/>
    </w:rPr>
  </w:style>
  <w:style w:type="paragraph" w:customStyle="1" w:styleId="HeaderENG-2">
    <w:name w:val="Header ENG-2"/>
    <w:basedOn w:val="BodyText"/>
    <w:qFormat/>
    <w:rsid w:val="00EC58AE"/>
    <w:pPr>
      <w:spacing w:before="120" w:after="0"/>
      <w:contextualSpacing/>
      <w:outlineLvl w:val="2"/>
    </w:pPr>
    <w:rPr>
      <w:b/>
      <w:bCs/>
    </w:rPr>
  </w:style>
  <w:style w:type="paragraph" w:customStyle="1" w:styleId="HeaderENG-3">
    <w:name w:val="Header ENG-3"/>
    <w:basedOn w:val="BodyText"/>
    <w:qFormat/>
    <w:rsid w:val="006E3DF1"/>
    <w:pPr>
      <w:spacing w:before="240" w:after="0"/>
      <w:outlineLvl w:val="3"/>
    </w:pPr>
    <w:rPr>
      <w:b/>
      <w:bCs/>
    </w:rPr>
  </w:style>
  <w:style w:type="paragraph" w:customStyle="1" w:styleId="HeaderENG-0">
    <w:name w:val="Header ENG-0"/>
    <w:basedOn w:val="Normal"/>
    <w:next w:val="Normal"/>
    <w:autoRedefine/>
    <w:qFormat/>
    <w:rsid w:val="003B3415"/>
    <w:pPr>
      <w:jc w:val="center"/>
      <w:outlineLvl w:val="0"/>
    </w:pPr>
    <w:rPr>
      <w:b/>
      <w:bCs/>
      <w:sz w:val="40"/>
      <w:szCs w:val="40"/>
    </w:rPr>
  </w:style>
  <w:style w:type="paragraph" w:customStyle="1" w:styleId="HENG-1">
    <w:name w:val="HENG-1"/>
    <w:basedOn w:val="HeaderENG-1"/>
    <w:rsid w:val="004C6217"/>
  </w:style>
  <w:style w:type="paragraph" w:customStyle="1" w:styleId="HENG-2">
    <w:name w:val="HENG-2"/>
    <w:basedOn w:val="ENG-H2"/>
    <w:next w:val="ENG-H2"/>
    <w:rsid w:val="004C6217"/>
  </w:style>
  <w:style w:type="paragraph" w:customStyle="1" w:styleId="HENG-0">
    <w:name w:val="HENG-0"/>
    <w:basedOn w:val="HeaderENG-0"/>
    <w:rsid w:val="004C6217"/>
  </w:style>
  <w:style w:type="paragraph" w:customStyle="1" w:styleId="ENG-H1">
    <w:name w:val="ENG-H1"/>
    <w:basedOn w:val="HENG-0"/>
    <w:next w:val="Normal"/>
    <w:autoRedefine/>
    <w:qFormat/>
    <w:rsid w:val="00B62AC7"/>
    <w:pPr>
      <w:keepNext/>
      <w:keepLines/>
      <w:pageBreakBefore/>
      <w:spacing w:after="240"/>
    </w:pPr>
  </w:style>
  <w:style w:type="paragraph" w:customStyle="1" w:styleId="ENG-H2">
    <w:name w:val="ENG-H2"/>
    <w:basedOn w:val="HeaderENG-1"/>
    <w:next w:val="Normal"/>
    <w:autoRedefine/>
    <w:qFormat/>
    <w:rsid w:val="00CB1094"/>
    <w:pPr>
      <w:keepNext/>
      <w:keepLines/>
      <w:numPr>
        <w:ilvl w:val="1"/>
        <w:numId w:val="22"/>
      </w:numPr>
      <w:spacing w:after="120"/>
    </w:pPr>
    <w:rPr>
      <w:rFonts w:cs="TH SarabunPSK"/>
    </w:rPr>
  </w:style>
  <w:style w:type="paragraph" w:customStyle="1" w:styleId="ENG-H3">
    <w:name w:val="ENG-H3"/>
    <w:basedOn w:val="HeaderENG-2"/>
    <w:next w:val="Normal"/>
    <w:autoRedefine/>
    <w:qFormat/>
    <w:rsid w:val="007F7223"/>
    <w:pPr>
      <w:keepNext/>
      <w:keepLines/>
      <w:numPr>
        <w:ilvl w:val="2"/>
        <w:numId w:val="29"/>
      </w:numPr>
      <w:spacing w:before="160" w:after="120"/>
      <w:ind w:left="965" w:hanging="965"/>
      <w:contextualSpacing w:val="0"/>
    </w:pPr>
    <w:rPr>
      <w:rFonts w:cs="TH SarabunPSK"/>
    </w:rPr>
  </w:style>
  <w:style w:type="paragraph" w:customStyle="1" w:styleId="ENG-H4">
    <w:name w:val="ENG-H4"/>
    <w:basedOn w:val="HeaderENG-3"/>
    <w:next w:val="Normal"/>
    <w:rsid w:val="00DB5435"/>
    <w:pPr>
      <w:numPr>
        <w:ilvl w:val="3"/>
        <w:numId w:val="29"/>
      </w:numPr>
    </w:pPr>
  </w:style>
  <w:style w:type="paragraph" w:customStyle="1" w:styleId="ENG-Figure">
    <w:name w:val="ENG-Figure"/>
    <w:basedOn w:val="FigureNo"/>
    <w:autoRedefine/>
    <w:qFormat/>
    <w:rsid w:val="00685D91"/>
    <w:pPr>
      <w:tabs>
        <w:tab w:val="left" w:pos="964"/>
      </w:tabs>
      <w:spacing w:before="120" w:after="240"/>
      <w:ind w:left="0"/>
      <w:jc w:val="center"/>
    </w:pPr>
    <w:rPr>
      <w:lang w:bidi="th-TH"/>
    </w:rPr>
  </w:style>
  <w:style w:type="paragraph" w:customStyle="1" w:styleId="ENG-Table">
    <w:name w:val="ENG-Table"/>
    <w:basedOn w:val="TableofTable"/>
    <w:autoRedefine/>
    <w:qFormat/>
    <w:rsid w:val="00453EC0"/>
    <w:pPr>
      <w:keepNext/>
      <w:tabs>
        <w:tab w:val="clear" w:pos="567"/>
        <w:tab w:val="left" w:pos="1247"/>
      </w:tabs>
      <w:spacing w:before="240" w:after="120"/>
      <w:ind w:left="0" w:firstLine="0"/>
      <w:jc w:val="center"/>
    </w:pPr>
    <w:rPr>
      <w:lang w:eastAsia="en-US"/>
    </w:rPr>
  </w:style>
  <w:style w:type="paragraph" w:styleId="TOCHeading">
    <w:name w:val="TOC Heading"/>
    <w:basedOn w:val="Heading1"/>
    <w:next w:val="Normal"/>
    <w:uiPriority w:val="39"/>
    <w:semiHidden/>
    <w:unhideWhenUsed/>
    <w:qFormat/>
    <w:rsid w:val="00285D78"/>
    <w:pPr>
      <w:keepLines/>
      <w:spacing w:before="480" w:after="0"/>
      <w:outlineLvl w:val="9"/>
    </w:pPr>
    <w:rPr>
      <w:rFonts w:ascii="Cambria" w:eastAsia="Times New Roman" w:hAnsi="Cambria" w:cs="Angsana New"/>
      <w:color w:val="365F91"/>
      <w:kern w:val="0"/>
      <w:sz w:val="28"/>
      <w:szCs w:val="28"/>
    </w:rPr>
  </w:style>
  <w:style w:type="character" w:customStyle="1" w:styleId="TOC1Char">
    <w:name w:val="TOC 1 Char"/>
    <w:link w:val="TOC1"/>
    <w:uiPriority w:val="39"/>
    <w:rsid w:val="00B74B67"/>
    <w:rPr>
      <w:rFonts w:ascii="Cordia New" w:hAnsi="Cordia New" w:cs="Cordia New"/>
      <w:caps/>
      <w:sz w:val="32"/>
      <w:szCs w:val="32"/>
      <w:lang w:eastAsia="ja-JP"/>
    </w:rPr>
  </w:style>
  <w:style w:type="character" w:customStyle="1" w:styleId="TOC2Char">
    <w:name w:val="TOC 2 Char"/>
    <w:link w:val="TOC2"/>
    <w:uiPriority w:val="39"/>
    <w:rsid w:val="00B74B67"/>
    <w:rPr>
      <w:rFonts w:ascii="Cordia New" w:hAnsi="Cordia New" w:cs="Cordia New"/>
      <w:smallCaps/>
      <w:sz w:val="32"/>
      <w:szCs w:val="32"/>
      <w:lang w:eastAsia="ja-JP"/>
    </w:rPr>
  </w:style>
  <w:style w:type="character" w:customStyle="1" w:styleId="ListParagraphChar">
    <w:name w:val="List Paragraph Char"/>
    <w:link w:val="ListParagraph"/>
    <w:rsid w:val="003B3415"/>
    <w:rPr>
      <w:rFonts w:ascii="Cordia New" w:hAnsi="Cordia New" w:cs="Angsana New"/>
      <w:lang w:eastAsia="ja-JP"/>
    </w:rPr>
  </w:style>
  <w:style w:type="paragraph" w:customStyle="1" w:styleId="ENG-LIST">
    <w:name w:val="ENG-LIST"/>
    <w:basedOn w:val="Normal"/>
    <w:next w:val="Normal"/>
    <w:link w:val="ENG-LISTChar"/>
    <w:rsid w:val="00FE4408"/>
    <w:pPr>
      <w:tabs>
        <w:tab w:val="left" w:pos="851"/>
      </w:tabs>
      <w:ind w:left="851" w:hanging="284"/>
    </w:pPr>
    <w:rPr>
      <w:rFonts w:cs="Angsana New"/>
      <w:lang w:bidi="th-TH"/>
    </w:rPr>
  </w:style>
  <w:style w:type="numbering" w:customStyle="1" w:styleId="ENGListStyle">
    <w:name w:val="ENG List Style"/>
    <w:uiPriority w:val="99"/>
    <w:rsid w:val="00A7696E"/>
    <w:pPr>
      <w:numPr>
        <w:numId w:val="21"/>
      </w:numPr>
    </w:pPr>
  </w:style>
  <w:style w:type="character" w:customStyle="1" w:styleId="ENG-LISTChar">
    <w:name w:val="ENG-LIST Char"/>
    <w:link w:val="ENG-LIST"/>
    <w:rsid w:val="00751661"/>
    <w:rPr>
      <w:rFonts w:ascii="Cordia New" w:hAnsi="Cordia New" w:cs="Cordia New"/>
      <w:sz w:val="32"/>
      <w:szCs w:val="32"/>
      <w:lang w:eastAsia="ja-JP"/>
    </w:rPr>
  </w:style>
  <w:style w:type="character" w:customStyle="1" w:styleId="FooterChar">
    <w:name w:val="Footer Char"/>
    <w:link w:val="Footer"/>
    <w:uiPriority w:val="99"/>
    <w:rsid w:val="006104FD"/>
    <w:rPr>
      <w:rFonts w:ascii="Cordia New" w:hAnsi="Cordia New" w:cs="Cordia New"/>
      <w:sz w:val="32"/>
      <w:szCs w:val="32"/>
      <w:lang w:eastAsia="ja-JP"/>
    </w:rPr>
  </w:style>
  <w:style w:type="paragraph" w:customStyle="1" w:styleId="ENG-Paragraph">
    <w:name w:val="ENG-Paragraph"/>
    <w:basedOn w:val="Normal"/>
    <w:autoRedefine/>
    <w:qFormat/>
    <w:rsid w:val="00BD77F5"/>
    <w:pPr>
      <w:numPr>
        <w:numId w:val="24"/>
      </w:numPr>
      <w:contextualSpacing/>
    </w:pPr>
    <w:rPr>
      <w:lang w:bidi="th-TH"/>
    </w:rPr>
  </w:style>
  <w:style w:type="paragraph" w:customStyle="1" w:styleId="end-h2">
    <w:name w:val="end-h2"/>
    <w:basedOn w:val="HeaderENG-1"/>
    <w:qFormat/>
    <w:rsid w:val="00EC58AE"/>
    <w:pPr>
      <w:spacing w:before="120"/>
      <w:contextualSpacing/>
    </w:pPr>
  </w:style>
  <w:style w:type="numbering" w:customStyle="1" w:styleId="Style1">
    <w:name w:val="Style1"/>
    <w:uiPriority w:val="99"/>
    <w:rsid w:val="00D81AC6"/>
    <w:pPr>
      <w:numPr>
        <w:numId w:val="23"/>
      </w:numPr>
    </w:pPr>
  </w:style>
  <w:style w:type="paragraph" w:customStyle="1" w:styleId="Normal-x">
    <w:name w:val="Normal-x"/>
    <w:basedOn w:val="Normal"/>
    <w:qFormat/>
    <w:rsid w:val="000E37CC"/>
    <w:rPr>
      <w:u w:val="single"/>
      <w:lang w:bidi="th-TH"/>
    </w:rPr>
  </w:style>
  <w:style w:type="paragraph" w:customStyle="1" w:styleId="1">
    <w:name w:val="ลักษณะ1"/>
    <w:basedOn w:val="Normal"/>
    <w:link w:val="10"/>
    <w:autoRedefine/>
    <w:qFormat/>
    <w:rsid w:val="00407DA0"/>
    <w:pPr>
      <w:spacing w:after="240"/>
      <w:jc w:val="center"/>
    </w:pPr>
    <w:rPr>
      <w:rFonts w:cs="Angsana New"/>
      <w:b/>
      <w:bCs/>
      <w:sz w:val="40"/>
      <w:szCs w:val="40"/>
      <w:lang w:bidi="th-TH"/>
    </w:rPr>
  </w:style>
  <w:style w:type="paragraph" w:customStyle="1" w:styleId="2">
    <w:name w:val="ลักษณะ2"/>
    <w:basedOn w:val="1"/>
    <w:link w:val="20"/>
    <w:autoRedefine/>
    <w:qFormat/>
    <w:rsid w:val="00407DA0"/>
  </w:style>
  <w:style w:type="character" w:customStyle="1" w:styleId="10">
    <w:name w:val="ลักษณะ1 อักขระ"/>
    <w:link w:val="1"/>
    <w:rsid w:val="00407DA0"/>
    <w:rPr>
      <w:rFonts w:ascii="Cordia New" w:hAnsi="Cordia New" w:cs="Cordia New"/>
      <w:b/>
      <w:bCs/>
      <w:sz w:val="40"/>
      <w:szCs w:val="40"/>
    </w:rPr>
  </w:style>
  <w:style w:type="character" w:customStyle="1" w:styleId="20">
    <w:name w:val="ลักษณะ2 อักขระ"/>
    <w:basedOn w:val="10"/>
    <w:link w:val="2"/>
    <w:rsid w:val="00407DA0"/>
    <w:rPr>
      <w:rFonts w:ascii="Cordia New" w:hAnsi="Cordia New" w:cs="Cordia New"/>
      <w:b/>
      <w:bCs/>
      <w:sz w:val="40"/>
      <w:szCs w:val="40"/>
    </w:rPr>
  </w:style>
  <w:style w:type="table" w:styleId="PlainTable1">
    <w:name w:val="Plain Table 1"/>
    <w:basedOn w:val="TableNormal"/>
    <w:uiPriority w:val="41"/>
    <w:rsid w:val="00F06DC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
    <w:name w:val="เส้นตาราง1"/>
    <w:basedOn w:val="TableNormal"/>
    <w:next w:val="TableGrid"/>
    <w:uiPriority w:val="39"/>
    <w:rsid w:val="003B34D1"/>
    <w:rPr>
      <w:rFonts w:ascii="Calibri" w:eastAsia="Calibri" w:hAnsi="Calibri" w:cs="Cordia New"/>
      <w:kern w:val="2"/>
      <w:sz w:val="24"/>
      <w:szCs w:val="3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เส้นตาราง2"/>
    <w:basedOn w:val="TableNormal"/>
    <w:next w:val="TableGrid"/>
    <w:uiPriority w:val="39"/>
    <w:rsid w:val="003B34D1"/>
    <w:rPr>
      <w:rFonts w:ascii="Calibri" w:eastAsia="Calibri" w:hAnsi="Calibri" w:cs="Cordia New"/>
      <w:kern w:val="2"/>
      <w:sz w:val="24"/>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127A1"/>
    <w:rPr>
      <w:color w:val="605E5C"/>
      <w:shd w:val="clear" w:color="auto" w:fill="E1DFDD"/>
    </w:rPr>
  </w:style>
  <w:style w:type="paragraph" w:customStyle="1" w:styleId="FrontHeading">
    <w:name w:val="Front Heading"/>
    <w:basedOn w:val="Normal-Header"/>
    <w:next w:val="Normal-Header"/>
    <w:qFormat/>
    <w:pPr>
      <w:keepNext/>
      <w:spacing w:after="120"/>
      <w:outlineLvl w:val="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1"/>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Office%20Word%202003%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5FF142-5A85-4BD1-9351-685231B41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Office Word 2003 Look.dotx</Template>
  <TotalTime>0</TotalTime>
  <Pages>75</Pages>
  <Words>13635</Words>
  <Characters>77721</Characters>
  <Application>Microsoft Office Word</Application>
  <DocSecurity>0</DocSecurity>
  <Lines>647</Lines>
  <Paragraphs>182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Kasetsart University</Company>
  <LinksUpToDate>false</LinksUpToDate>
  <CharactersWithSpaces>91174</CharactersWithSpaces>
  <SharedDoc>false</SharedDoc>
  <HLinks>
    <vt:vector size="180" baseType="variant">
      <vt:variant>
        <vt:i4>1835056</vt:i4>
      </vt:variant>
      <vt:variant>
        <vt:i4>179</vt:i4>
      </vt:variant>
      <vt:variant>
        <vt:i4>0</vt:i4>
      </vt:variant>
      <vt:variant>
        <vt:i4>5</vt:i4>
      </vt:variant>
      <vt:variant>
        <vt:lpwstr/>
      </vt:variant>
      <vt:variant>
        <vt:lpwstr>_Toc273108157</vt:lpwstr>
      </vt:variant>
      <vt:variant>
        <vt:i4>1835058</vt:i4>
      </vt:variant>
      <vt:variant>
        <vt:i4>170</vt:i4>
      </vt:variant>
      <vt:variant>
        <vt:i4>0</vt:i4>
      </vt:variant>
      <vt:variant>
        <vt:i4>5</vt:i4>
      </vt:variant>
      <vt:variant>
        <vt:lpwstr/>
      </vt:variant>
      <vt:variant>
        <vt:lpwstr>_Toc273608323</vt:lpwstr>
      </vt:variant>
      <vt:variant>
        <vt:i4>1835058</vt:i4>
      </vt:variant>
      <vt:variant>
        <vt:i4>164</vt:i4>
      </vt:variant>
      <vt:variant>
        <vt:i4>0</vt:i4>
      </vt:variant>
      <vt:variant>
        <vt:i4>5</vt:i4>
      </vt:variant>
      <vt:variant>
        <vt:lpwstr/>
      </vt:variant>
      <vt:variant>
        <vt:lpwstr>_Toc273608322</vt:lpwstr>
      </vt:variant>
      <vt:variant>
        <vt:i4>1835058</vt:i4>
      </vt:variant>
      <vt:variant>
        <vt:i4>158</vt:i4>
      </vt:variant>
      <vt:variant>
        <vt:i4>0</vt:i4>
      </vt:variant>
      <vt:variant>
        <vt:i4>5</vt:i4>
      </vt:variant>
      <vt:variant>
        <vt:lpwstr/>
      </vt:variant>
      <vt:variant>
        <vt:lpwstr>_Toc273608321</vt:lpwstr>
      </vt:variant>
      <vt:variant>
        <vt:i4>1835058</vt:i4>
      </vt:variant>
      <vt:variant>
        <vt:i4>152</vt:i4>
      </vt:variant>
      <vt:variant>
        <vt:i4>0</vt:i4>
      </vt:variant>
      <vt:variant>
        <vt:i4>5</vt:i4>
      </vt:variant>
      <vt:variant>
        <vt:lpwstr/>
      </vt:variant>
      <vt:variant>
        <vt:lpwstr>_Toc273608320</vt:lpwstr>
      </vt:variant>
      <vt:variant>
        <vt:i4>2031666</vt:i4>
      </vt:variant>
      <vt:variant>
        <vt:i4>146</vt:i4>
      </vt:variant>
      <vt:variant>
        <vt:i4>0</vt:i4>
      </vt:variant>
      <vt:variant>
        <vt:i4>5</vt:i4>
      </vt:variant>
      <vt:variant>
        <vt:lpwstr/>
      </vt:variant>
      <vt:variant>
        <vt:lpwstr>_Toc273608319</vt:lpwstr>
      </vt:variant>
      <vt:variant>
        <vt:i4>2031666</vt:i4>
      </vt:variant>
      <vt:variant>
        <vt:i4>140</vt:i4>
      </vt:variant>
      <vt:variant>
        <vt:i4>0</vt:i4>
      </vt:variant>
      <vt:variant>
        <vt:i4>5</vt:i4>
      </vt:variant>
      <vt:variant>
        <vt:lpwstr/>
      </vt:variant>
      <vt:variant>
        <vt:lpwstr>_Toc273608318</vt:lpwstr>
      </vt:variant>
      <vt:variant>
        <vt:i4>2031666</vt:i4>
      </vt:variant>
      <vt:variant>
        <vt:i4>131</vt:i4>
      </vt:variant>
      <vt:variant>
        <vt:i4>0</vt:i4>
      </vt:variant>
      <vt:variant>
        <vt:i4>5</vt:i4>
      </vt:variant>
      <vt:variant>
        <vt:lpwstr/>
      </vt:variant>
      <vt:variant>
        <vt:lpwstr>_Toc273608317</vt:lpwstr>
      </vt:variant>
      <vt:variant>
        <vt:i4>2031666</vt:i4>
      </vt:variant>
      <vt:variant>
        <vt:i4>125</vt:i4>
      </vt:variant>
      <vt:variant>
        <vt:i4>0</vt:i4>
      </vt:variant>
      <vt:variant>
        <vt:i4>5</vt:i4>
      </vt:variant>
      <vt:variant>
        <vt:lpwstr/>
      </vt:variant>
      <vt:variant>
        <vt:lpwstr>_Toc273608316</vt:lpwstr>
      </vt:variant>
      <vt:variant>
        <vt:i4>2031666</vt:i4>
      </vt:variant>
      <vt:variant>
        <vt:i4>119</vt:i4>
      </vt:variant>
      <vt:variant>
        <vt:i4>0</vt:i4>
      </vt:variant>
      <vt:variant>
        <vt:i4>5</vt:i4>
      </vt:variant>
      <vt:variant>
        <vt:lpwstr/>
      </vt:variant>
      <vt:variant>
        <vt:lpwstr>_Toc273608315</vt:lpwstr>
      </vt:variant>
      <vt:variant>
        <vt:i4>2031666</vt:i4>
      </vt:variant>
      <vt:variant>
        <vt:i4>113</vt:i4>
      </vt:variant>
      <vt:variant>
        <vt:i4>0</vt:i4>
      </vt:variant>
      <vt:variant>
        <vt:i4>5</vt:i4>
      </vt:variant>
      <vt:variant>
        <vt:lpwstr/>
      </vt:variant>
      <vt:variant>
        <vt:lpwstr>_Toc273608314</vt:lpwstr>
      </vt:variant>
      <vt:variant>
        <vt:i4>2031666</vt:i4>
      </vt:variant>
      <vt:variant>
        <vt:i4>107</vt:i4>
      </vt:variant>
      <vt:variant>
        <vt:i4>0</vt:i4>
      </vt:variant>
      <vt:variant>
        <vt:i4>5</vt:i4>
      </vt:variant>
      <vt:variant>
        <vt:lpwstr/>
      </vt:variant>
      <vt:variant>
        <vt:lpwstr>_Toc273608313</vt:lpwstr>
      </vt:variant>
      <vt:variant>
        <vt:i4>2031666</vt:i4>
      </vt:variant>
      <vt:variant>
        <vt:i4>101</vt:i4>
      </vt:variant>
      <vt:variant>
        <vt:i4>0</vt:i4>
      </vt:variant>
      <vt:variant>
        <vt:i4>5</vt:i4>
      </vt:variant>
      <vt:variant>
        <vt:lpwstr/>
      </vt:variant>
      <vt:variant>
        <vt:lpwstr>_Toc273608312</vt:lpwstr>
      </vt:variant>
      <vt:variant>
        <vt:i4>2031666</vt:i4>
      </vt:variant>
      <vt:variant>
        <vt:i4>95</vt:i4>
      </vt:variant>
      <vt:variant>
        <vt:i4>0</vt:i4>
      </vt:variant>
      <vt:variant>
        <vt:i4>5</vt:i4>
      </vt:variant>
      <vt:variant>
        <vt:lpwstr/>
      </vt:variant>
      <vt:variant>
        <vt:lpwstr>_Toc273608311</vt:lpwstr>
      </vt:variant>
      <vt:variant>
        <vt:i4>2031666</vt:i4>
      </vt:variant>
      <vt:variant>
        <vt:i4>89</vt:i4>
      </vt:variant>
      <vt:variant>
        <vt:i4>0</vt:i4>
      </vt:variant>
      <vt:variant>
        <vt:i4>5</vt:i4>
      </vt:variant>
      <vt:variant>
        <vt:lpwstr/>
      </vt:variant>
      <vt:variant>
        <vt:lpwstr>_Toc273608310</vt:lpwstr>
      </vt:variant>
      <vt:variant>
        <vt:i4>1966130</vt:i4>
      </vt:variant>
      <vt:variant>
        <vt:i4>83</vt:i4>
      </vt:variant>
      <vt:variant>
        <vt:i4>0</vt:i4>
      </vt:variant>
      <vt:variant>
        <vt:i4>5</vt:i4>
      </vt:variant>
      <vt:variant>
        <vt:lpwstr/>
      </vt:variant>
      <vt:variant>
        <vt:lpwstr>_Toc273608309</vt:lpwstr>
      </vt:variant>
      <vt:variant>
        <vt:i4>1966130</vt:i4>
      </vt:variant>
      <vt:variant>
        <vt:i4>77</vt:i4>
      </vt:variant>
      <vt:variant>
        <vt:i4>0</vt:i4>
      </vt:variant>
      <vt:variant>
        <vt:i4>5</vt:i4>
      </vt:variant>
      <vt:variant>
        <vt:lpwstr/>
      </vt:variant>
      <vt:variant>
        <vt:lpwstr>_Toc273608308</vt:lpwstr>
      </vt:variant>
      <vt:variant>
        <vt:i4>1966130</vt:i4>
      </vt:variant>
      <vt:variant>
        <vt:i4>71</vt:i4>
      </vt:variant>
      <vt:variant>
        <vt:i4>0</vt:i4>
      </vt:variant>
      <vt:variant>
        <vt:i4>5</vt:i4>
      </vt:variant>
      <vt:variant>
        <vt:lpwstr/>
      </vt:variant>
      <vt:variant>
        <vt:lpwstr>_Toc273608307</vt:lpwstr>
      </vt:variant>
      <vt:variant>
        <vt:i4>1966130</vt:i4>
      </vt:variant>
      <vt:variant>
        <vt:i4>65</vt:i4>
      </vt:variant>
      <vt:variant>
        <vt:i4>0</vt:i4>
      </vt:variant>
      <vt:variant>
        <vt:i4>5</vt:i4>
      </vt:variant>
      <vt:variant>
        <vt:lpwstr/>
      </vt:variant>
      <vt:variant>
        <vt:lpwstr>_Toc273608306</vt:lpwstr>
      </vt:variant>
      <vt:variant>
        <vt:i4>1966130</vt:i4>
      </vt:variant>
      <vt:variant>
        <vt:i4>59</vt:i4>
      </vt:variant>
      <vt:variant>
        <vt:i4>0</vt:i4>
      </vt:variant>
      <vt:variant>
        <vt:i4>5</vt:i4>
      </vt:variant>
      <vt:variant>
        <vt:lpwstr/>
      </vt:variant>
      <vt:variant>
        <vt:lpwstr>_Toc273608305</vt:lpwstr>
      </vt:variant>
      <vt:variant>
        <vt:i4>1966130</vt:i4>
      </vt:variant>
      <vt:variant>
        <vt:i4>53</vt:i4>
      </vt:variant>
      <vt:variant>
        <vt:i4>0</vt:i4>
      </vt:variant>
      <vt:variant>
        <vt:i4>5</vt:i4>
      </vt:variant>
      <vt:variant>
        <vt:lpwstr/>
      </vt:variant>
      <vt:variant>
        <vt:lpwstr>_Toc273608304</vt:lpwstr>
      </vt:variant>
      <vt:variant>
        <vt:i4>1966130</vt:i4>
      </vt:variant>
      <vt:variant>
        <vt:i4>47</vt:i4>
      </vt:variant>
      <vt:variant>
        <vt:i4>0</vt:i4>
      </vt:variant>
      <vt:variant>
        <vt:i4>5</vt:i4>
      </vt:variant>
      <vt:variant>
        <vt:lpwstr/>
      </vt:variant>
      <vt:variant>
        <vt:lpwstr>_Toc273608303</vt:lpwstr>
      </vt:variant>
      <vt:variant>
        <vt:i4>1966130</vt:i4>
      </vt:variant>
      <vt:variant>
        <vt:i4>41</vt:i4>
      </vt:variant>
      <vt:variant>
        <vt:i4>0</vt:i4>
      </vt:variant>
      <vt:variant>
        <vt:i4>5</vt:i4>
      </vt:variant>
      <vt:variant>
        <vt:lpwstr/>
      </vt:variant>
      <vt:variant>
        <vt:lpwstr>_Toc273608302</vt:lpwstr>
      </vt:variant>
      <vt:variant>
        <vt:i4>1966130</vt:i4>
      </vt:variant>
      <vt:variant>
        <vt:i4>35</vt:i4>
      </vt:variant>
      <vt:variant>
        <vt:i4>0</vt:i4>
      </vt:variant>
      <vt:variant>
        <vt:i4>5</vt:i4>
      </vt:variant>
      <vt:variant>
        <vt:lpwstr/>
      </vt:variant>
      <vt:variant>
        <vt:lpwstr>_Toc273608301</vt:lpwstr>
      </vt:variant>
      <vt:variant>
        <vt:i4>1966130</vt:i4>
      </vt:variant>
      <vt:variant>
        <vt:i4>29</vt:i4>
      </vt:variant>
      <vt:variant>
        <vt:i4>0</vt:i4>
      </vt:variant>
      <vt:variant>
        <vt:i4>5</vt:i4>
      </vt:variant>
      <vt:variant>
        <vt:lpwstr/>
      </vt:variant>
      <vt:variant>
        <vt:lpwstr>_Toc273608300</vt:lpwstr>
      </vt:variant>
      <vt:variant>
        <vt:i4>1507379</vt:i4>
      </vt:variant>
      <vt:variant>
        <vt:i4>23</vt:i4>
      </vt:variant>
      <vt:variant>
        <vt:i4>0</vt:i4>
      </vt:variant>
      <vt:variant>
        <vt:i4>5</vt:i4>
      </vt:variant>
      <vt:variant>
        <vt:lpwstr/>
      </vt:variant>
      <vt:variant>
        <vt:lpwstr>_Toc273608299</vt:lpwstr>
      </vt:variant>
      <vt:variant>
        <vt:i4>1507379</vt:i4>
      </vt:variant>
      <vt:variant>
        <vt:i4>17</vt:i4>
      </vt:variant>
      <vt:variant>
        <vt:i4>0</vt:i4>
      </vt:variant>
      <vt:variant>
        <vt:i4>5</vt:i4>
      </vt:variant>
      <vt:variant>
        <vt:lpwstr/>
      </vt:variant>
      <vt:variant>
        <vt:lpwstr>_Toc273608298</vt:lpwstr>
      </vt:variant>
      <vt:variant>
        <vt:i4>1507379</vt:i4>
      </vt:variant>
      <vt:variant>
        <vt:i4>11</vt:i4>
      </vt:variant>
      <vt:variant>
        <vt:i4>0</vt:i4>
      </vt:variant>
      <vt:variant>
        <vt:i4>5</vt:i4>
      </vt:variant>
      <vt:variant>
        <vt:lpwstr/>
      </vt:variant>
      <vt:variant>
        <vt:lpwstr>_Toc273608297</vt:lpwstr>
      </vt:variant>
      <vt:variant>
        <vt:i4>1507379</vt:i4>
      </vt:variant>
      <vt:variant>
        <vt:i4>5</vt:i4>
      </vt:variant>
      <vt:variant>
        <vt:i4>0</vt:i4>
      </vt:variant>
      <vt:variant>
        <vt:i4>5</vt:i4>
      </vt:variant>
      <vt:variant>
        <vt:lpwstr/>
      </vt:variant>
      <vt:variant>
        <vt:lpwstr>_Toc273608296</vt:lpwstr>
      </vt:variant>
      <vt:variant>
        <vt:i4>3997766</vt:i4>
      </vt:variant>
      <vt:variant>
        <vt:i4>0</vt:i4>
      </vt:variant>
      <vt:variant>
        <vt:i4>0</vt:i4>
      </vt:variant>
      <vt:variant>
        <vt:i4>5</vt:i4>
      </vt:variant>
      <vt:variant>
        <vt:lpwstr>mailto:fengntk@ku.ac.th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Computer Services</dc:creator>
  <cp:keywords/>
  <dc:description/>
  <cp:lastModifiedBy>Supasit Srivaranun</cp:lastModifiedBy>
  <cp:revision>2</cp:revision>
  <cp:lastPrinted>2026-04-05T12:31:00Z</cp:lastPrinted>
  <dcterms:created xsi:type="dcterms:W3CDTF">2026-10-03T11:23:00Z</dcterms:created>
  <dcterms:modified xsi:type="dcterms:W3CDTF">2026-10-03T11:23:00Z</dcterms:modified>
</cp:coreProperties>
</file>